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5131B8" w14:textId="77777777" w:rsidR="006529D8" w:rsidRPr="00E57A62" w:rsidRDefault="006529D8" w:rsidP="006529D8">
      <w:pPr>
        <w:spacing w:line="240" w:lineRule="auto"/>
        <w:rPr>
          <w:b/>
          <w:noProof/>
          <w:sz w:val="36"/>
          <w:szCs w:val="32"/>
          <w:lang w:eastAsia="en-AU"/>
        </w:rPr>
      </w:pPr>
      <w:r w:rsidRPr="00E57A62">
        <w:rPr>
          <w:rFonts w:ascii="Times New Roman" w:hAnsi="Times New Roman" w:cs="Times New Roman"/>
          <w:b/>
          <w:noProof/>
          <w:sz w:val="56"/>
          <w:szCs w:val="52"/>
          <w:lang w:val="en-AU" w:eastAsia="en-AU"/>
        </w:rPr>
        <w:drawing>
          <wp:anchor distT="0" distB="0" distL="114300" distR="114300" simplePos="0" relativeHeight="251660288" behindDoc="0" locked="0" layoutInCell="1" allowOverlap="1" wp14:anchorId="6E0D3DB7" wp14:editId="0D057FA8">
            <wp:simplePos x="0" y="0"/>
            <wp:positionH relativeFrom="column">
              <wp:posOffset>5368216</wp:posOffset>
            </wp:positionH>
            <wp:positionV relativeFrom="paragraph">
              <wp:posOffset>-335915</wp:posOffset>
            </wp:positionV>
            <wp:extent cx="1235075" cy="1281430"/>
            <wp:effectExtent l="0" t="0" r="3175" b="0"/>
            <wp:wrapNone/>
            <wp:docPr id="1" name="Picture 1" descr="EGC Upward &amp; Onwar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GC Upward &amp; Onward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" t="5890" r="3302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A62">
        <w:rPr>
          <w:b/>
          <w:noProof/>
          <w:sz w:val="36"/>
          <w:szCs w:val="32"/>
          <w:lang w:eastAsia="en-AU"/>
        </w:rPr>
        <w:t>GENERAL INTEGRATED SCIENCE</w:t>
      </w:r>
      <w:r>
        <w:rPr>
          <w:b/>
          <w:sz w:val="36"/>
          <w:szCs w:val="32"/>
        </w:rPr>
        <w:t>– UNIT 1</w:t>
      </w:r>
    </w:p>
    <w:p w14:paraId="2FED4A05" w14:textId="77777777" w:rsidR="006529D8" w:rsidRPr="00E57A62" w:rsidRDefault="006529D8" w:rsidP="006529D8">
      <w:pPr>
        <w:spacing w:line="240" w:lineRule="auto"/>
        <w:rPr>
          <w:b/>
          <w:sz w:val="28"/>
          <w:szCs w:val="26"/>
        </w:rPr>
      </w:pPr>
      <w:r w:rsidRPr="00E57A62">
        <w:rPr>
          <w:b/>
          <w:sz w:val="28"/>
          <w:szCs w:val="26"/>
        </w:rPr>
        <w:t xml:space="preserve">TASK </w:t>
      </w:r>
      <w:r>
        <w:rPr>
          <w:b/>
          <w:sz w:val="28"/>
          <w:szCs w:val="26"/>
        </w:rPr>
        <w:t>1</w:t>
      </w:r>
      <w:r w:rsidRPr="00E57A62">
        <w:rPr>
          <w:b/>
          <w:sz w:val="28"/>
          <w:szCs w:val="26"/>
        </w:rPr>
        <w:t xml:space="preserve"> – </w:t>
      </w:r>
      <w:r>
        <w:rPr>
          <w:b/>
          <w:sz w:val="28"/>
          <w:szCs w:val="26"/>
        </w:rPr>
        <w:t>Scientific Method Extended Response</w:t>
      </w:r>
    </w:p>
    <w:p w14:paraId="3D3D6421" w14:textId="77777777" w:rsidR="006529D8" w:rsidRPr="00EB4015" w:rsidRDefault="006529D8" w:rsidP="006529D8">
      <w:pPr>
        <w:spacing w:line="240" w:lineRule="auto"/>
        <w:rPr>
          <w:b/>
          <w:sz w:val="20"/>
          <w:szCs w:val="26"/>
        </w:rPr>
      </w:pPr>
    </w:p>
    <w:p w14:paraId="7737164F" w14:textId="4A2A9E86" w:rsidR="006529D8" w:rsidRDefault="00F01F79" w:rsidP="006529D8">
      <w:pPr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NAME: </w:t>
      </w:r>
      <w:r w:rsidR="006529D8">
        <w:rPr>
          <w:b/>
          <w:sz w:val="26"/>
          <w:szCs w:val="26"/>
        </w:rPr>
        <w:t>_________________________</w:t>
      </w:r>
      <w:r>
        <w:rPr>
          <w:b/>
          <w:sz w:val="26"/>
          <w:szCs w:val="26"/>
        </w:rPr>
        <w:t>____</w:t>
      </w:r>
      <w:r w:rsidR="006529D8">
        <w:rPr>
          <w:b/>
          <w:sz w:val="26"/>
          <w:szCs w:val="26"/>
        </w:rPr>
        <w:t>_______</w:t>
      </w:r>
      <w:r w:rsidR="00FD0B0D">
        <w:rPr>
          <w:b/>
          <w:sz w:val="26"/>
          <w:szCs w:val="26"/>
        </w:rPr>
        <w:t>_</w:t>
      </w:r>
      <w:r w:rsidR="00FD0B0D">
        <w:rPr>
          <w:b/>
          <w:sz w:val="26"/>
          <w:szCs w:val="26"/>
        </w:rPr>
        <w:tab/>
        <w:t xml:space="preserve">                         </w:t>
      </w:r>
      <w:r w:rsidR="006529D8">
        <w:rPr>
          <w:b/>
          <w:sz w:val="26"/>
          <w:szCs w:val="26"/>
        </w:rPr>
        <w:t xml:space="preserve">WEIGHTING:    </w:t>
      </w:r>
      <w:r w:rsidR="00DE1E98">
        <w:rPr>
          <w:b/>
          <w:sz w:val="26"/>
          <w:szCs w:val="26"/>
        </w:rPr>
        <w:t>7.5</w:t>
      </w:r>
      <w:r w:rsidR="006529D8">
        <w:rPr>
          <w:b/>
          <w:sz w:val="26"/>
          <w:szCs w:val="26"/>
        </w:rPr>
        <w:t>%</w:t>
      </w:r>
    </w:p>
    <w:p w14:paraId="50D98649" w14:textId="12107114" w:rsidR="00EF4B00" w:rsidRPr="00D92CC6" w:rsidRDefault="00D53923" w:rsidP="00A615D0">
      <w:pPr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DUE </w:t>
      </w:r>
      <w:r w:rsidR="006529D8">
        <w:rPr>
          <w:b/>
          <w:sz w:val="26"/>
          <w:szCs w:val="26"/>
        </w:rPr>
        <w:t>DATE:</w:t>
      </w:r>
      <w:r w:rsidR="006529D8">
        <w:rPr>
          <w:b/>
          <w:sz w:val="26"/>
          <w:szCs w:val="26"/>
        </w:rPr>
        <w:tab/>
        <w:t xml:space="preserve">________________________________     </w:t>
      </w:r>
      <w:r w:rsidR="00FD0B0D">
        <w:rPr>
          <w:b/>
          <w:sz w:val="26"/>
          <w:szCs w:val="26"/>
        </w:rPr>
        <w:tab/>
        <w:t xml:space="preserve">  </w:t>
      </w:r>
      <w:r w:rsidR="00EE7564">
        <w:rPr>
          <w:b/>
          <w:sz w:val="26"/>
          <w:szCs w:val="26"/>
        </w:rPr>
        <w:t xml:space="preserve">           </w:t>
      </w:r>
      <w:r w:rsidR="006529D8">
        <w:rPr>
          <w:b/>
          <w:sz w:val="26"/>
          <w:szCs w:val="26"/>
        </w:rPr>
        <w:t xml:space="preserve">MARK: ______  / </w:t>
      </w:r>
      <w:r w:rsidR="00DE1E98">
        <w:rPr>
          <w:b/>
          <w:sz w:val="26"/>
          <w:szCs w:val="26"/>
        </w:rPr>
        <w:t>60</w:t>
      </w:r>
      <w:r w:rsidR="006529D8">
        <w:rPr>
          <w:b/>
          <w:sz w:val="26"/>
          <w:szCs w:val="26"/>
        </w:rPr>
        <w:t xml:space="preserve">  </w:t>
      </w:r>
      <w:r w:rsidR="00FD0B0D">
        <w:rPr>
          <w:b/>
          <w:sz w:val="26"/>
          <w:szCs w:val="26"/>
        </w:rPr>
        <w:t xml:space="preserve"> = </w:t>
      </w:r>
    </w:p>
    <w:p w14:paraId="537CE09D" w14:textId="77777777" w:rsidR="00CD7845" w:rsidRPr="00B0017A" w:rsidRDefault="00CD7845" w:rsidP="00A615D0">
      <w:pPr>
        <w:spacing w:line="240" w:lineRule="auto"/>
        <w:rPr>
          <w:sz w:val="4"/>
        </w:rPr>
      </w:pPr>
    </w:p>
    <w:p w14:paraId="2881B78F" w14:textId="38A9570A" w:rsidR="0000333F" w:rsidRPr="00B0017A" w:rsidRDefault="0000333F" w:rsidP="00E73816">
      <w:pPr>
        <w:spacing w:after="0" w:line="240" w:lineRule="auto"/>
        <w:rPr>
          <w:sz w:val="24"/>
        </w:rPr>
      </w:pPr>
      <w:r w:rsidRPr="00B0017A">
        <w:rPr>
          <w:sz w:val="24"/>
        </w:rPr>
        <w:t>The following assessment is comprised of two parts.</w:t>
      </w:r>
    </w:p>
    <w:p w14:paraId="2065B0AC" w14:textId="49939200" w:rsidR="0000333F" w:rsidRPr="00B0017A" w:rsidRDefault="00E73816" w:rsidP="00E73816">
      <w:pPr>
        <w:pStyle w:val="ListParagraph"/>
        <w:numPr>
          <w:ilvl w:val="0"/>
          <w:numId w:val="3"/>
        </w:numPr>
        <w:spacing w:after="0" w:line="240" w:lineRule="auto"/>
        <w:rPr>
          <w:sz w:val="24"/>
        </w:rPr>
      </w:pPr>
      <w:r w:rsidRPr="00B0017A">
        <w:rPr>
          <w:noProof/>
          <w:sz w:val="4"/>
          <w:lang w:val="en-AU" w:eastAsia="en-AU"/>
        </w:rPr>
        <w:drawing>
          <wp:anchor distT="0" distB="0" distL="114300" distR="114300" simplePos="0" relativeHeight="251661312" behindDoc="0" locked="0" layoutInCell="1" allowOverlap="1" wp14:anchorId="1EFBAA4D" wp14:editId="3D54E184">
            <wp:simplePos x="0" y="0"/>
            <wp:positionH relativeFrom="column">
              <wp:posOffset>1011555</wp:posOffset>
            </wp:positionH>
            <wp:positionV relativeFrom="paragraph">
              <wp:posOffset>602615</wp:posOffset>
            </wp:positionV>
            <wp:extent cx="4396105" cy="3043555"/>
            <wp:effectExtent l="38100" t="38100" r="42545" b="425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30435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0333F" w:rsidRPr="00B0017A">
        <w:rPr>
          <w:sz w:val="24"/>
        </w:rPr>
        <w:t xml:space="preserve">Part 1 – </w:t>
      </w:r>
      <w:r w:rsidR="005756D4" w:rsidRPr="00B0017A">
        <w:rPr>
          <w:sz w:val="24"/>
        </w:rPr>
        <w:t xml:space="preserve">one-week </w:t>
      </w:r>
      <w:r w:rsidR="0000333F" w:rsidRPr="00B0017A">
        <w:rPr>
          <w:sz w:val="24"/>
        </w:rPr>
        <w:t>take</w:t>
      </w:r>
      <w:proofErr w:type="gramEnd"/>
      <w:r w:rsidR="0000333F" w:rsidRPr="00B0017A">
        <w:rPr>
          <w:sz w:val="24"/>
        </w:rPr>
        <w:t xml:space="preserve"> home research and presentation (50%)</w:t>
      </w:r>
    </w:p>
    <w:p w14:paraId="6219C2C9" w14:textId="31BA0D0E" w:rsidR="0000333F" w:rsidRPr="00B0017A" w:rsidRDefault="0000333F" w:rsidP="00E73816">
      <w:pPr>
        <w:pStyle w:val="ListParagraph"/>
        <w:numPr>
          <w:ilvl w:val="0"/>
          <w:numId w:val="3"/>
        </w:numPr>
        <w:spacing w:line="240" w:lineRule="auto"/>
        <w:rPr>
          <w:sz w:val="24"/>
        </w:rPr>
      </w:pPr>
      <w:r w:rsidRPr="00B0017A">
        <w:rPr>
          <w:sz w:val="24"/>
        </w:rPr>
        <w:t>Part 2 – in-class scientific article analysis (50%)</w:t>
      </w:r>
    </w:p>
    <w:p w14:paraId="75638B01" w14:textId="0386F388" w:rsidR="007F0A3D" w:rsidRPr="007F0A3D" w:rsidRDefault="007F0A3D" w:rsidP="00A615D0">
      <w:pPr>
        <w:spacing w:line="240" w:lineRule="auto"/>
        <w:rPr>
          <w:b/>
          <w:sz w:val="24"/>
          <w:u w:val="single"/>
        </w:rPr>
      </w:pPr>
      <w:r w:rsidRPr="007F0A3D">
        <w:rPr>
          <w:b/>
          <w:sz w:val="24"/>
          <w:u w:val="single"/>
        </w:rPr>
        <w:t>Part 1</w:t>
      </w:r>
    </w:p>
    <w:p w14:paraId="637597D8" w14:textId="041EA3CB" w:rsidR="00DE1E98" w:rsidRPr="00B0017A" w:rsidRDefault="00DE1E98" w:rsidP="00A615D0">
      <w:pPr>
        <w:spacing w:line="240" w:lineRule="auto"/>
        <w:rPr>
          <w:sz w:val="24"/>
        </w:rPr>
      </w:pPr>
      <w:r w:rsidRPr="00B0017A">
        <w:rPr>
          <w:sz w:val="24"/>
        </w:rPr>
        <w:t>Your task is to create a tool to teach your friend about the scientific method. You can make a poster, give an oral presentation, or create a digital tool like an animation, video or a podcast. Using this tool, you must: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462"/>
        <w:gridCol w:w="629"/>
      </w:tblGrid>
      <w:tr w:rsidR="006364B5" w14:paraId="597F0FB0" w14:textId="77777777" w:rsidTr="000927DB">
        <w:trPr>
          <w:trHeight w:val="427"/>
        </w:trPr>
        <w:tc>
          <w:tcPr>
            <w:tcW w:w="9462" w:type="dxa"/>
          </w:tcPr>
          <w:p w14:paraId="50401CD5" w14:textId="1A3F48FF" w:rsidR="000927DB" w:rsidRDefault="000927DB" w:rsidP="000927DB">
            <w:pPr>
              <w:spacing w:after="0" w:line="240" w:lineRule="auto"/>
            </w:pPr>
            <w:r>
              <w:t>Explain how to write a good hypothesis, including an example for your friends ‘</w:t>
            </w:r>
            <w:r w:rsidRPr="00FD131D">
              <w:rPr>
                <w:i/>
              </w:rPr>
              <w:t>time exercising and body temperature</w:t>
            </w:r>
            <w:r>
              <w:t>‘ experiment</w:t>
            </w:r>
          </w:p>
        </w:tc>
        <w:tc>
          <w:tcPr>
            <w:tcW w:w="629" w:type="dxa"/>
          </w:tcPr>
          <w:p w14:paraId="469EE9E0" w14:textId="19CBCCDB" w:rsidR="000927DB" w:rsidRPr="00DF4403" w:rsidRDefault="00FD131D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/4</w:t>
            </w:r>
          </w:p>
        </w:tc>
      </w:tr>
      <w:tr w:rsidR="006364B5" w14:paraId="34925368" w14:textId="77777777" w:rsidTr="000927DB">
        <w:trPr>
          <w:trHeight w:val="414"/>
        </w:trPr>
        <w:tc>
          <w:tcPr>
            <w:tcW w:w="9462" w:type="dxa"/>
          </w:tcPr>
          <w:p w14:paraId="7A89C08E" w14:textId="1B9E6787" w:rsidR="000927DB" w:rsidRDefault="000927DB" w:rsidP="000927DB">
            <w:pPr>
              <w:spacing w:after="0" w:line="240" w:lineRule="auto"/>
            </w:pPr>
            <w:r>
              <w:t xml:space="preserve">State how to tell the difference between the independent and dependent variable, including </w:t>
            </w:r>
            <w:r w:rsidR="00FD131D">
              <w:t>the</w:t>
            </w:r>
            <w:r>
              <w:t xml:space="preserve"> example</w:t>
            </w:r>
            <w:r w:rsidR="00FD131D">
              <w:t>s</w:t>
            </w:r>
            <w:r>
              <w:t xml:space="preserve"> for your friends ‘</w:t>
            </w:r>
            <w:r w:rsidRPr="00FD131D">
              <w:rPr>
                <w:i/>
              </w:rPr>
              <w:t>time exercising and body temperature’</w:t>
            </w:r>
            <w:r>
              <w:t xml:space="preserve"> experiment</w:t>
            </w:r>
          </w:p>
        </w:tc>
        <w:tc>
          <w:tcPr>
            <w:tcW w:w="629" w:type="dxa"/>
          </w:tcPr>
          <w:p w14:paraId="11ACFDD3" w14:textId="575BAC61" w:rsidR="000927DB" w:rsidRPr="00DF4403" w:rsidRDefault="00FD131D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/4</w:t>
            </w:r>
          </w:p>
        </w:tc>
      </w:tr>
      <w:tr w:rsidR="006364B5" w14:paraId="1002AD05" w14:textId="77777777" w:rsidTr="000927DB">
        <w:trPr>
          <w:trHeight w:val="427"/>
        </w:trPr>
        <w:tc>
          <w:tcPr>
            <w:tcW w:w="9462" w:type="dxa"/>
          </w:tcPr>
          <w:p w14:paraId="6C9688C2" w14:textId="6305EA50" w:rsidR="000927DB" w:rsidRDefault="000927DB" w:rsidP="000927DB">
            <w:pPr>
              <w:spacing w:after="0" w:line="240" w:lineRule="auto"/>
            </w:pPr>
            <w:r>
              <w:t>Describe what controlled variables are, why they must be controlled and state two example controlled variables for your friends ‘time exercising and body temperature’ experiment</w:t>
            </w:r>
          </w:p>
        </w:tc>
        <w:tc>
          <w:tcPr>
            <w:tcW w:w="629" w:type="dxa"/>
          </w:tcPr>
          <w:p w14:paraId="66095B5B" w14:textId="39184A94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/5</w:t>
            </w:r>
          </w:p>
        </w:tc>
      </w:tr>
      <w:tr w:rsidR="006364B5" w14:paraId="6BDA20B6" w14:textId="77777777" w:rsidTr="000927DB">
        <w:trPr>
          <w:trHeight w:val="414"/>
        </w:trPr>
        <w:tc>
          <w:tcPr>
            <w:tcW w:w="9462" w:type="dxa"/>
          </w:tcPr>
          <w:p w14:paraId="51B44F10" w14:textId="767E36B6" w:rsidR="000927DB" w:rsidRDefault="000927DB" w:rsidP="000927DB">
            <w:pPr>
              <w:spacing w:after="0" w:line="240" w:lineRule="auto"/>
            </w:pPr>
            <w:r>
              <w:t>Explain what makes a great methods section, and design a method section for their ‘time exercising and body temperature’ experiment</w:t>
            </w:r>
          </w:p>
        </w:tc>
        <w:tc>
          <w:tcPr>
            <w:tcW w:w="629" w:type="dxa"/>
          </w:tcPr>
          <w:p w14:paraId="0D4A0623" w14:textId="1F6B55B6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/8</w:t>
            </w:r>
          </w:p>
        </w:tc>
      </w:tr>
      <w:tr w:rsidR="006364B5" w14:paraId="461235D9" w14:textId="77777777" w:rsidTr="000927DB">
        <w:trPr>
          <w:trHeight w:val="427"/>
        </w:trPr>
        <w:tc>
          <w:tcPr>
            <w:tcW w:w="9462" w:type="dxa"/>
          </w:tcPr>
          <w:p w14:paraId="2A25E892" w14:textId="178222D0" w:rsidR="000927DB" w:rsidRDefault="000927DB" w:rsidP="000927DB">
            <w:pPr>
              <w:spacing w:after="0" w:line="240" w:lineRule="auto"/>
            </w:pPr>
            <w:r>
              <w:t>Describe how your friend could increase the reliability of their results</w:t>
            </w:r>
          </w:p>
        </w:tc>
        <w:tc>
          <w:tcPr>
            <w:tcW w:w="629" w:type="dxa"/>
          </w:tcPr>
          <w:p w14:paraId="0B57E5A9" w14:textId="3E85A9C9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/2</w:t>
            </w:r>
          </w:p>
        </w:tc>
      </w:tr>
      <w:tr w:rsidR="006364B5" w14:paraId="17EF157C" w14:textId="77777777" w:rsidTr="000927DB">
        <w:trPr>
          <w:trHeight w:val="414"/>
        </w:trPr>
        <w:tc>
          <w:tcPr>
            <w:tcW w:w="9462" w:type="dxa"/>
          </w:tcPr>
          <w:p w14:paraId="43A89B2D" w14:textId="1CFC5629" w:rsidR="000927DB" w:rsidRDefault="000927DB" w:rsidP="000927DB">
            <w:pPr>
              <w:spacing w:after="0" w:line="240" w:lineRule="auto"/>
            </w:pPr>
            <w:r>
              <w:t>Discuss the difference between valid and reliable data</w:t>
            </w:r>
          </w:p>
        </w:tc>
        <w:tc>
          <w:tcPr>
            <w:tcW w:w="629" w:type="dxa"/>
          </w:tcPr>
          <w:p w14:paraId="3655E2EB" w14:textId="33653438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/2</w:t>
            </w:r>
          </w:p>
        </w:tc>
      </w:tr>
      <w:tr w:rsidR="006364B5" w14:paraId="10AA68DB" w14:textId="77777777" w:rsidTr="000927DB">
        <w:trPr>
          <w:trHeight w:val="427"/>
        </w:trPr>
        <w:tc>
          <w:tcPr>
            <w:tcW w:w="9462" w:type="dxa"/>
          </w:tcPr>
          <w:p w14:paraId="4A17EDCB" w14:textId="64C2B73C" w:rsidR="000927DB" w:rsidRDefault="000927DB" w:rsidP="000927DB">
            <w:pPr>
              <w:spacing w:after="0" w:line="240" w:lineRule="auto"/>
            </w:pPr>
            <w:r>
              <w:t>State what kind of graph your friend would use for their data from the</w:t>
            </w:r>
            <w:r w:rsidRPr="000927DB">
              <w:rPr>
                <w:i/>
              </w:rPr>
              <w:t xml:space="preserve"> ‘</w:t>
            </w:r>
            <w:r>
              <w:t>time exercising and body temperature experiment’, and explain why that type of graph is needed</w:t>
            </w:r>
          </w:p>
        </w:tc>
        <w:tc>
          <w:tcPr>
            <w:tcW w:w="629" w:type="dxa"/>
          </w:tcPr>
          <w:p w14:paraId="130A63FC" w14:textId="76607C2D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/2</w:t>
            </w:r>
          </w:p>
        </w:tc>
      </w:tr>
      <w:tr w:rsidR="006364B5" w14:paraId="62D673BA" w14:textId="77777777" w:rsidTr="000927DB">
        <w:trPr>
          <w:trHeight w:val="414"/>
        </w:trPr>
        <w:tc>
          <w:tcPr>
            <w:tcW w:w="9462" w:type="dxa"/>
          </w:tcPr>
          <w:p w14:paraId="748556C6" w14:textId="4D80E44A" w:rsidR="000927DB" w:rsidRDefault="000927DB" w:rsidP="000927DB">
            <w:pPr>
              <w:spacing w:after="0" w:line="240" w:lineRule="auto"/>
            </w:pPr>
            <w:r>
              <w:t>State an appropriate title for their graph</w:t>
            </w:r>
          </w:p>
        </w:tc>
        <w:tc>
          <w:tcPr>
            <w:tcW w:w="629" w:type="dxa"/>
          </w:tcPr>
          <w:p w14:paraId="3A5ED321" w14:textId="0DEF7615" w:rsidR="000927DB" w:rsidRPr="00DF4403" w:rsidRDefault="00DF4403" w:rsidP="00DF4403">
            <w:pPr>
              <w:spacing w:line="240" w:lineRule="auto"/>
              <w:jc w:val="center"/>
              <w:rPr>
                <w:b/>
                <w:sz w:val="21"/>
              </w:rPr>
            </w:pPr>
            <w:r w:rsidRPr="00DF4403">
              <w:rPr>
                <w:b/>
                <w:sz w:val="21"/>
              </w:rPr>
              <w:t>/2</w:t>
            </w:r>
          </w:p>
        </w:tc>
      </w:tr>
    </w:tbl>
    <w:p w14:paraId="5F4217D6" w14:textId="77777777" w:rsidR="000927DB" w:rsidRPr="00B0017A" w:rsidRDefault="000927DB" w:rsidP="00A615D0">
      <w:pPr>
        <w:spacing w:line="240" w:lineRule="auto"/>
        <w:rPr>
          <w:sz w:val="24"/>
        </w:rPr>
      </w:pPr>
    </w:p>
    <w:p w14:paraId="0F13F9EB" w14:textId="63295936" w:rsidR="00DE1E98" w:rsidRPr="00B0017A" w:rsidRDefault="004830F8" w:rsidP="00DE1E98">
      <w:pPr>
        <w:rPr>
          <w:sz w:val="24"/>
        </w:rPr>
      </w:pPr>
      <w:r w:rsidRPr="00B0017A">
        <w:rPr>
          <w:sz w:val="24"/>
        </w:rPr>
        <w:t xml:space="preserve">You must also include a bibliography or reference list to show all of the information sources you used to create your tool </w:t>
      </w:r>
      <w:r w:rsidRPr="00B0017A">
        <w:rPr>
          <w:i/>
          <w:sz w:val="24"/>
        </w:rPr>
        <w:t>(1 mark)</w:t>
      </w:r>
      <w:r w:rsidR="00D81D15" w:rsidRPr="00B0017A">
        <w:rPr>
          <w:i/>
          <w:sz w:val="24"/>
        </w:rPr>
        <w:t>.</w:t>
      </w:r>
    </w:p>
    <w:p w14:paraId="6DCF0633" w14:textId="76FC30B0" w:rsidR="00120DB6" w:rsidRPr="00A81BF6" w:rsidRDefault="00A81BF6" w:rsidP="00DE1E98">
      <w:pPr>
        <w:rPr>
          <w:sz w:val="24"/>
        </w:rPr>
      </w:pPr>
      <w:r w:rsidRPr="00A81BF6">
        <w:rPr>
          <w:sz w:val="24"/>
        </w:rPr>
        <w:lastRenderedPageBreak/>
        <w:t xml:space="preserve">Name: __________________________________   Class: _________________________   </w:t>
      </w:r>
      <w:r w:rsidR="000E0B91">
        <w:rPr>
          <w:sz w:val="24"/>
        </w:rPr>
        <w:t>Mark</w:t>
      </w:r>
      <w:r w:rsidR="00FB1D26">
        <w:rPr>
          <w:sz w:val="24"/>
        </w:rPr>
        <w:t>:______</w:t>
      </w:r>
      <w:r w:rsidR="000E0B91">
        <w:rPr>
          <w:sz w:val="24"/>
        </w:rPr>
        <w:t>/30</w:t>
      </w:r>
    </w:p>
    <w:p w14:paraId="5FF9C5F6" w14:textId="77777777" w:rsidR="00A81BF6" w:rsidRPr="00A81BF6" w:rsidRDefault="00A81BF6" w:rsidP="00A81BF6">
      <w:pPr>
        <w:jc w:val="center"/>
        <w:rPr>
          <w:b/>
          <w:sz w:val="28"/>
        </w:rPr>
      </w:pPr>
      <w:r w:rsidRPr="00A81BF6">
        <w:rPr>
          <w:b/>
          <w:sz w:val="28"/>
        </w:rPr>
        <w:t>Part 2: In-Class Article Analysis</w:t>
      </w:r>
    </w:p>
    <w:p w14:paraId="496C6F61" w14:textId="3D537A0B" w:rsidR="00A81BF6" w:rsidRDefault="00E87762" w:rsidP="00DE1E98">
      <w:pPr>
        <w:rPr>
          <w:b/>
          <w:sz w:val="24"/>
        </w:rPr>
      </w:pPr>
      <w:r>
        <w:rPr>
          <w:b/>
          <w:sz w:val="24"/>
        </w:rPr>
        <w:t xml:space="preserve">Read through the attached lab report. </w:t>
      </w:r>
    </w:p>
    <w:p w14:paraId="467DC938" w14:textId="629D3F49" w:rsidR="008D1C9C" w:rsidRPr="008D1C9C" w:rsidRDefault="008D1C9C" w:rsidP="00DE1E98">
      <w:pPr>
        <w:rPr>
          <w:sz w:val="24"/>
        </w:rPr>
      </w:pPr>
    </w:p>
    <w:p w14:paraId="4591BA79" w14:textId="6F7BB0D8" w:rsidR="008D1C9C" w:rsidRPr="008D1C9C" w:rsidRDefault="008D1C9C" w:rsidP="008D1C9C">
      <w:pPr>
        <w:pStyle w:val="ListParagraph"/>
        <w:numPr>
          <w:ilvl w:val="0"/>
          <w:numId w:val="4"/>
        </w:numPr>
        <w:rPr>
          <w:sz w:val="24"/>
        </w:rPr>
      </w:pPr>
      <w:r w:rsidRPr="008D1C9C">
        <w:rPr>
          <w:sz w:val="24"/>
        </w:rPr>
        <w:t>State the aim of this research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8D1C9C">
        <w:rPr>
          <w:i/>
          <w:sz w:val="24"/>
        </w:rPr>
        <w:t>(1 mark)</w:t>
      </w:r>
    </w:p>
    <w:p w14:paraId="311CE49F" w14:textId="42F15A0E" w:rsidR="008D1C9C" w:rsidRDefault="008D1C9C" w:rsidP="008D1C9C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018B0D7" w14:textId="374C8896" w:rsidR="008A459C" w:rsidRDefault="008A459C" w:rsidP="008A459C">
      <w:pPr>
        <w:pStyle w:val="ListParagraph"/>
        <w:spacing w:line="360" w:lineRule="auto"/>
        <w:rPr>
          <w:sz w:val="24"/>
        </w:rPr>
      </w:pPr>
    </w:p>
    <w:p w14:paraId="30ADEB18" w14:textId="51BCE9A3" w:rsidR="008A459C" w:rsidRDefault="00FC3985" w:rsidP="008A459C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 xml:space="preserve">State the: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FC3985">
        <w:rPr>
          <w:i/>
          <w:sz w:val="24"/>
        </w:rPr>
        <w:t>(2 marks)</w:t>
      </w:r>
    </w:p>
    <w:p w14:paraId="61AF93AB" w14:textId="696F7451" w:rsidR="00FC3985" w:rsidRDefault="00FC3985" w:rsidP="00FC3985">
      <w:pPr>
        <w:pStyle w:val="ListParagraph"/>
        <w:numPr>
          <w:ilvl w:val="1"/>
          <w:numId w:val="4"/>
        </w:numPr>
        <w:spacing w:line="360" w:lineRule="auto"/>
        <w:rPr>
          <w:sz w:val="24"/>
        </w:rPr>
      </w:pPr>
      <w:r>
        <w:rPr>
          <w:sz w:val="24"/>
        </w:rPr>
        <w:t>Independent variable: _________________________________________________________</w:t>
      </w:r>
    </w:p>
    <w:p w14:paraId="73CE417C" w14:textId="47E6B27C" w:rsidR="00FC3985" w:rsidRDefault="00FC3985" w:rsidP="00FC3985">
      <w:pPr>
        <w:pStyle w:val="ListParagraph"/>
        <w:numPr>
          <w:ilvl w:val="1"/>
          <w:numId w:val="4"/>
        </w:numPr>
        <w:spacing w:line="360" w:lineRule="auto"/>
        <w:rPr>
          <w:sz w:val="24"/>
        </w:rPr>
      </w:pPr>
      <w:r>
        <w:rPr>
          <w:sz w:val="24"/>
        </w:rPr>
        <w:t>Dependent variable: __________________________________________________________</w:t>
      </w:r>
    </w:p>
    <w:p w14:paraId="785A2CBD" w14:textId="741C9A90" w:rsidR="00AB4E4A" w:rsidRDefault="00AB4E4A" w:rsidP="00AB4E4A">
      <w:pPr>
        <w:pStyle w:val="ListParagraph"/>
        <w:spacing w:line="360" w:lineRule="auto"/>
        <w:ind w:left="1440"/>
        <w:rPr>
          <w:sz w:val="24"/>
        </w:rPr>
      </w:pPr>
    </w:p>
    <w:p w14:paraId="08628B2A" w14:textId="597983E7" w:rsidR="00AB4E4A" w:rsidRPr="006846F3" w:rsidRDefault="00AA2BE3" w:rsidP="00AB4E4A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 xml:space="preserve">Reread the controlled variables. </w:t>
      </w:r>
      <w:r w:rsidR="006846F3">
        <w:rPr>
          <w:sz w:val="24"/>
        </w:rPr>
        <w:t xml:space="preserve">State two </w:t>
      </w:r>
      <w:r>
        <w:rPr>
          <w:sz w:val="24"/>
        </w:rPr>
        <w:t xml:space="preserve">other </w:t>
      </w:r>
      <w:r w:rsidR="006846F3">
        <w:rPr>
          <w:sz w:val="24"/>
        </w:rPr>
        <w:t xml:space="preserve">variables that would have to be controlled for this experiment, and explain why they must be controlled. </w:t>
      </w:r>
      <w:r w:rsidR="006846F3">
        <w:rPr>
          <w:sz w:val="24"/>
        </w:rPr>
        <w:tab/>
      </w:r>
      <w:r w:rsidR="006846F3">
        <w:rPr>
          <w:sz w:val="24"/>
        </w:rPr>
        <w:tab/>
      </w:r>
      <w:r w:rsidR="006846F3">
        <w:rPr>
          <w:sz w:val="24"/>
        </w:rPr>
        <w:tab/>
      </w:r>
      <w:r w:rsidR="006846F3">
        <w:rPr>
          <w:sz w:val="24"/>
        </w:rPr>
        <w:tab/>
      </w:r>
      <w:r w:rsidR="006846F3">
        <w:rPr>
          <w:sz w:val="24"/>
        </w:rPr>
        <w:tab/>
      </w:r>
      <w:r w:rsidR="006846F3" w:rsidRPr="006846F3">
        <w:rPr>
          <w:i/>
          <w:sz w:val="24"/>
        </w:rPr>
        <w:t>(</w:t>
      </w:r>
      <w:r w:rsidR="006846F3">
        <w:rPr>
          <w:i/>
          <w:sz w:val="24"/>
        </w:rPr>
        <w:t>3</w:t>
      </w:r>
      <w:r w:rsidR="006846F3" w:rsidRPr="006846F3">
        <w:rPr>
          <w:i/>
          <w:sz w:val="24"/>
        </w:rPr>
        <w:t xml:space="preserve"> marks)</w:t>
      </w:r>
    </w:p>
    <w:p w14:paraId="537D4AC5" w14:textId="784E6814" w:rsidR="006846F3" w:rsidRDefault="006846F3" w:rsidP="006846F3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</w:t>
      </w:r>
    </w:p>
    <w:p w14:paraId="6585A7A5" w14:textId="4C76B8A4" w:rsidR="006846F3" w:rsidRDefault="006846F3" w:rsidP="006846F3">
      <w:pPr>
        <w:pStyle w:val="ListParagraph"/>
        <w:spacing w:line="360" w:lineRule="auto"/>
        <w:rPr>
          <w:sz w:val="24"/>
        </w:rPr>
      </w:pPr>
    </w:p>
    <w:p w14:paraId="019640DA" w14:textId="2CBBE829" w:rsidR="007410B3" w:rsidRDefault="00AA2BE3" w:rsidP="007410B3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 xml:space="preserve">Reread the hypothesis. </w:t>
      </w:r>
      <w:r w:rsidR="001E692E">
        <w:rPr>
          <w:sz w:val="24"/>
        </w:rPr>
        <w:t>Explain why this is not a very good hypothesis</w:t>
      </w:r>
      <w:r w:rsidR="008E5CA9">
        <w:rPr>
          <w:sz w:val="24"/>
        </w:rPr>
        <w:t xml:space="preserve"> for this experiment  </w:t>
      </w:r>
      <w:r w:rsidR="001E692E" w:rsidRPr="001E692E">
        <w:rPr>
          <w:i/>
          <w:sz w:val="24"/>
        </w:rPr>
        <w:t>(1 mark)</w:t>
      </w:r>
      <w:r>
        <w:rPr>
          <w:sz w:val="24"/>
        </w:rPr>
        <w:t xml:space="preserve"> </w:t>
      </w:r>
    </w:p>
    <w:p w14:paraId="47E24CE6" w14:textId="72FBC3B8" w:rsidR="001E692E" w:rsidRDefault="001E692E" w:rsidP="001E692E">
      <w:pPr>
        <w:pStyle w:val="ListParagraph"/>
        <w:spacing w:line="360" w:lineRule="auto"/>
        <w:rPr>
          <w:sz w:val="24"/>
        </w:rPr>
      </w:pPr>
      <w:r>
        <w:rPr>
          <w:sz w:val="24"/>
        </w:rPr>
        <w:t>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</w:t>
      </w:r>
    </w:p>
    <w:p w14:paraId="328B7783" w14:textId="77777777" w:rsidR="00474C93" w:rsidRDefault="00474C93" w:rsidP="001E692E">
      <w:pPr>
        <w:pStyle w:val="ListParagraph"/>
        <w:spacing w:line="360" w:lineRule="auto"/>
        <w:rPr>
          <w:sz w:val="24"/>
        </w:rPr>
      </w:pPr>
    </w:p>
    <w:p w14:paraId="5F456494" w14:textId="4C88AB64" w:rsidR="00474C93" w:rsidRPr="00474C93" w:rsidRDefault="00474C93" w:rsidP="00474C93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 xml:space="preserve">Create a new hypothesis for this experiment </w:t>
      </w:r>
      <w:r w:rsidR="00785997">
        <w:rPr>
          <w:sz w:val="24"/>
        </w:rPr>
        <w:t>that is more appropriate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474C93">
        <w:rPr>
          <w:i/>
          <w:sz w:val="24"/>
        </w:rPr>
        <w:t>(1 mark)</w:t>
      </w:r>
    </w:p>
    <w:p w14:paraId="7A7AE9A3" w14:textId="463E1B0C" w:rsidR="00474C93" w:rsidRDefault="00474C93" w:rsidP="00474C93">
      <w:pPr>
        <w:pStyle w:val="ListParagraph"/>
        <w:spacing w:line="360" w:lineRule="auto"/>
        <w:rPr>
          <w:sz w:val="24"/>
        </w:rPr>
      </w:pPr>
      <w:r>
        <w:rPr>
          <w:sz w:val="24"/>
        </w:rPr>
        <w:t>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</w:t>
      </w:r>
    </w:p>
    <w:p w14:paraId="54E9D15A" w14:textId="77777777" w:rsidR="001E692E" w:rsidRDefault="001E692E" w:rsidP="001E692E">
      <w:pPr>
        <w:pStyle w:val="ListParagraph"/>
        <w:spacing w:line="360" w:lineRule="auto"/>
        <w:rPr>
          <w:sz w:val="24"/>
        </w:rPr>
      </w:pPr>
    </w:p>
    <w:p w14:paraId="05BEAE6A" w14:textId="07BA9F26" w:rsidR="006846F3" w:rsidRDefault="008E5CA9" w:rsidP="00773FDE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State</w:t>
      </w:r>
      <w:r w:rsidR="00773FDE">
        <w:rPr>
          <w:sz w:val="24"/>
        </w:rPr>
        <w:t xml:space="preserve"> two ways to improve the </w:t>
      </w:r>
      <w:r>
        <w:rPr>
          <w:sz w:val="24"/>
        </w:rPr>
        <w:t>reliability</w:t>
      </w:r>
      <w:r w:rsidR="00773FDE">
        <w:rPr>
          <w:sz w:val="24"/>
        </w:rPr>
        <w:t xml:space="preserve"> of this experiment. </w:t>
      </w:r>
      <w:r w:rsidR="009E3F60">
        <w:rPr>
          <w:sz w:val="24"/>
        </w:rPr>
        <w:tab/>
      </w:r>
      <w:r w:rsidR="009E3F60">
        <w:rPr>
          <w:sz w:val="24"/>
        </w:rPr>
        <w:tab/>
      </w:r>
      <w:r w:rsidR="009E3F60">
        <w:rPr>
          <w:sz w:val="24"/>
        </w:rPr>
        <w:tab/>
      </w:r>
      <w:r w:rsidR="009E3F60">
        <w:rPr>
          <w:sz w:val="24"/>
        </w:rPr>
        <w:tab/>
      </w:r>
      <w:r w:rsidR="00773FDE" w:rsidRPr="009E3F60">
        <w:rPr>
          <w:i/>
          <w:sz w:val="24"/>
        </w:rPr>
        <w:t>(</w:t>
      </w:r>
      <w:r w:rsidR="009E3F60" w:rsidRPr="009E3F60">
        <w:rPr>
          <w:i/>
          <w:sz w:val="24"/>
        </w:rPr>
        <w:t>2 marks)</w:t>
      </w:r>
    </w:p>
    <w:p w14:paraId="2E330D54" w14:textId="0990CF29" w:rsidR="00126232" w:rsidRPr="00E410B1" w:rsidRDefault="00773FDE" w:rsidP="00E410B1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</w:t>
      </w:r>
    </w:p>
    <w:p w14:paraId="09E84C36" w14:textId="2A2CAA81" w:rsidR="00773FDE" w:rsidRPr="00551331" w:rsidRDefault="00551331" w:rsidP="00773FDE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lastRenderedPageBreak/>
        <w:t>Observe the graph</w:t>
      </w:r>
      <w:r w:rsidR="00927F6A">
        <w:rPr>
          <w:sz w:val="24"/>
        </w:rPr>
        <w:t xml:space="preserve"> in the report</w:t>
      </w:r>
      <w:r>
        <w:rPr>
          <w:sz w:val="24"/>
        </w:rPr>
        <w:t xml:space="preserve">. In the space below, </w:t>
      </w:r>
      <w:r w:rsidR="00DE328B">
        <w:rPr>
          <w:sz w:val="24"/>
        </w:rPr>
        <w:t>analyse</w:t>
      </w:r>
      <w:r>
        <w:rPr>
          <w:sz w:val="24"/>
        </w:rPr>
        <w:t xml:space="preserve"> the quality of the graph included in this experiment</w:t>
      </w:r>
      <w:r w:rsidR="00181ABD">
        <w:rPr>
          <w:sz w:val="24"/>
        </w:rPr>
        <w:t>.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551331">
        <w:rPr>
          <w:i/>
          <w:sz w:val="24"/>
        </w:rPr>
        <w:t>(3 marks)</w:t>
      </w:r>
    </w:p>
    <w:p w14:paraId="278363C8" w14:textId="14110F5E" w:rsidR="00551331" w:rsidRDefault="00551331" w:rsidP="00551331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</w:t>
      </w:r>
    </w:p>
    <w:p w14:paraId="6D874384" w14:textId="77777777" w:rsidR="00F85CCB" w:rsidRDefault="00F85CCB" w:rsidP="00551331">
      <w:pPr>
        <w:pStyle w:val="ListParagraph"/>
        <w:spacing w:line="360" w:lineRule="auto"/>
        <w:rPr>
          <w:sz w:val="24"/>
        </w:rPr>
      </w:pPr>
    </w:p>
    <w:p w14:paraId="78C137B7" w14:textId="063F04DE" w:rsidR="00551331" w:rsidRPr="00AF3A6D" w:rsidRDefault="00F85CCB" w:rsidP="00F85CCB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In the table below is the raw data from this experiment. On the grid, draw an appropriate table for this data</w:t>
      </w:r>
      <w:r w:rsidR="00181ABD">
        <w:rPr>
          <w:sz w:val="24"/>
        </w:rPr>
        <w:t>.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F85CCB">
        <w:rPr>
          <w:i/>
          <w:sz w:val="24"/>
        </w:rPr>
        <w:t>(5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"/>
        <w:gridCol w:w="986"/>
        <w:gridCol w:w="988"/>
        <w:gridCol w:w="988"/>
        <w:gridCol w:w="986"/>
        <w:gridCol w:w="986"/>
        <w:gridCol w:w="986"/>
        <w:gridCol w:w="935"/>
        <w:gridCol w:w="935"/>
        <w:gridCol w:w="935"/>
        <w:gridCol w:w="935"/>
      </w:tblGrid>
      <w:tr w:rsidR="00AF3A6D" w14:paraId="52340592" w14:textId="2EFA367C" w:rsidTr="00AF3A6D">
        <w:trPr>
          <w:trHeight w:val="444"/>
        </w:trPr>
        <w:tc>
          <w:tcPr>
            <w:tcW w:w="1015" w:type="dxa"/>
            <w:vAlign w:val="center"/>
          </w:tcPr>
          <w:p w14:paraId="61580864" w14:textId="4A6890F9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Day</w:t>
            </w:r>
          </w:p>
        </w:tc>
        <w:tc>
          <w:tcPr>
            <w:tcW w:w="986" w:type="dxa"/>
            <w:vAlign w:val="center"/>
          </w:tcPr>
          <w:p w14:paraId="0946CB22" w14:textId="30821468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1</w:t>
            </w:r>
          </w:p>
        </w:tc>
        <w:tc>
          <w:tcPr>
            <w:tcW w:w="988" w:type="dxa"/>
            <w:vAlign w:val="center"/>
          </w:tcPr>
          <w:p w14:paraId="7BEB92EB" w14:textId="0955AC81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2</w:t>
            </w:r>
          </w:p>
        </w:tc>
        <w:tc>
          <w:tcPr>
            <w:tcW w:w="988" w:type="dxa"/>
            <w:vAlign w:val="center"/>
          </w:tcPr>
          <w:p w14:paraId="17702AB9" w14:textId="36C798B8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3</w:t>
            </w:r>
          </w:p>
        </w:tc>
        <w:tc>
          <w:tcPr>
            <w:tcW w:w="987" w:type="dxa"/>
            <w:vAlign w:val="center"/>
          </w:tcPr>
          <w:p w14:paraId="4523BDAB" w14:textId="223AAC1A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4</w:t>
            </w:r>
          </w:p>
        </w:tc>
        <w:tc>
          <w:tcPr>
            <w:tcW w:w="987" w:type="dxa"/>
            <w:vAlign w:val="center"/>
          </w:tcPr>
          <w:p w14:paraId="07302762" w14:textId="3FE93271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5</w:t>
            </w:r>
          </w:p>
        </w:tc>
        <w:tc>
          <w:tcPr>
            <w:tcW w:w="987" w:type="dxa"/>
            <w:vAlign w:val="center"/>
          </w:tcPr>
          <w:p w14:paraId="5D63A168" w14:textId="70410073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6</w:t>
            </w:r>
          </w:p>
        </w:tc>
        <w:tc>
          <w:tcPr>
            <w:tcW w:w="936" w:type="dxa"/>
            <w:vAlign w:val="center"/>
          </w:tcPr>
          <w:p w14:paraId="544793B5" w14:textId="62CECFE3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7</w:t>
            </w:r>
          </w:p>
        </w:tc>
        <w:tc>
          <w:tcPr>
            <w:tcW w:w="936" w:type="dxa"/>
            <w:vAlign w:val="center"/>
          </w:tcPr>
          <w:p w14:paraId="2AB76415" w14:textId="330A1264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8</w:t>
            </w:r>
          </w:p>
        </w:tc>
        <w:tc>
          <w:tcPr>
            <w:tcW w:w="936" w:type="dxa"/>
            <w:vAlign w:val="center"/>
          </w:tcPr>
          <w:p w14:paraId="345DA33D" w14:textId="24705D19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9</w:t>
            </w:r>
          </w:p>
        </w:tc>
        <w:tc>
          <w:tcPr>
            <w:tcW w:w="936" w:type="dxa"/>
            <w:vAlign w:val="center"/>
          </w:tcPr>
          <w:p w14:paraId="5008EDCA" w14:textId="56DDD81E" w:rsidR="00AF3A6D" w:rsidRPr="00AF3A6D" w:rsidRDefault="00AF3A6D" w:rsidP="00AF3A6D">
            <w:pPr>
              <w:spacing w:line="360" w:lineRule="auto"/>
              <w:jc w:val="center"/>
              <w:rPr>
                <w:b/>
                <w:sz w:val="24"/>
              </w:rPr>
            </w:pPr>
            <w:r w:rsidRPr="00AF3A6D">
              <w:rPr>
                <w:b/>
                <w:sz w:val="24"/>
              </w:rPr>
              <w:t>10</w:t>
            </w:r>
          </w:p>
        </w:tc>
      </w:tr>
      <w:tr w:rsidR="00AF3A6D" w14:paraId="257C66D7" w14:textId="019747D0" w:rsidTr="00AF3A6D">
        <w:trPr>
          <w:trHeight w:val="774"/>
        </w:trPr>
        <w:tc>
          <w:tcPr>
            <w:tcW w:w="1015" w:type="dxa"/>
          </w:tcPr>
          <w:p w14:paraId="30C6965F" w14:textId="5529380F" w:rsidR="00AF3A6D" w:rsidRDefault="00AF3A6D" w:rsidP="00AF3A6D">
            <w:pPr>
              <w:spacing w:line="360" w:lineRule="auto"/>
              <w:rPr>
                <w:sz w:val="24"/>
              </w:rPr>
            </w:pPr>
            <w:r w:rsidRPr="00AF3A6D">
              <w:rPr>
                <w:i/>
                <w:sz w:val="24"/>
              </w:rPr>
              <w:t>Average weight</w:t>
            </w:r>
            <w:r w:rsidR="00126635">
              <w:rPr>
                <w:i/>
                <w:sz w:val="24"/>
              </w:rPr>
              <w:t xml:space="preserve"> (grams)</w:t>
            </w:r>
          </w:p>
        </w:tc>
        <w:tc>
          <w:tcPr>
            <w:tcW w:w="986" w:type="dxa"/>
            <w:vAlign w:val="center"/>
          </w:tcPr>
          <w:p w14:paraId="4D83764E" w14:textId="46C347D9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988" w:type="dxa"/>
            <w:vAlign w:val="center"/>
          </w:tcPr>
          <w:p w14:paraId="475E663A" w14:textId="630DD13A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988" w:type="dxa"/>
            <w:vAlign w:val="center"/>
          </w:tcPr>
          <w:p w14:paraId="0B849B63" w14:textId="7C16B918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987" w:type="dxa"/>
            <w:vAlign w:val="center"/>
          </w:tcPr>
          <w:p w14:paraId="7949D00C" w14:textId="1C2DE0F7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87" w:type="dxa"/>
            <w:vAlign w:val="center"/>
          </w:tcPr>
          <w:p w14:paraId="1FBF4736" w14:textId="32D3570B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87" w:type="dxa"/>
            <w:vAlign w:val="center"/>
          </w:tcPr>
          <w:p w14:paraId="081B96FF" w14:textId="3097BFDC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936" w:type="dxa"/>
            <w:vAlign w:val="center"/>
          </w:tcPr>
          <w:p w14:paraId="19276F95" w14:textId="33D47CA9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936" w:type="dxa"/>
            <w:vAlign w:val="center"/>
          </w:tcPr>
          <w:p w14:paraId="56ABE187" w14:textId="0DBD6044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36" w:type="dxa"/>
            <w:vAlign w:val="center"/>
          </w:tcPr>
          <w:p w14:paraId="11B111A4" w14:textId="28382A5C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936" w:type="dxa"/>
            <w:vAlign w:val="center"/>
          </w:tcPr>
          <w:p w14:paraId="23AA997B" w14:textId="2691753A" w:rsidR="00AF3A6D" w:rsidRDefault="00AF3A6D" w:rsidP="00AF3A6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</w:tr>
    </w:tbl>
    <w:p w14:paraId="0511D78F" w14:textId="77777777" w:rsidR="00AF3A6D" w:rsidRPr="00AF3A6D" w:rsidRDefault="00AF3A6D" w:rsidP="00AF3A6D">
      <w:pPr>
        <w:spacing w:line="360" w:lineRule="auto"/>
        <w:rPr>
          <w:sz w:val="24"/>
        </w:rPr>
      </w:pPr>
    </w:p>
    <w:p w14:paraId="71A27280" w14:textId="1D3D3269" w:rsidR="00AF3A6D" w:rsidRDefault="00AF3A6D" w:rsidP="00AF3A6D">
      <w:pPr>
        <w:spacing w:line="360" w:lineRule="auto"/>
        <w:jc w:val="center"/>
        <w:rPr>
          <w:sz w:val="24"/>
        </w:rPr>
      </w:pPr>
      <w:r>
        <w:rPr>
          <w:sz w:val="24"/>
        </w:rPr>
        <w:t>Title: _________________________________________________________________________________</w:t>
      </w:r>
    </w:p>
    <w:tbl>
      <w:tblPr>
        <w:tblpPr w:leftFromText="180" w:rightFromText="180" w:vertAnchor="text" w:horzAnchor="margin" w:tblpXSpec="center" w:tblpY="251"/>
        <w:tblW w:w="7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58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  <w:gridCol w:w="149"/>
      </w:tblGrid>
      <w:tr w:rsidR="00AF3A6D" w:rsidRPr="00485251" w14:paraId="271B2B99" w14:textId="77777777" w:rsidTr="00AF3A6D">
        <w:trPr>
          <w:trHeight w:hRule="exact" w:val="139"/>
        </w:trPr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22F2836" w14:textId="77777777" w:rsidR="00AF3A6D" w:rsidRPr="00485251" w:rsidRDefault="00AF3A6D" w:rsidP="00AF3A6D"/>
          <w:p w14:paraId="06266EF8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7BE149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7E620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84267F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C5C28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C5BB6B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B3DF0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80ADD9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9A132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5DEB224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B64CE2B" w14:textId="77777777" w:rsidR="00AF3A6D" w:rsidRPr="00485251" w:rsidRDefault="00AF3A6D" w:rsidP="00AF3A6D"/>
          <w:p w14:paraId="25461F37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28416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6287C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00ACD3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F2DCF6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13C00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BBA823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2E126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8471B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00AC50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835980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1703E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FCFB2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3BB8E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32009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4D660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4F740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2322C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FB393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4CDC60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5338B8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7BC93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E2949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6BA11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0F3A8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454B1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5DDF5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4CB78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28DFF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824526E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47B280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BBFEE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2F5DCE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2E78E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E14AA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F9B18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1B444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1659C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7E7A1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E1F7011" w14:textId="77777777" w:rsidR="00AF3A6D" w:rsidRPr="00485251" w:rsidRDefault="00AF3A6D" w:rsidP="00AF3A6D"/>
        </w:tc>
      </w:tr>
      <w:tr w:rsidR="00AF3A6D" w:rsidRPr="00485251" w14:paraId="4779D83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86443E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8CEA8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0E041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BF2E3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5D8BC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C79B1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96C19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8D82B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DC7D8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4C9575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B27E17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019C0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CB6D7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326B0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40E9C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56136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33E7A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4BE91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38BF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705AD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FD4B9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EBE51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BFD8F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F2D45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C812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8601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E589A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DFB17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A76F6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56AA2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6FA5C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B12B5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D93F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70FA4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3E64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9568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C703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CF31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0A403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F1C02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088ED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FF690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6D2CA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56C6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1A5E2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9A886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70DFB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44589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064C4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AAA0475" w14:textId="77777777" w:rsidR="00AF3A6D" w:rsidRPr="00485251" w:rsidRDefault="00AF3A6D" w:rsidP="00AF3A6D"/>
        </w:tc>
      </w:tr>
      <w:tr w:rsidR="00AF3A6D" w:rsidRPr="00485251" w14:paraId="037BAAC2" w14:textId="77777777" w:rsidTr="00AF3A6D">
        <w:trPr>
          <w:trHeight w:hRule="exact" w:val="220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8689C6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45273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FF006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BEBCC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5C8D2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9F3AB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9BCDB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2F42B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1F358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556E1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C6D07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B82FB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0C7E7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5B768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DF5C8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EDA36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A3542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E047E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33BDA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3FF0A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A318D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1CE5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AD923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CFD9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CB2A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2A4F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2D94D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B5091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2A04A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B006F7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AC07C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6B65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1896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4535B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2A049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FE28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568B0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213E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62BBC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AC964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B1511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55DE5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3EA9C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044E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35ED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F1AD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9790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84180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9A5EB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32F9533" w14:textId="77777777" w:rsidR="00AF3A6D" w:rsidRPr="00485251" w:rsidRDefault="00AF3A6D" w:rsidP="00AF3A6D"/>
        </w:tc>
      </w:tr>
      <w:tr w:rsidR="00AF3A6D" w:rsidRPr="00485251" w14:paraId="08A0D46B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A52973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80D2E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28D1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EC6CB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1418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F052D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A5AE9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276CB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8343A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EC687E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15777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816C1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1CEFB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26509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EF472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88FB1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1527A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9EEF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44FD0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7AC617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B24F81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4E51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9DC3E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718D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448E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1396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6E9E7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C34A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200E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DD50DA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179E57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659E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887B1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E684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6ACC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28D6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C3B19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808A8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5032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DBF1A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770F68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ADC8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E3208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62ED8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3E0B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5BBD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78B6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0B27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F657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47C1E3C" w14:textId="77777777" w:rsidR="00AF3A6D" w:rsidRPr="00485251" w:rsidRDefault="00AF3A6D" w:rsidP="00AF3A6D"/>
        </w:tc>
      </w:tr>
      <w:tr w:rsidR="00AF3A6D" w:rsidRPr="00485251" w14:paraId="713F4889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D01C09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45879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70856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BB75F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A8AC8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F00BF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08CB4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6BC2A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185D2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DBAC07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076758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870C2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EA7E7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02D24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049E45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C951F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5B513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46AF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C4AE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35ED74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87661F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99150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C86E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3B979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33ACF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7EB8B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81ED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7B3C2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BEC5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79E837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725862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995D6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A189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1252A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FA39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78B84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4234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E292D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27258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DD6AD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FDBB57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CE6C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2280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ADF4C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93A6D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757E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762A8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4BA2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9AF1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A4196B3" w14:textId="77777777" w:rsidR="00AF3A6D" w:rsidRPr="00485251" w:rsidRDefault="00AF3A6D" w:rsidP="00AF3A6D"/>
        </w:tc>
      </w:tr>
      <w:tr w:rsidR="00AF3A6D" w:rsidRPr="00485251" w14:paraId="19FC87A3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3CEA51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A0E80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F251F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3F99D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FDCBE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8383D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6536F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FB024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93B9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F3413E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BED021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76703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BBE6D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939F6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57B97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73F21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1C062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23A7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CE9A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D08910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CB0DCF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19A94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7FCF7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4653A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0334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F6C49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E0F84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A1756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22312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C3C6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593009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89E5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2E12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80628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5066A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7EE27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C1F7D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4EF2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B1D74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39C82D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653D6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4B9FE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419BC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01489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4A2D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B523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112B9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C177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0A1B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5D225AE" w14:textId="77777777" w:rsidR="00AF3A6D" w:rsidRPr="00485251" w:rsidRDefault="00AF3A6D" w:rsidP="00AF3A6D"/>
        </w:tc>
      </w:tr>
      <w:tr w:rsidR="00AF3A6D" w:rsidRPr="00485251" w14:paraId="6A95793A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7EC42C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CA4F2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4AEE2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9FDC8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DB4ED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6CE30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4F4C4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2D2DF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49E44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FC664E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91AFE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91928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AF932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ADCD0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A09CA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A5A0C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15FFC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018CE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87EC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D7EA3F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E6549B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C8FB0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52C1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E8D25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DB10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0E38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99E2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8BD4E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728F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8098A2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1053C4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E648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6FDFD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EB85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5B983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EA55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D5AD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6B106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6034A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CD0B53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DC51B4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B46F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1CB8C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E96B8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D0087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E0B99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3C5D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DBBF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43279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520BA4" w14:textId="77777777" w:rsidR="00AF3A6D" w:rsidRPr="00485251" w:rsidRDefault="00AF3A6D" w:rsidP="00AF3A6D"/>
        </w:tc>
      </w:tr>
      <w:tr w:rsidR="00AF3A6D" w:rsidRPr="00485251" w14:paraId="3B7B9954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358A06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0F673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F6845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40BB3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5B78E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3B53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F1A90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EF462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63AF6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14D86D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63BDB2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540FB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EC821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4785E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E9EE4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65F19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F19CE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1DE1A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65937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8D601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4F660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D55F1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AECC8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E92D9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86A5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86952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13F7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FB20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2CAE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A2C47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FBB9F3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D803A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1115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71D4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E8301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895C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A6415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26C6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8A0C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BFCB1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8325BA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F2316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5E880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942F6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EB86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97389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626AF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AF7B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1AEB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EDAD073" w14:textId="77777777" w:rsidR="00AF3A6D" w:rsidRPr="00485251" w:rsidRDefault="00AF3A6D" w:rsidP="00AF3A6D"/>
        </w:tc>
      </w:tr>
      <w:tr w:rsidR="00AF3A6D" w:rsidRPr="00485251" w14:paraId="3D7E486F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FB6054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F565D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51866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9F1E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5573A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417B5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25BDF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F605F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4F04D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B7A2DA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935852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42193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CD0F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C9D31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B396A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A7968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47922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BF21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67FBE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436ECB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A23D3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6CA6A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4325E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1297D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58DDE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4631C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EF61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6DE25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9001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B89638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0BC16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B8DC6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EC77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BC83E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1C46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C873D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10B77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5AA7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D4A7C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E347DD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ECC7C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C085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D9B2F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B4392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014B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AF196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6D72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BB939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18D74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8068738" w14:textId="77777777" w:rsidR="00AF3A6D" w:rsidRPr="00485251" w:rsidRDefault="00AF3A6D" w:rsidP="00AF3A6D"/>
        </w:tc>
      </w:tr>
      <w:tr w:rsidR="00AF3A6D" w:rsidRPr="00485251" w14:paraId="6455AFB1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30ADA30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05492D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7933F7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6F78D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1F79C7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339DC4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DC4EE0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6EC792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8F0BB9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565A45D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6035E76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EFA366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005CF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A01E92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65961E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E0E406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3CA571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47BB7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9374D5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099F16E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373DEE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DE86F1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8FAF7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F0859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E619D9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1E6A7D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8C250C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1A1C26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5ACAB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6C2F1C6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6660C94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A173F7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8EA0C9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5F314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967D7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FCC2C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6E079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C99CF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3AD82F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4285BEC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1FF4C6F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C81B01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64C81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0045EA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2AF4B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9DE7E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7A6B88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20110E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DF1E7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4449F556" w14:textId="77777777" w:rsidR="00AF3A6D" w:rsidRPr="00485251" w:rsidRDefault="00AF3A6D" w:rsidP="00AF3A6D"/>
        </w:tc>
      </w:tr>
      <w:tr w:rsidR="00AF3A6D" w:rsidRPr="00485251" w14:paraId="2DE37196" w14:textId="77777777" w:rsidTr="00AF3A6D">
        <w:trPr>
          <w:trHeight w:hRule="exact" w:val="139"/>
        </w:trPr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6421622" w14:textId="77777777" w:rsidR="00AF3A6D" w:rsidRPr="00485251" w:rsidRDefault="00AF3A6D" w:rsidP="00AF3A6D"/>
          <w:p w14:paraId="7057E15A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6D3313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4D69FF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E82C7B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FF6A83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A5F8F0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4BBE65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D3ECC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305295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BDCFD5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7F0AD75" w14:textId="77777777" w:rsidR="00AF3A6D" w:rsidRPr="00485251" w:rsidRDefault="00AF3A6D" w:rsidP="00AF3A6D"/>
          <w:p w14:paraId="073B1EE0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1C21CA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48EE85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F31745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D09051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3D5150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653463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97C15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E1C8F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E70D0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EEAF3C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97AC6E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BED13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6C782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4B50B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63FAF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A0571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3AA48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C7140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E583ED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A6F7FF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8D19F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2A26DE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22027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C49A45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5F0E2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AEB3C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33A95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F361F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0021CE5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C1B40B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8E061E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8D86B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76D255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6FE04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FB854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355A01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CA7DF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4FC0B5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0A0A4EB" w14:textId="77777777" w:rsidR="00AF3A6D" w:rsidRPr="00485251" w:rsidRDefault="00AF3A6D" w:rsidP="00AF3A6D"/>
        </w:tc>
      </w:tr>
      <w:tr w:rsidR="00AF3A6D" w:rsidRPr="00485251" w14:paraId="3CD84E00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989536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512F1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89061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BBC2E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2FE46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59A21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AB934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3D3B7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1E508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A04ACF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06BD8F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7065A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F7DE2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116F8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EF87B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359DC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F33E6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ADBE1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62A6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D9148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9A0197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FD6A1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DB738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EC02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24BC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5B86F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5689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D77C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BFAAA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802F36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4419B3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ECD8D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4853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A9DF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EA224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332DC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6F30A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A9A9D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E67C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F43D01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7939B3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B5523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1EB5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232D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92A1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3AB7D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AA72D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0478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8F8A8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CC280EA" w14:textId="77777777" w:rsidR="00AF3A6D" w:rsidRPr="00485251" w:rsidRDefault="00AF3A6D" w:rsidP="00AF3A6D"/>
        </w:tc>
      </w:tr>
      <w:tr w:rsidR="00AF3A6D" w:rsidRPr="00485251" w14:paraId="69F3339F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1352A4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A4665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F73BC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BCF3E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E47CC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9435D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E3291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AC2DF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6C826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8D34DD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D5DC8D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EF69A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B4FB5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1A2F7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9C98D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9F4B9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22C8A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7873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EF195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4AD0FC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E431CF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BAD0E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EDD9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BD252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47A2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24D9E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C973E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7022B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F15A8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22A5A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DCED9A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7FD4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19487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FED7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AE63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3AA5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E0761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1FEF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279DD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2DF0AA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1A9C3A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C39C9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5BD6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3A1D4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81C8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EAD26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968CE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A7C7C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A87C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8C5DE6F" w14:textId="77777777" w:rsidR="00AF3A6D" w:rsidRPr="00485251" w:rsidRDefault="00AF3A6D" w:rsidP="00AF3A6D"/>
        </w:tc>
      </w:tr>
      <w:tr w:rsidR="00AF3A6D" w:rsidRPr="00485251" w14:paraId="20C11E1E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21038C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5FC26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B0B5A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361DF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28531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08625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B153E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EDD7B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7A0DF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7762E7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BE2845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FC056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6712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496E5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1B8D4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0785B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A12AF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FA71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DFC85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1163B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CE2573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3918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7EE3B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F1C6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61CE1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2B76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5DF2E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3C314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3B54D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A31E8E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7C2013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B4DC5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75D5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7E90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71073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2EE7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864C9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3536D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85A4D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123BC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A8D03E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DCC7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D31ED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53B9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F702E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3811C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0F6E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0DB4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C9FA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DAD69D0" w14:textId="77777777" w:rsidR="00AF3A6D" w:rsidRPr="00485251" w:rsidRDefault="00AF3A6D" w:rsidP="00AF3A6D"/>
        </w:tc>
      </w:tr>
      <w:tr w:rsidR="00AF3A6D" w:rsidRPr="00485251" w14:paraId="231B6E9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BAD184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8A0CA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15265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6D654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D2FDB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5BC32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59693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25F42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13D36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5A21DD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75E971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D7481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F562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BFD32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13989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D1BF8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ACB23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3DFFF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905BB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61CAC1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503CC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DA35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4E19A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3A763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D5899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0D85B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CF4E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08B3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EAAC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CE15B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C80CA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EDC0A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0559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44AD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8C9671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8522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8ED16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0374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93225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39963A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E9119B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95759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CC63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09F46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F140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31F9A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433C7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7419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F382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3E0D36A" w14:textId="77777777" w:rsidR="00AF3A6D" w:rsidRPr="00485251" w:rsidRDefault="00AF3A6D" w:rsidP="00AF3A6D"/>
        </w:tc>
      </w:tr>
      <w:tr w:rsidR="00AF3A6D" w:rsidRPr="00485251" w14:paraId="26C8348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E6E4B9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574E5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65B2D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8A4A9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5BE84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E9F35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27F48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DD3FF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EC3E9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12A594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0AF257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3D6D6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9A9ED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CBC40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2CA73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19002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27404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D94CB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60E4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827B1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5DE5E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D07C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539F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2D044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0AC6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70F5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996C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DDE40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81B0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962641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EA678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57B5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CD88B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037FE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4E47B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22E5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C8FA5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38B0B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E0903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A0A1E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1381A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4C4E9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70106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31606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4C69B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7FAB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E065A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A9084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AF0CE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B8F62A5" w14:textId="77777777" w:rsidR="00AF3A6D" w:rsidRPr="00485251" w:rsidRDefault="00AF3A6D" w:rsidP="00AF3A6D"/>
        </w:tc>
      </w:tr>
      <w:tr w:rsidR="00AF3A6D" w:rsidRPr="00485251" w14:paraId="58078CF9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993D7B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C661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8692C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B8DE3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30BCB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C58EA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FF71E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C1190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E952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700346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DE7DFD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81FA7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7281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D1411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BA97E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62212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9EC3C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C8ED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4F03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B38FEC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494068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CBD6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01AA3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EC42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B72AA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ED385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97475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99618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3F3EF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A6061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E8393A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C5804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D63C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CC2F9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49DF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0F84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4E43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837C6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493E8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FEFE4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10CDD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93BD1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CA63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4EF2D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C79C9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CF2F4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56DD9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80A9E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01C8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9644DC0" w14:textId="77777777" w:rsidR="00AF3A6D" w:rsidRPr="00485251" w:rsidRDefault="00AF3A6D" w:rsidP="00AF3A6D"/>
        </w:tc>
      </w:tr>
      <w:tr w:rsidR="00AF3A6D" w:rsidRPr="00485251" w14:paraId="3873951E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4B81E9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79B9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C99F1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EA3CC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2A9A4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6E470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A897B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D100B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15B0B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C2951D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834A9F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6A8B3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6B357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EFCFF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09B1C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F6464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F419D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8F4D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AE5A3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1C6C76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1DC440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29E4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22ADC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7227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6AE2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7BC5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4D48C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ED805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60CEB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6E6FE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6C9BA6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01715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65E1C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92B0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876DC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8C962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69756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C956A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0DBF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26CD7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49335E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874C1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7FB7A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B611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D3217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B735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9ECC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060D5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39E8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F9529DC" w14:textId="77777777" w:rsidR="00AF3A6D" w:rsidRPr="00485251" w:rsidRDefault="00AF3A6D" w:rsidP="00AF3A6D"/>
        </w:tc>
      </w:tr>
      <w:tr w:rsidR="00AF3A6D" w:rsidRPr="00485251" w14:paraId="5A0331C4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52C829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9A4A1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187A5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1B3C3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E2028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884BF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D60DE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E131D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41B86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24D3E2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85586F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27080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6AABC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4E0CC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4DDDD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43E13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22B9B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3C768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9CF8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302D5A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ECB2C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66CEE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1BA9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37792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2F7C4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C053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4161C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507B2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90CC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9107B1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84E7B1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D58BE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6425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F06C0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6C2B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BF06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5AC6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7E044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76E13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AAB21D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23E49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86C7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95EE0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D9B3A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CEB6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4052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AA75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6EAB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B53DF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415F922" w14:textId="77777777" w:rsidR="00AF3A6D" w:rsidRPr="00485251" w:rsidRDefault="00AF3A6D" w:rsidP="00AF3A6D"/>
        </w:tc>
      </w:tr>
      <w:tr w:rsidR="00AF3A6D" w:rsidRPr="00485251" w14:paraId="33FA0301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479910A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621D34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AB426F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C486E9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1C8211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5A9BDE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BE7254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D8CFC6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4BB50A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21113B8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2D26953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C376EF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5A9E47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1AE42B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541EA4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CC66FE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3C0BCC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416E4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D48E3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505C1A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78668F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18E25C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54C2B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61D1AF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5A0763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7E4A2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94D401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3A082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FAB1D4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228FB2E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7DCEBD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F3D4EB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E012EE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E7204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71DCAD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CFB3A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D105F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81979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44725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58641D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13CB20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2A0C5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CBF53C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2FDC3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C43AB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B2763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11F80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09E32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003A7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7737D52C" w14:textId="77777777" w:rsidR="00AF3A6D" w:rsidRPr="00485251" w:rsidRDefault="00AF3A6D" w:rsidP="00AF3A6D"/>
        </w:tc>
      </w:tr>
      <w:tr w:rsidR="00AF3A6D" w:rsidRPr="00485251" w14:paraId="35D44911" w14:textId="77777777" w:rsidTr="00AF3A6D">
        <w:trPr>
          <w:trHeight w:hRule="exact" w:val="139"/>
        </w:trPr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9520752" w14:textId="77777777" w:rsidR="00AF3A6D" w:rsidRPr="00485251" w:rsidRDefault="00AF3A6D" w:rsidP="00AF3A6D"/>
          <w:p w14:paraId="7AEF92FA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E677E1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91E4B4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FFB1C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54A1E0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D2BBC7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7AC459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CB31F9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48D44F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1058CA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CF2A89C" w14:textId="77777777" w:rsidR="00AF3A6D" w:rsidRPr="00485251" w:rsidRDefault="00AF3A6D" w:rsidP="00AF3A6D"/>
          <w:p w14:paraId="743B2164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7CE66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A0A90F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82668A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A4778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8B37A2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E232C5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C27F3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973E0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C33F66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0808F21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FFCA4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0068E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C52E9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9984C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871D3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794BF5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63C2A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2F79E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76468B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211E72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DCD51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E8007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65B92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7CFFA8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68BED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6E7D7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D0615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337DB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46B519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425667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D7E86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FC5C3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6B644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F3DD81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85572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6E7E31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EBE8A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493A1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24756A7" w14:textId="77777777" w:rsidR="00AF3A6D" w:rsidRPr="00485251" w:rsidRDefault="00AF3A6D" w:rsidP="00AF3A6D"/>
        </w:tc>
      </w:tr>
      <w:tr w:rsidR="00AF3A6D" w:rsidRPr="00485251" w14:paraId="6E97DC8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C03E98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224CB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E5C13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31AE9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04F59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4E3D9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9D388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8F2E4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EEFDF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2927C3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8B3673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8BE6A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1B57C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0323F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8891A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4981D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07402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35966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D7ACA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7078E8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7F4E28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A277E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DEE1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811D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4EA6D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6418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FE265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10CF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E55AC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FD888B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100C6A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D1615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8FFF7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48BFF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FA307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2314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DA7F6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56C3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8BCB9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30EBCB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76BB12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77B67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A03E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8DD94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D5825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F6F02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6784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4FF9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33D9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818E861" w14:textId="77777777" w:rsidR="00AF3A6D" w:rsidRPr="00485251" w:rsidRDefault="00AF3A6D" w:rsidP="00AF3A6D"/>
        </w:tc>
      </w:tr>
      <w:tr w:rsidR="00AF3A6D" w:rsidRPr="00485251" w14:paraId="4A8B017C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2F41AA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AF835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4F429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B9FF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976C1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1A513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A9D6C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A0CA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8116C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652950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92CCA4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589BE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61907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EECFE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AAF27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248A6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DDB28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17F3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E2E14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DE97F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1DE12E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87CCE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CDBC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BE8B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F4D5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A81A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1A1CC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CE7ED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E3FC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E4E4BE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CC2929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7DA0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877C0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AD0B7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9D39D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C16E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AFC2C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D110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7BC31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1F8AF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C6775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052EC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E09D8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08FD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F0B6D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A427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7B3E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09074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69780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E2F6038" w14:textId="77777777" w:rsidR="00AF3A6D" w:rsidRPr="00485251" w:rsidRDefault="00AF3A6D" w:rsidP="00AF3A6D"/>
        </w:tc>
      </w:tr>
      <w:tr w:rsidR="00AF3A6D" w:rsidRPr="00485251" w14:paraId="0256F86E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1C4D44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1086A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0A8CD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CAA5B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45515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4EAFA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B672B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5B9B7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68EF6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AB589A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16EA4E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B93EE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B02AD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67859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7CE0B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C6F90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4B20F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3D2E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3E099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30301B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5654F6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A3E34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540CD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7E58D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23392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5449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859CF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E4DD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01CDE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24448D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0AB55F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0DDA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7968F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ABD992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A99F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55D0C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37DE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5CDDF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BCAC9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336F9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F089DE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89E873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B5B0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2EEA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D73D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5603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C060D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5004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D601F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9176A55" w14:textId="77777777" w:rsidR="00AF3A6D" w:rsidRPr="00485251" w:rsidRDefault="00AF3A6D" w:rsidP="00AF3A6D"/>
        </w:tc>
      </w:tr>
      <w:tr w:rsidR="00AF3A6D" w:rsidRPr="00485251" w14:paraId="4C02802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D85344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32867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5D86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0965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7B4F1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969DE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3420E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DFE98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0FD50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86C9C0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9AB7A2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795B4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AF35A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A9AAA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056E0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59EBA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B1ACC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3EED1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1B7E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8BE9C3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37B19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82E7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F57D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E4C1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CD0F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E95C7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8CA8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17F9B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D429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555EBB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C4046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F00F4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871FE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E016E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DC171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6E2EB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02CA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2A9C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D3C98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BE723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D3D34B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01D03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2626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958F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BBB5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2F92A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1AA4C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304D6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15F32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01D3838" w14:textId="77777777" w:rsidR="00AF3A6D" w:rsidRPr="00485251" w:rsidRDefault="00AF3A6D" w:rsidP="00AF3A6D"/>
        </w:tc>
      </w:tr>
      <w:tr w:rsidR="00AF3A6D" w:rsidRPr="00485251" w14:paraId="488E6E9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6FB40C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F08EE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A7C6E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867D9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8CAC0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B0356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FE68F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0CD74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AC27B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17D998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A77093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AA2A0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1BF3B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626A4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94371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11F2D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9D107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8E2B1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187E5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6B430D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9C2826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1131C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B0B93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BEB6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6DCFA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C34B3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29ADB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FAF1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2092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AB168E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3129D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36851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29D1F3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C2987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5F8B8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077CD4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09CD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21F7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1425A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FF478B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0C8D00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E1E04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65088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05515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0DCA2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11DE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9EA45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1272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BE448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957CE34" w14:textId="77777777" w:rsidR="00AF3A6D" w:rsidRPr="00485251" w:rsidRDefault="00AF3A6D" w:rsidP="00AF3A6D"/>
        </w:tc>
      </w:tr>
      <w:tr w:rsidR="00AF3A6D" w:rsidRPr="00485251" w14:paraId="6EFC5235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B357E8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44F66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ADF86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1F74B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CE510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072F4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AD269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AEFF8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8D6AC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1464FD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17225D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22025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C1AD8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2A3A8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133E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4CEF1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7C6B9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3868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1A793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AA8F18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E47551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98F7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58EB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5A5A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3CCC4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76BFA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8A332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C3E2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C8E7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658F1A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D3C55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9FB5E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11E1D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11D22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B886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FA7C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7ACF0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65CD2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7B800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EEB248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DE4E0F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96B3E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81694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B0D55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F5FA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A9EBA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C29DF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33ECD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10FC1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FA318D4" w14:textId="77777777" w:rsidR="00AF3A6D" w:rsidRPr="00485251" w:rsidRDefault="00AF3A6D" w:rsidP="00AF3A6D"/>
        </w:tc>
      </w:tr>
      <w:tr w:rsidR="00AF3A6D" w:rsidRPr="00485251" w14:paraId="4A8D91BA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0EAA93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6BC89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FB994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9352B9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D6FD8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C9EA0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25012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A984B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54402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92D3D4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794C05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A35A2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C6DC9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08825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7C168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78D5E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B263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91673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308ED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7E529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D6481C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D2C57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EF60B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5D520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2177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FF590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067C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ED394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BB3D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124B07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793B0A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EC0F0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09EAD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823B4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27F29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92A41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ADA4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9CF6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9B4E9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C23DC3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6C300A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FC804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D2D2F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F3B1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E6E9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A3B10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CBB17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64CE9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5764C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4C311C6" w14:textId="77777777" w:rsidR="00AF3A6D" w:rsidRPr="00485251" w:rsidRDefault="00AF3A6D" w:rsidP="00AF3A6D"/>
        </w:tc>
      </w:tr>
      <w:tr w:rsidR="00AF3A6D" w:rsidRPr="00485251" w14:paraId="489E7976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41C5A4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BFF0C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84780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FD82C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8FDFA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83895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39BF7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738D7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07593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1F648E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058A3E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94E62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4D5A9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98AA6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CDBB3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94BEC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675A7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066B5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508F7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59DB90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ED01CB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0EB0DF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82D8D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C5F8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CE3C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EDFB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C7B77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D63CF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ED25A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EC91B7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42F11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ADFD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DE74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23E7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7275A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174E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3D63C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28868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BECC3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AACBF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04819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F9F80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AC54D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3ECB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2293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77C8A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5996A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F5FC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E2E2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E128C56" w14:textId="77777777" w:rsidR="00AF3A6D" w:rsidRPr="00485251" w:rsidRDefault="00AF3A6D" w:rsidP="00AF3A6D"/>
        </w:tc>
      </w:tr>
      <w:tr w:rsidR="00AF3A6D" w:rsidRPr="00485251" w14:paraId="050023BE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02A682E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8F7B18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1616B7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163CD2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CC1473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DD646A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06037B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645A4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8B607C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1A5591A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5FC148C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5129C7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60A543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54D453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064AE7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185C52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3E92C4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3557C9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1995A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13213B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7CEE762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33763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EEF8B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6C3804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51BF9E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D5001C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160A2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334E0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EA7A90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210BE2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5FF3EC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BCD3A8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B4AB4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BFA234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6274F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D1C08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778A08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9B2905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2582FC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3C2D946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3BA3D6D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774D2C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7C65D9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000CF5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A1EBE5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8787D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166E6F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3B74D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A2025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2E581A92" w14:textId="77777777" w:rsidR="00AF3A6D" w:rsidRPr="00485251" w:rsidRDefault="00AF3A6D" w:rsidP="00AF3A6D"/>
        </w:tc>
      </w:tr>
      <w:tr w:rsidR="00AF3A6D" w:rsidRPr="00485251" w14:paraId="3D87C52E" w14:textId="77777777" w:rsidTr="00AF3A6D">
        <w:trPr>
          <w:trHeight w:hRule="exact" w:val="139"/>
        </w:trPr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167D52F" w14:textId="77777777" w:rsidR="00AF3A6D" w:rsidRPr="00485251" w:rsidRDefault="00AF3A6D" w:rsidP="00AF3A6D"/>
          <w:p w14:paraId="376A6FE0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52AB56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83B63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F3449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9BF794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B75B99E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5E9580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9A24B1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D7E884C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A3F97F6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4B595BB" w14:textId="77777777" w:rsidR="00AF3A6D" w:rsidRPr="00485251" w:rsidRDefault="00AF3A6D" w:rsidP="00AF3A6D"/>
          <w:p w14:paraId="653DE6D8" w14:textId="77777777" w:rsidR="00AF3A6D" w:rsidRPr="00485251" w:rsidRDefault="00AF3A6D" w:rsidP="00AF3A6D">
            <w:pPr>
              <w:pStyle w:val="Header"/>
              <w:rPr>
                <w:sz w:val="22"/>
                <w:szCs w:val="22"/>
              </w:rPr>
            </w:pPr>
          </w:p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CDEA5A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A4382B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0B8950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9F84AD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B1B226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0C125A" w14:textId="77777777" w:rsidR="00AF3A6D" w:rsidRPr="00485251" w:rsidRDefault="00AF3A6D" w:rsidP="00AF3A6D"/>
        </w:tc>
        <w:tc>
          <w:tcPr>
            <w:tcW w:w="158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28E986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93A9E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FEAA05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7153E9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0FB1D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25CC9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27582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76DEE6B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F604A5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103F9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659F2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96DC87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D97069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5E425F1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90880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BE9F6C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F6E53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C59B1F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DCCA0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C40541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E73B3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D6A73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CDA79F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48507E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8C7A8A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E45C94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46F3F9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0A48C3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962840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92D6B2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435464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093F1D" w14:textId="77777777" w:rsidR="00AF3A6D" w:rsidRPr="00485251" w:rsidRDefault="00AF3A6D" w:rsidP="00AF3A6D"/>
        </w:tc>
        <w:tc>
          <w:tcPr>
            <w:tcW w:w="149" w:type="dxa"/>
            <w:tcBorders>
              <w:top w:val="single" w:sz="18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EC743FA" w14:textId="77777777" w:rsidR="00AF3A6D" w:rsidRPr="00485251" w:rsidRDefault="00AF3A6D" w:rsidP="00AF3A6D"/>
        </w:tc>
      </w:tr>
      <w:tr w:rsidR="00AF3A6D" w:rsidRPr="00485251" w14:paraId="72F70210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CA45D3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97CE5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D463A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00F64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F418F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6EB78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82F92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9C26F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90234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1A7430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8C409C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B8497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E77EB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F4676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2FB41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1D59E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0EFAE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BCB0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CB57D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4F5C84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411C26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5AFAF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5B065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0EEF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182DE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A584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CFA5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1985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51B487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2B7DC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288F6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5D3E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321C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8D2E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4E311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BDDD8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E94BC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0CFE2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7F68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7CC54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4DDF6C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250A32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90FD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6245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1C87A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8D557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1435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43515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9463D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4C77598" w14:textId="77777777" w:rsidR="00AF3A6D" w:rsidRPr="00485251" w:rsidRDefault="00AF3A6D" w:rsidP="00AF3A6D"/>
        </w:tc>
      </w:tr>
      <w:tr w:rsidR="00AF3A6D" w:rsidRPr="00485251" w14:paraId="3F7C69F6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0917025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C1BE6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B2B7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2A554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1638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73C11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C2B83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21E64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98D0D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3475AA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36D30F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FBBF4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AE6014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CCC03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F6BE4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EE31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DCFE0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0AAD8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B11E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3E7BB3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3C0530F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34A9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466DC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EF4B0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1D570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A0967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B819E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C7B8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EE5B7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738C4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7D3257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50364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3FB7B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777A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9573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75EC2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F071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41E83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779C8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2BD4A4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2D842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7F73C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8A23E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8F9F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F7D0A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0C19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3E92E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970BC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AB92E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13092CD" w14:textId="77777777" w:rsidR="00AF3A6D" w:rsidRPr="00485251" w:rsidRDefault="00AF3A6D" w:rsidP="00AF3A6D"/>
        </w:tc>
      </w:tr>
      <w:tr w:rsidR="00AF3A6D" w:rsidRPr="00485251" w14:paraId="7BB6A831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2F9D1A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EC6C9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100D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D40D5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10FB8F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379BB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5DC05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A8324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9EA15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5A1747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DFE6AA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4E459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D058D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EC35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BFC9D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B04C6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6FBD8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C76B4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86AED8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926A44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A7A76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15FE3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C63C7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0AEC8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7202F6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C7B67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B005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E0BB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74CD0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6EA16D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D7B81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62264A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7C64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F1E3E8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513D4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A9634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5360E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B884C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C9EB5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3155E23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6D5072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57FC6C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F9537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50435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979CA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C625F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E57D7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0C29B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A8E3E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E3C55DC" w14:textId="77777777" w:rsidR="00AF3A6D" w:rsidRPr="00485251" w:rsidRDefault="00AF3A6D" w:rsidP="00AF3A6D"/>
        </w:tc>
      </w:tr>
      <w:tr w:rsidR="00AF3A6D" w:rsidRPr="00485251" w14:paraId="3B0FDD31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95F66C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F58C7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61AC4B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F87FC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4A1DE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6AEF0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60C8E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07BB8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B1144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D63245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F76A4F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A3F69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36FA4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E2D762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11B6F4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896D0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27BA9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2F37E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7FB5F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E73940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30384B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078A6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56033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C60E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82257F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8953F1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0A28D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2ABF7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FF3AC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37FA1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26DA72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B18F6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D74A4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49097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FCF05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D9C6EC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551AA5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00CFB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2D0F2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EAAE7B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D88393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06BAE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3C3EC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41277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94E66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5747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4F497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C274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EB39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A13F7A3" w14:textId="77777777" w:rsidR="00AF3A6D" w:rsidRPr="00485251" w:rsidRDefault="00AF3A6D" w:rsidP="00AF3A6D"/>
        </w:tc>
      </w:tr>
      <w:tr w:rsidR="00AF3A6D" w:rsidRPr="00485251" w14:paraId="2C3738DA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AA56462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08FDA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1F8121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DBB49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AB8E0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F7366A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34CCB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9D372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58D9D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EAAA3D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35C3D8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4B2513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E39D8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21E198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C55A2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217B4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82B06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B62AF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9A63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CE23A9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DEE13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161EC1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AB83F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2F2E23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ADC398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D9703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6FEB1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9B04C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1454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DED965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EAE56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2C3D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4B082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84D2F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9DAE1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2D4F7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94FA77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D90C8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C342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1CDD69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0AD50F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407065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8B1AC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9063E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1561DB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FBECC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5AB93E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557ED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F02FB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D623926" w14:textId="77777777" w:rsidR="00AF3A6D" w:rsidRPr="00485251" w:rsidRDefault="00AF3A6D" w:rsidP="00AF3A6D"/>
        </w:tc>
      </w:tr>
      <w:tr w:rsidR="00AF3A6D" w:rsidRPr="00485251" w14:paraId="2FEB7CAD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D8CD9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701AC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C0D1B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3AFA0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96CB7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309584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8D25F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F5493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06CB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9C544D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FF0113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D0E1D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374C8F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24DF5E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3E09BA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ABF461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F152C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3005A8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9DD18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47BCB6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C374AC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3D2AC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5A0119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D028F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BFAA4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F3270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2CFFD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7600C8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CDC26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12A7D31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B59115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2FBDCA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4BB6A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AABC87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35565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83F314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5232F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79A36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7E0A9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26A40B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14092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3B6E8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40CC14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85ED6F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96ABC3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C28F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09CF5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864229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48F902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29958AB" w14:textId="77777777" w:rsidR="00AF3A6D" w:rsidRPr="00485251" w:rsidRDefault="00AF3A6D" w:rsidP="00AF3A6D"/>
        </w:tc>
      </w:tr>
      <w:tr w:rsidR="00AF3A6D" w:rsidRPr="00485251" w14:paraId="7EC16563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81AC98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B2CB63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31726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FEA04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587D5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CE5F6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F2FE88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BF8A6F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2AFBD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750D6A2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EAF74B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1CD8F5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9BC185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FFF1D6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1695D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27F01C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D74946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C6EDE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5EDC5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636DA8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16960D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B56AC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4CF31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BD5F8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065C6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E13317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5D3A2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08C02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39212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48BA4F4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2E803CC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8A833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7CF585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87D7F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1957A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E9249D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2701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C61963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6CD758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323A8D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1A12362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B4200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3E812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CEE1E6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611D9D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E002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DC03AB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29A159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3B0CC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0664712" w14:textId="77777777" w:rsidR="00AF3A6D" w:rsidRPr="00485251" w:rsidRDefault="00AF3A6D" w:rsidP="00AF3A6D"/>
        </w:tc>
      </w:tr>
      <w:tr w:rsidR="00AF3A6D" w:rsidRPr="00485251" w14:paraId="320B7102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5C5B7DB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F31EA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5EC2E4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0B867C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D72458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E194F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01CDAE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E062CC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F0A0D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3581E9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76998A2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56B09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C1A5B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001A8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E058E5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632AAE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0D306CE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AB8F11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405DA8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5F9DE28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4707712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38D2D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A0CE32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B7374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74D60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E8B951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BE4B5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0972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580187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0E37055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FD597D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02F6294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4E5C69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01892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F8146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734A9A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A5E83C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F3389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BCF195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630C6E6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4" w:space="0" w:color="C0C0C0"/>
              <w:right w:val="single" w:sz="4" w:space="0" w:color="C0C0C0"/>
            </w:tcBorders>
          </w:tcPr>
          <w:p w14:paraId="6EF3738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CA3D84A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4AD45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3F107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66772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1F6AEB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F98C91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675CD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F6048C9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18" w:space="0" w:color="C0C0C0"/>
            </w:tcBorders>
          </w:tcPr>
          <w:p w14:paraId="2BD55430" w14:textId="77777777" w:rsidR="00AF3A6D" w:rsidRPr="00485251" w:rsidRDefault="00AF3A6D" w:rsidP="00AF3A6D"/>
        </w:tc>
      </w:tr>
      <w:tr w:rsidR="00AF3A6D" w:rsidRPr="00485251" w14:paraId="0A1769F7" w14:textId="77777777" w:rsidTr="00AF3A6D">
        <w:trPr>
          <w:trHeight w:hRule="exact" w:val="139"/>
        </w:trPr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7BFB1CB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B895ACA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F6CEE26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0F8D78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571714B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C1431E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DCA19D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D4F3C07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3BEC558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18A56A8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1CF59C29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5748AD1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2FE3710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D93310F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72CDFAE4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31EF2FD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55CBEFC" w14:textId="77777777" w:rsidR="00AF3A6D" w:rsidRPr="00485251" w:rsidRDefault="00AF3A6D" w:rsidP="00AF3A6D"/>
        </w:tc>
        <w:tc>
          <w:tcPr>
            <w:tcW w:w="158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21792A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D62DB7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748AAEF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0767E75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821EC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873836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284745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E70CFE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8E3B82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31C08E8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58E7F3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6B3B0D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7693B04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1ADE3F8E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B38E10F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01ED850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A5D431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6E29A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E3BB08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62EFBE1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25BBDF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49459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3A3FD467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18" w:space="0" w:color="C0C0C0"/>
              <w:bottom w:val="single" w:sz="18" w:space="0" w:color="C0C0C0"/>
              <w:right w:val="single" w:sz="4" w:space="0" w:color="C0C0C0"/>
            </w:tcBorders>
          </w:tcPr>
          <w:p w14:paraId="3DC43581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B4577A5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230BD05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744FD9D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4CC23F9C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530F19C3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055C42BB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3F78C132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4" w:space="0" w:color="C0C0C0"/>
            </w:tcBorders>
          </w:tcPr>
          <w:p w14:paraId="16987D06" w14:textId="77777777" w:rsidR="00AF3A6D" w:rsidRPr="00485251" w:rsidRDefault="00AF3A6D" w:rsidP="00AF3A6D"/>
        </w:tc>
        <w:tc>
          <w:tcPr>
            <w:tcW w:w="149" w:type="dxa"/>
            <w:tcBorders>
              <w:top w:val="single" w:sz="4" w:space="0" w:color="C0C0C0"/>
              <w:left w:val="single" w:sz="4" w:space="0" w:color="C0C0C0"/>
              <w:bottom w:val="single" w:sz="18" w:space="0" w:color="C0C0C0"/>
              <w:right w:val="single" w:sz="18" w:space="0" w:color="C0C0C0"/>
            </w:tcBorders>
          </w:tcPr>
          <w:p w14:paraId="73010B32" w14:textId="77777777" w:rsidR="00AF3A6D" w:rsidRPr="00485251" w:rsidRDefault="00AF3A6D" w:rsidP="00AF3A6D"/>
        </w:tc>
      </w:tr>
    </w:tbl>
    <w:p w14:paraId="774CC2AE" w14:textId="56D59534" w:rsidR="00F85CCB" w:rsidRDefault="00F85CCB" w:rsidP="00F85CCB">
      <w:pPr>
        <w:spacing w:line="360" w:lineRule="auto"/>
        <w:rPr>
          <w:sz w:val="24"/>
        </w:rPr>
      </w:pPr>
    </w:p>
    <w:p w14:paraId="5AC9DFCE" w14:textId="0D9BBB9A" w:rsidR="00F85CCB" w:rsidRDefault="00F85CCB" w:rsidP="00F85CCB">
      <w:pPr>
        <w:spacing w:line="360" w:lineRule="auto"/>
        <w:rPr>
          <w:sz w:val="24"/>
        </w:rPr>
      </w:pPr>
    </w:p>
    <w:p w14:paraId="2A78CDA7" w14:textId="777636D0" w:rsidR="00F85CCB" w:rsidRDefault="00F85CCB" w:rsidP="00F85CCB">
      <w:pPr>
        <w:spacing w:line="360" w:lineRule="auto"/>
        <w:rPr>
          <w:sz w:val="24"/>
        </w:rPr>
      </w:pPr>
    </w:p>
    <w:p w14:paraId="0D21BDC8" w14:textId="627A4AA4" w:rsidR="00F85CCB" w:rsidRDefault="00F85CCB" w:rsidP="00F85CCB">
      <w:pPr>
        <w:spacing w:line="360" w:lineRule="auto"/>
        <w:rPr>
          <w:sz w:val="24"/>
        </w:rPr>
      </w:pPr>
    </w:p>
    <w:p w14:paraId="088E5D22" w14:textId="589795E0" w:rsidR="00F85CCB" w:rsidRDefault="00F85CCB" w:rsidP="00F85CCB">
      <w:pPr>
        <w:spacing w:line="360" w:lineRule="auto"/>
        <w:rPr>
          <w:sz w:val="24"/>
        </w:rPr>
      </w:pPr>
    </w:p>
    <w:p w14:paraId="4A5D98E0" w14:textId="03BEB5CD" w:rsidR="00F85CCB" w:rsidRDefault="00F85CCB" w:rsidP="00F85CCB">
      <w:pPr>
        <w:spacing w:line="360" w:lineRule="auto"/>
        <w:rPr>
          <w:sz w:val="24"/>
        </w:rPr>
      </w:pPr>
    </w:p>
    <w:p w14:paraId="46512694" w14:textId="3241E2F1" w:rsidR="00F85CCB" w:rsidRDefault="00F85CCB" w:rsidP="00F85CCB">
      <w:pPr>
        <w:spacing w:line="360" w:lineRule="auto"/>
        <w:rPr>
          <w:sz w:val="24"/>
        </w:rPr>
      </w:pPr>
    </w:p>
    <w:p w14:paraId="24AC15F6" w14:textId="78D3531C" w:rsidR="00F85CCB" w:rsidRDefault="00F85CCB" w:rsidP="00F85CCB">
      <w:pPr>
        <w:spacing w:line="360" w:lineRule="auto"/>
        <w:rPr>
          <w:sz w:val="24"/>
        </w:rPr>
      </w:pPr>
    </w:p>
    <w:p w14:paraId="5E2843B8" w14:textId="49BACF12" w:rsidR="00F85CCB" w:rsidRDefault="00F85CCB" w:rsidP="00F85CCB">
      <w:pPr>
        <w:spacing w:line="360" w:lineRule="auto"/>
        <w:rPr>
          <w:sz w:val="24"/>
        </w:rPr>
      </w:pPr>
    </w:p>
    <w:p w14:paraId="1EA6CE97" w14:textId="005043A9" w:rsidR="00F85CCB" w:rsidRDefault="00F85CCB" w:rsidP="00F85CCB">
      <w:pPr>
        <w:spacing w:line="360" w:lineRule="auto"/>
        <w:rPr>
          <w:sz w:val="24"/>
        </w:rPr>
      </w:pPr>
    </w:p>
    <w:p w14:paraId="14908E9A" w14:textId="77777777" w:rsidR="00F85CCB" w:rsidRPr="00F85CCB" w:rsidRDefault="00F85CCB" w:rsidP="00F85CCB">
      <w:pPr>
        <w:spacing w:line="360" w:lineRule="auto"/>
        <w:rPr>
          <w:sz w:val="24"/>
        </w:rPr>
      </w:pPr>
    </w:p>
    <w:p w14:paraId="723E7807" w14:textId="6F64B32B" w:rsidR="00F85CCB" w:rsidRDefault="00F85CCB" w:rsidP="00F85CCB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lastRenderedPageBreak/>
        <w:t xml:space="preserve">Read through the </w:t>
      </w:r>
      <w:r w:rsidR="003A2176">
        <w:rPr>
          <w:sz w:val="24"/>
        </w:rPr>
        <w:t>conclusion of the experiment</w:t>
      </w:r>
      <w:r>
        <w:rPr>
          <w:sz w:val="24"/>
        </w:rPr>
        <w:t>.</w:t>
      </w:r>
      <w:r w:rsidR="003A2176">
        <w:rPr>
          <w:sz w:val="24"/>
        </w:rPr>
        <w:t xml:space="preserve"> </w:t>
      </w:r>
      <w:r w:rsidR="00170619">
        <w:rPr>
          <w:sz w:val="24"/>
        </w:rPr>
        <w:t>Describe</w:t>
      </w:r>
      <w:r w:rsidR="00575902">
        <w:rPr>
          <w:sz w:val="24"/>
        </w:rPr>
        <w:t xml:space="preserve"> whether </w:t>
      </w:r>
      <w:r w:rsidR="008A137A">
        <w:rPr>
          <w:sz w:val="24"/>
        </w:rPr>
        <w:t>the researchers made the right conclusions from their data</w:t>
      </w:r>
      <w:r w:rsidR="00CF7C7C">
        <w:rPr>
          <w:sz w:val="24"/>
        </w:rPr>
        <w:t>.</w:t>
      </w:r>
      <w:r w:rsidR="008A137A">
        <w:rPr>
          <w:sz w:val="24"/>
        </w:rPr>
        <w:t xml:space="preserve"> </w:t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>
        <w:rPr>
          <w:sz w:val="24"/>
        </w:rPr>
        <w:tab/>
      </w:r>
      <w:r w:rsidR="008A137A" w:rsidRPr="008A137A">
        <w:rPr>
          <w:i/>
          <w:sz w:val="24"/>
        </w:rPr>
        <w:t>(3 marks)</w:t>
      </w:r>
    </w:p>
    <w:p w14:paraId="5F724D65" w14:textId="085C07DC" w:rsidR="008A137A" w:rsidRDefault="008A137A" w:rsidP="008A137A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F85F8D" w14:textId="77777777" w:rsidR="00575902" w:rsidRPr="00C12183" w:rsidRDefault="00575902" w:rsidP="00575902">
      <w:pPr>
        <w:pStyle w:val="ListParagraph"/>
        <w:spacing w:line="360" w:lineRule="auto"/>
        <w:rPr>
          <w:sz w:val="18"/>
        </w:rPr>
      </w:pPr>
    </w:p>
    <w:p w14:paraId="7C2DB75E" w14:textId="4DED9AF7" w:rsidR="00575902" w:rsidRPr="00575902" w:rsidRDefault="00575902" w:rsidP="00F85CCB">
      <w:pPr>
        <w:pStyle w:val="ListParagraph"/>
        <w:numPr>
          <w:ilvl w:val="0"/>
          <w:numId w:val="4"/>
        </w:numPr>
        <w:spacing w:line="360" w:lineRule="auto"/>
        <w:rPr>
          <w:i/>
          <w:sz w:val="24"/>
        </w:rPr>
      </w:pPr>
      <w:r>
        <w:rPr>
          <w:sz w:val="24"/>
        </w:rPr>
        <w:t xml:space="preserve">In the space below, discuss whether this </w:t>
      </w:r>
      <w:r w:rsidR="0079102A">
        <w:rPr>
          <w:sz w:val="24"/>
        </w:rPr>
        <w:t>article</w:t>
      </w:r>
      <w:r>
        <w:rPr>
          <w:sz w:val="24"/>
        </w:rPr>
        <w:t xml:space="preserve"> is a reliable source of information. </w:t>
      </w:r>
      <w:r w:rsidR="008A137A">
        <w:rPr>
          <w:sz w:val="24"/>
        </w:rPr>
        <w:tab/>
      </w:r>
      <w:r w:rsidRPr="00575902">
        <w:rPr>
          <w:i/>
          <w:sz w:val="24"/>
        </w:rPr>
        <w:t>(4 marks)</w:t>
      </w:r>
    </w:p>
    <w:p w14:paraId="6AFE748A" w14:textId="79F83722" w:rsidR="00575902" w:rsidRDefault="00575902" w:rsidP="00575902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</w:t>
      </w:r>
      <w:r w:rsidR="00502AE6" w:rsidRPr="008D1C9C">
        <w:rPr>
          <w:sz w:val="24"/>
        </w:rPr>
        <w:t>___________</w:t>
      </w:r>
      <w:r w:rsidR="00502AE6">
        <w:rPr>
          <w:sz w:val="24"/>
        </w:rPr>
        <w:t>______________________________________________________________________</w:t>
      </w:r>
      <w:r w:rsidR="00502AE6" w:rsidRPr="008D1C9C">
        <w:rPr>
          <w:sz w:val="24"/>
        </w:rPr>
        <w:t>___________</w:t>
      </w:r>
      <w:r w:rsidR="00502AE6">
        <w:rPr>
          <w:sz w:val="24"/>
        </w:rPr>
        <w:t>______________________________________________________________________</w:t>
      </w:r>
    </w:p>
    <w:p w14:paraId="0174CBF5" w14:textId="77777777" w:rsidR="00551331" w:rsidRPr="00502AE6" w:rsidRDefault="00551331" w:rsidP="00551331">
      <w:pPr>
        <w:pStyle w:val="ListParagraph"/>
        <w:spacing w:line="360" w:lineRule="auto"/>
        <w:rPr>
          <w:sz w:val="20"/>
          <w:szCs w:val="20"/>
        </w:rPr>
      </w:pPr>
    </w:p>
    <w:p w14:paraId="11E7AFA8" w14:textId="76CA7F09" w:rsidR="0018447A" w:rsidRDefault="0018447A" w:rsidP="0018447A">
      <w:pPr>
        <w:rPr>
          <w:b/>
          <w:sz w:val="24"/>
        </w:rPr>
      </w:pPr>
      <w:r>
        <w:rPr>
          <w:b/>
          <w:sz w:val="24"/>
        </w:rPr>
        <w:t xml:space="preserve">Read through the attached magazine article. </w:t>
      </w:r>
    </w:p>
    <w:p w14:paraId="45AC3FDF" w14:textId="4CA78722" w:rsidR="0018447A" w:rsidRPr="0018447A" w:rsidRDefault="0018447A" w:rsidP="0018447A">
      <w:pPr>
        <w:pStyle w:val="ListParagraph"/>
        <w:numPr>
          <w:ilvl w:val="0"/>
          <w:numId w:val="4"/>
        </w:numPr>
        <w:spacing w:line="360" w:lineRule="auto"/>
        <w:rPr>
          <w:i/>
          <w:sz w:val="24"/>
        </w:rPr>
      </w:pPr>
      <w:r w:rsidRPr="0018447A">
        <w:rPr>
          <w:sz w:val="24"/>
        </w:rPr>
        <w:t xml:space="preserve">In the space below, discuss whether this </w:t>
      </w:r>
      <w:r>
        <w:rPr>
          <w:sz w:val="24"/>
        </w:rPr>
        <w:t>magazine article</w:t>
      </w:r>
      <w:r w:rsidRPr="0018447A">
        <w:rPr>
          <w:sz w:val="24"/>
        </w:rPr>
        <w:t xml:space="preserve"> is a reliable source of</w:t>
      </w:r>
      <w:r>
        <w:rPr>
          <w:sz w:val="24"/>
        </w:rPr>
        <w:t xml:space="preserve"> science</w:t>
      </w:r>
      <w:r w:rsidRPr="0018447A">
        <w:rPr>
          <w:sz w:val="24"/>
        </w:rPr>
        <w:t xml:space="preserve"> information. </w:t>
      </w:r>
      <w:r w:rsidRPr="0018447A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18447A">
        <w:rPr>
          <w:i/>
          <w:sz w:val="24"/>
        </w:rPr>
        <w:t>(</w:t>
      </w:r>
      <w:r w:rsidR="00C12183">
        <w:rPr>
          <w:i/>
          <w:sz w:val="24"/>
        </w:rPr>
        <w:t>3</w:t>
      </w:r>
      <w:r w:rsidRPr="0018447A">
        <w:rPr>
          <w:i/>
          <w:sz w:val="24"/>
        </w:rPr>
        <w:t xml:space="preserve"> marks)</w:t>
      </w:r>
    </w:p>
    <w:p w14:paraId="2B395D90" w14:textId="26C0B197" w:rsidR="00502AE6" w:rsidRPr="00502AE6" w:rsidRDefault="0018447A" w:rsidP="00502AE6">
      <w:pPr>
        <w:pStyle w:val="ListParagraph"/>
        <w:spacing w:line="360" w:lineRule="auto"/>
        <w:rPr>
          <w:sz w:val="24"/>
        </w:rPr>
      </w:pP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E67F744" w14:textId="3B245E1C" w:rsidR="006846F3" w:rsidRPr="00191FCD" w:rsidRDefault="00367483" w:rsidP="00191FCD">
      <w:pPr>
        <w:pStyle w:val="ListParagraph"/>
        <w:numPr>
          <w:ilvl w:val="0"/>
          <w:numId w:val="4"/>
        </w:numPr>
        <w:spacing w:line="360" w:lineRule="auto"/>
        <w:rPr>
          <w:sz w:val="24"/>
        </w:rPr>
      </w:pPr>
      <w:r>
        <w:rPr>
          <w:rFonts w:ascii="Arial" w:hAnsi="Arial" w:cs="Arial"/>
        </w:rPr>
        <w:t>Describe</w:t>
      </w:r>
      <w:r w:rsidR="00191FCD" w:rsidRPr="00191FCD">
        <w:rPr>
          <w:rFonts w:ascii="Arial" w:hAnsi="Arial" w:cs="Arial"/>
        </w:rPr>
        <w:t xml:space="preserve"> why the language used in the magazine article would not be appropriate in a lab report</w:t>
      </w:r>
      <w:r w:rsidR="00191FCD">
        <w:rPr>
          <w:rFonts w:ascii="Arial" w:hAnsi="Arial" w:cs="Arial"/>
        </w:rPr>
        <w:t>.</w:t>
      </w:r>
      <w:r w:rsidR="00191FCD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bookmarkStart w:id="0" w:name="_GoBack"/>
      <w:bookmarkEnd w:id="0"/>
      <w:r w:rsidR="00C12183" w:rsidRPr="00191FCD">
        <w:rPr>
          <w:i/>
          <w:sz w:val="24"/>
        </w:rPr>
        <w:t>(2 marks)</w:t>
      </w:r>
    </w:p>
    <w:p w14:paraId="3B170B85" w14:textId="7E21C9ED" w:rsidR="00C12183" w:rsidRPr="008D1C9C" w:rsidRDefault="00C12183" w:rsidP="00C12183">
      <w:pPr>
        <w:pStyle w:val="ListParagraph"/>
        <w:spacing w:line="360" w:lineRule="auto"/>
        <w:rPr>
          <w:sz w:val="24"/>
        </w:rPr>
      </w:pPr>
      <w:r>
        <w:rPr>
          <w:sz w:val="24"/>
        </w:rPr>
        <w:t>__________________________________________________________________________________________________________________________________________________________________</w:t>
      </w:r>
      <w:r w:rsidRPr="008D1C9C">
        <w:rPr>
          <w:sz w:val="24"/>
        </w:rPr>
        <w:t>___________</w:t>
      </w:r>
      <w:r>
        <w:rPr>
          <w:sz w:val="24"/>
        </w:rPr>
        <w:t>______________________________________________________________________</w:t>
      </w:r>
    </w:p>
    <w:p w14:paraId="7883AF15" w14:textId="414F2A67" w:rsidR="00DE1E98" w:rsidRDefault="00BA127D" w:rsidP="00DE1E98"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4384" behindDoc="1" locked="0" layoutInCell="1" allowOverlap="1" wp14:anchorId="151A96B9" wp14:editId="3A48AEA2">
            <wp:simplePos x="0" y="0"/>
            <wp:positionH relativeFrom="column">
              <wp:posOffset>-285115</wp:posOffset>
            </wp:positionH>
            <wp:positionV relativeFrom="paragraph">
              <wp:posOffset>-198755</wp:posOffset>
            </wp:positionV>
            <wp:extent cx="7229475" cy="10230485"/>
            <wp:effectExtent l="0" t="0" r="0" b="5715"/>
            <wp:wrapTight wrapText="bothSides">
              <wp:wrapPolygon edited="0">
                <wp:start x="0" y="0"/>
                <wp:lineTo x="0" y="21585"/>
                <wp:lineTo x="21553" y="21585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3 at 8.49.3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023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0C5B2" w14:textId="49C93B86" w:rsidR="00675DFF" w:rsidRDefault="00E87762" w:rsidP="00675DFF">
      <w:pPr>
        <w:pStyle w:val="ListParagraph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3360" behindDoc="1" locked="0" layoutInCell="1" allowOverlap="1" wp14:anchorId="3598CB78" wp14:editId="73E12DC8">
            <wp:simplePos x="0" y="0"/>
            <wp:positionH relativeFrom="column">
              <wp:posOffset>-388620</wp:posOffset>
            </wp:positionH>
            <wp:positionV relativeFrom="paragraph">
              <wp:posOffset>-371475</wp:posOffset>
            </wp:positionV>
            <wp:extent cx="7325360" cy="10437495"/>
            <wp:effectExtent l="0" t="0" r="2540" b="1905"/>
            <wp:wrapTight wrapText="bothSides">
              <wp:wrapPolygon edited="0">
                <wp:start x="0" y="0"/>
                <wp:lineTo x="0" y="21578"/>
                <wp:lineTo x="21570" y="21578"/>
                <wp:lineTo x="215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3 at 6.36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043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5DFF" w:rsidSect="006529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FD6CE64"/>
    <w:lvl w:ilvl="0">
      <w:start w:val="1"/>
      <w:numFmt w:val="lowerRoman"/>
      <w:pStyle w:val="ListNumber5"/>
      <w:lvlText w:val="(%1)"/>
      <w:lvlJc w:val="right"/>
      <w:pPr>
        <w:tabs>
          <w:tab w:val="num" w:pos="1247"/>
        </w:tabs>
        <w:ind w:left="1247" w:hanging="226"/>
      </w:pPr>
      <w:rPr>
        <w:rFonts w:ascii="Arial" w:hAnsi="Arial" w:hint="default"/>
        <w:b/>
        <w:i w:val="0"/>
        <w:sz w:val="22"/>
        <w:szCs w:val="22"/>
      </w:rPr>
    </w:lvl>
  </w:abstractNum>
  <w:abstractNum w:abstractNumId="1">
    <w:nsid w:val="FFFFFF7D"/>
    <w:multiLevelType w:val="singleLevel"/>
    <w:tmpl w:val="D4F2F824"/>
    <w:lvl w:ilvl="0">
      <w:start w:val="1"/>
      <w:numFmt w:val="lowerLetter"/>
      <w:pStyle w:val="ListNumber4"/>
      <w:lvlText w:val="(%1)"/>
      <w:lvlJc w:val="left"/>
      <w:pPr>
        <w:tabs>
          <w:tab w:val="num" w:pos="357"/>
        </w:tabs>
        <w:ind w:left="357" w:hanging="357"/>
      </w:pPr>
      <w:rPr>
        <w:rFonts w:ascii="Arial" w:hAnsi="Arial" w:hint="default"/>
        <w:b w:val="0"/>
        <w:i w:val="0"/>
        <w:sz w:val="22"/>
        <w:szCs w:val="22"/>
      </w:rPr>
    </w:lvl>
  </w:abstractNum>
  <w:abstractNum w:abstractNumId="2">
    <w:nsid w:val="FFFFFF7E"/>
    <w:multiLevelType w:val="singleLevel"/>
    <w:tmpl w:val="5044B15A"/>
    <w:lvl w:ilvl="0">
      <w:start w:val="1"/>
      <w:numFmt w:val="lowerRoman"/>
      <w:pStyle w:val="ListNumber3"/>
      <w:lvlText w:val="%1"/>
      <w:lvlJc w:val="right"/>
      <w:pPr>
        <w:tabs>
          <w:tab w:val="num" w:pos="2495"/>
        </w:tabs>
        <w:ind w:left="2495" w:hanging="227"/>
      </w:pPr>
      <w:rPr>
        <w:rFonts w:ascii="Arial" w:hAnsi="Arial" w:hint="default"/>
        <w:b w:val="0"/>
        <w:i w:val="0"/>
        <w:sz w:val="22"/>
        <w:szCs w:val="22"/>
      </w:rPr>
    </w:lvl>
  </w:abstractNum>
  <w:abstractNum w:abstractNumId="3">
    <w:nsid w:val="FFFFFF7F"/>
    <w:multiLevelType w:val="singleLevel"/>
    <w:tmpl w:val="F2124118"/>
    <w:lvl w:ilvl="0">
      <w:start w:val="1"/>
      <w:numFmt w:val="upperLetter"/>
      <w:pStyle w:val="ListNumber2"/>
      <w:lvlText w:val="%1."/>
      <w:lvlJc w:val="left"/>
      <w:pPr>
        <w:tabs>
          <w:tab w:val="num" w:pos="1644"/>
        </w:tabs>
        <w:ind w:left="1644" w:hanging="510"/>
      </w:pPr>
      <w:rPr>
        <w:rFonts w:ascii="Times New Roman" w:eastAsia="Times New Roman" w:hAnsi="Times New Roman" w:cs="Times New Roman" w:hint="default"/>
        <w:b w:val="0"/>
        <w:i w:val="0"/>
        <w:sz w:val="22"/>
        <w:szCs w:val="22"/>
      </w:rPr>
    </w:lvl>
  </w:abstractNum>
  <w:abstractNum w:abstractNumId="4">
    <w:nsid w:val="00741819"/>
    <w:multiLevelType w:val="singleLevel"/>
    <w:tmpl w:val="E9E4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>
    <w:nsid w:val="02AB07F8"/>
    <w:multiLevelType w:val="hybridMultilevel"/>
    <w:tmpl w:val="069265C2"/>
    <w:lvl w:ilvl="0" w:tplc="3C12FE6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45193B"/>
    <w:multiLevelType w:val="hybridMultilevel"/>
    <w:tmpl w:val="1196EE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8FE396D"/>
    <w:multiLevelType w:val="hybridMultilevel"/>
    <w:tmpl w:val="8EC0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B46B14"/>
    <w:multiLevelType w:val="multilevel"/>
    <w:tmpl w:val="0809001D"/>
    <w:styleLink w:val="1ai"/>
    <w:lvl w:ilvl="0">
      <w:start w:val="1"/>
      <w:numFmt w:val="lowerLetter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sz w:val="22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12AC0777"/>
    <w:multiLevelType w:val="hybridMultilevel"/>
    <w:tmpl w:val="33440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C37C48"/>
    <w:multiLevelType w:val="singleLevel"/>
    <w:tmpl w:val="658C3B16"/>
    <w:lvl w:ilvl="0">
      <w:start w:val="4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</w:abstractNum>
  <w:abstractNum w:abstractNumId="11">
    <w:nsid w:val="1A2650C1"/>
    <w:multiLevelType w:val="hybridMultilevel"/>
    <w:tmpl w:val="7004C1B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531344"/>
    <w:multiLevelType w:val="hybridMultilevel"/>
    <w:tmpl w:val="7D522430"/>
    <w:lvl w:ilvl="0" w:tplc="875EBF9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BB4C6C"/>
    <w:multiLevelType w:val="singleLevel"/>
    <w:tmpl w:val="089CC592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4">
    <w:nsid w:val="21725A57"/>
    <w:multiLevelType w:val="hybridMultilevel"/>
    <w:tmpl w:val="069265C2"/>
    <w:lvl w:ilvl="0" w:tplc="3C12FE6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39237E"/>
    <w:multiLevelType w:val="hybridMultilevel"/>
    <w:tmpl w:val="80EA2AD0"/>
    <w:lvl w:ilvl="0" w:tplc="C1C66AD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DCA6A1E"/>
    <w:multiLevelType w:val="singleLevel"/>
    <w:tmpl w:val="94DAF728"/>
    <w:lvl w:ilvl="0">
      <w:start w:val="1"/>
      <w:numFmt w:val="lowerRoman"/>
      <w:lvlText w:val="%1)"/>
      <w:lvlJc w:val="left"/>
      <w:pPr>
        <w:tabs>
          <w:tab w:val="num" w:pos="1287"/>
        </w:tabs>
        <w:ind w:left="1287" w:hanging="720"/>
      </w:pPr>
      <w:rPr>
        <w:rFonts w:hint="default"/>
      </w:rPr>
    </w:lvl>
  </w:abstractNum>
  <w:abstractNum w:abstractNumId="17">
    <w:nsid w:val="36E70790"/>
    <w:multiLevelType w:val="singleLevel"/>
    <w:tmpl w:val="C450C2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8">
    <w:nsid w:val="382F22E1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3F85129A"/>
    <w:multiLevelType w:val="hybridMultilevel"/>
    <w:tmpl w:val="12AEF7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B15D6F"/>
    <w:multiLevelType w:val="hybridMultilevel"/>
    <w:tmpl w:val="47982208"/>
    <w:lvl w:ilvl="0" w:tplc="4EDE1D64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44E1DE8"/>
    <w:multiLevelType w:val="multilevel"/>
    <w:tmpl w:val="16481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46924FD"/>
    <w:multiLevelType w:val="singleLevel"/>
    <w:tmpl w:val="5F4A24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3">
    <w:nsid w:val="45297545"/>
    <w:multiLevelType w:val="singleLevel"/>
    <w:tmpl w:val="3DF8C17A"/>
    <w:lvl w:ilvl="0">
      <w:start w:val="3"/>
      <w:numFmt w:val="lowerRoman"/>
      <w:lvlText w:val="(%1)"/>
      <w:lvlJc w:val="left"/>
      <w:pPr>
        <w:tabs>
          <w:tab w:val="num" w:pos="1140"/>
        </w:tabs>
        <w:ind w:left="1140" w:hanging="1140"/>
      </w:pPr>
      <w:rPr>
        <w:rFonts w:hint="default"/>
      </w:rPr>
    </w:lvl>
  </w:abstractNum>
  <w:abstractNum w:abstractNumId="24">
    <w:nsid w:val="487A401B"/>
    <w:multiLevelType w:val="hybridMultilevel"/>
    <w:tmpl w:val="45D20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B8383E"/>
    <w:multiLevelType w:val="hybridMultilevel"/>
    <w:tmpl w:val="45D20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162B00"/>
    <w:multiLevelType w:val="singleLevel"/>
    <w:tmpl w:val="FB26AA9E"/>
    <w:lvl w:ilvl="0">
      <w:numFmt w:val="decimal"/>
      <w:pStyle w:val="csbullet"/>
      <w:lvlText w:val=""/>
      <w:lvlJc w:val="left"/>
    </w:lvl>
  </w:abstractNum>
  <w:abstractNum w:abstractNumId="27">
    <w:nsid w:val="5D386652"/>
    <w:multiLevelType w:val="hybridMultilevel"/>
    <w:tmpl w:val="45D20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A72CF3"/>
    <w:multiLevelType w:val="hybridMultilevel"/>
    <w:tmpl w:val="31503DC2"/>
    <w:lvl w:ilvl="0" w:tplc="8CD8B5B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F54E97"/>
    <w:multiLevelType w:val="hybridMultilevel"/>
    <w:tmpl w:val="532057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D00CC6"/>
    <w:multiLevelType w:val="hybridMultilevel"/>
    <w:tmpl w:val="5ACCD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0E0719"/>
    <w:multiLevelType w:val="hybridMultilevel"/>
    <w:tmpl w:val="E7F8C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B43753"/>
    <w:multiLevelType w:val="hybridMultilevel"/>
    <w:tmpl w:val="0350824C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0CB75BF"/>
    <w:multiLevelType w:val="hybridMultilevel"/>
    <w:tmpl w:val="103C3C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DE2459"/>
    <w:multiLevelType w:val="hybridMultilevel"/>
    <w:tmpl w:val="770203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8E5311"/>
    <w:multiLevelType w:val="hybridMultilevel"/>
    <w:tmpl w:val="9A623274"/>
    <w:lvl w:ilvl="0" w:tplc="2A2070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D1762C"/>
    <w:multiLevelType w:val="hybridMultilevel"/>
    <w:tmpl w:val="8BA84D3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0D6412"/>
    <w:multiLevelType w:val="hybridMultilevel"/>
    <w:tmpl w:val="FE1AD53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051A04"/>
    <w:multiLevelType w:val="hybridMultilevel"/>
    <w:tmpl w:val="03ECC1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506EE6"/>
    <w:multiLevelType w:val="hybridMultilevel"/>
    <w:tmpl w:val="78F01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C03966"/>
    <w:multiLevelType w:val="hybridMultilevel"/>
    <w:tmpl w:val="9F5E7B7E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>
    <w:nsid w:val="7C645FC0"/>
    <w:multiLevelType w:val="singleLevel"/>
    <w:tmpl w:val="3320D09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2">
    <w:nsid w:val="7DB6767F"/>
    <w:multiLevelType w:val="hybridMultilevel"/>
    <w:tmpl w:val="96DC0016"/>
    <w:lvl w:ilvl="0" w:tplc="D01A2EF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4572A8"/>
    <w:multiLevelType w:val="hybridMultilevel"/>
    <w:tmpl w:val="76CCD830"/>
    <w:lvl w:ilvl="0" w:tplc="9C48DE94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1"/>
  </w:num>
  <w:num w:numId="4">
    <w:abstractNumId w:val="5"/>
  </w:num>
  <w:num w:numId="5">
    <w:abstractNumId w:val="29"/>
  </w:num>
  <w:num w:numId="6">
    <w:abstractNumId w:val="11"/>
  </w:num>
  <w:num w:numId="7">
    <w:abstractNumId w:val="33"/>
  </w:num>
  <w:num w:numId="8">
    <w:abstractNumId w:val="38"/>
  </w:num>
  <w:num w:numId="9">
    <w:abstractNumId w:val="19"/>
  </w:num>
  <w:num w:numId="10">
    <w:abstractNumId w:val="9"/>
  </w:num>
  <w:num w:numId="11">
    <w:abstractNumId w:val="17"/>
  </w:num>
  <w:num w:numId="12">
    <w:abstractNumId w:val="22"/>
  </w:num>
  <w:num w:numId="13">
    <w:abstractNumId w:val="4"/>
  </w:num>
  <w:num w:numId="14">
    <w:abstractNumId w:val="41"/>
  </w:num>
  <w:num w:numId="15">
    <w:abstractNumId w:val="18"/>
  </w:num>
  <w:num w:numId="16">
    <w:abstractNumId w:val="10"/>
  </w:num>
  <w:num w:numId="17">
    <w:abstractNumId w:val="16"/>
  </w:num>
  <w:num w:numId="18">
    <w:abstractNumId w:val="13"/>
  </w:num>
  <w:num w:numId="19">
    <w:abstractNumId w:val="23"/>
  </w:num>
  <w:num w:numId="20">
    <w:abstractNumId w:val="8"/>
  </w:num>
  <w:num w:numId="21">
    <w:abstractNumId w:val="20"/>
  </w:num>
  <w:num w:numId="22">
    <w:abstractNumId w:val="36"/>
  </w:num>
  <w:num w:numId="23">
    <w:abstractNumId w:val="21"/>
  </w:num>
  <w:num w:numId="24">
    <w:abstractNumId w:val="30"/>
  </w:num>
  <w:num w:numId="2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15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43"/>
  </w:num>
  <w:num w:numId="34">
    <w:abstractNumId w:val="6"/>
  </w:num>
  <w:num w:numId="35">
    <w:abstractNumId w:val="24"/>
  </w:num>
  <w:num w:numId="36">
    <w:abstractNumId w:val="25"/>
  </w:num>
  <w:num w:numId="37">
    <w:abstractNumId w:val="40"/>
  </w:num>
  <w:num w:numId="38">
    <w:abstractNumId w:val="32"/>
  </w:num>
  <w:num w:numId="39">
    <w:abstractNumId w:val="37"/>
  </w:num>
  <w:num w:numId="40">
    <w:abstractNumId w:val="34"/>
  </w:num>
  <w:num w:numId="41">
    <w:abstractNumId w:val="28"/>
  </w:num>
  <w:num w:numId="42">
    <w:abstractNumId w:val="12"/>
  </w:num>
  <w:num w:numId="43">
    <w:abstractNumId w:val="42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B58"/>
    <w:rsid w:val="0000333F"/>
    <w:rsid w:val="00090C58"/>
    <w:rsid w:val="000927DB"/>
    <w:rsid w:val="000E0B91"/>
    <w:rsid w:val="00120DB6"/>
    <w:rsid w:val="00126232"/>
    <w:rsid w:val="00126635"/>
    <w:rsid w:val="00170619"/>
    <w:rsid w:val="00181ABD"/>
    <w:rsid w:val="0018447A"/>
    <w:rsid w:val="00191FCD"/>
    <w:rsid w:val="001E036F"/>
    <w:rsid w:val="001E692E"/>
    <w:rsid w:val="002131C0"/>
    <w:rsid w:val="00231B09"/>
    <w:rsid w:val="003550FF"/>
    <w:rsid w:val="00367483"/>
    <w:rsid w:val="003A2176"/>
    <w:rsid w:val="00474C93"/>
    <w:rsid w:val="004830F8"/>
    <w:rsid w:val="00502AE6"/>
    <w:rsid w:val="00504F0C"/>
    <w:rsid w:val="00551331"/>
    <w:rsid w:val="005756D4"/>
    <w:rsid w:val="00575902"/>
    <w:rsid w:val="005B433E"/>
    <w:rsid w:val="006241DD"/>
    <w:rsid w:val="006364B5"/>
    <w:rsid w:val="00646EBC"/>
    <w:rsid w:val="006529D8"/>
    <w:rsid w:val="00675DFF"/>
    <w:rsid w:val="006825FB"/>
    <w:rsid w:val="006846F3"/>
    <w:rsid w:val="007410B3"/>
    <w:rsid w:val="00752B58"/>
    <w:rsid w:val="007715A3"/>
    <w:rsid w:val="00773FDE"/>
    <w:rsid w:val="00785997"/>
    <w:rsid w:val="0079102A"/>
    <w:rsid w:val="007F0A3D"/>
    <w:rsid w:val="00885721"/>
    <w:rsid w:val="008A137A"/>
    <w:rsid w:val="008A459C"/>
    <w:rsid w:val="008D1C9C"/>
    <w:rsid w:val="008E5CA9"/>
    <w:rsid w:val="00927F6A"/>
    <w:rsid w:val="009E3F60"/>
    <w:rsid w:val="00A615D0"/>
    <w:rsid w:val="00A81BF6"/>
    <w:rsid w:val="00AA2BE3"/>
    <w:rsid w:val="00AB4E4A"/>
    <w:rsid w:val="00AF3A6D"/>
    <w:rsid w:val="00AF78B7"/>
    <w:rsid w:val="00B0017A"/>
    <w:rsid w:val="00B978B1"/>
    <w:rsid w:val="00BA127D"/>
    <w:rsid w:val="00BA23A4"/>
    <w:rsid w:val="00C12183"/>
    <w:rsid w:val="00CD7845"/>
    <w:rsid w:val="00CF7C7C"/>
    <w:rsid w:val="00D53923"/>
    <w:rsid w:val="00D5625A"/>
    <w:rsid w:val="00D71E0B"/>
    <w:rsid w:val="00D81D15"/>
    <w:rsid w:val="00D92CC6"/>
    <w:rsid w:val="00DE1E98"/>
    <w:rsid w:val="00DE328B"/>
    <w:rsid w:val="00DF4403"/>
    <w:rsid w:val="00E410B1"/>
    <w:rsid w:val="00E72EB7"/>
    <w:rsid w:val="00E73816"/>
    <w:rsid w:val="00E87762"/>
    <w:rsid w:val="00EB4015"/>
    <w:rsid w:val="00EE7564"/>
    <w:rsid w:val="00EF4B00"/>
    <w:rsid w:val="00F01F79"/>
    <w:rsid w:val="00F85CCB"/>
    <w:rsid w:val="00F86A08"/>
    <w:rsid w:val="00FB1D26"/>
    <w:rsid w:val="00FC3985"/>
    <w:rsid w:val="00FD0B0D"/>
    <w:rsid w:val="00FD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F8A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List Number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Outline List 1" w:uiPriority="0"/>
    <w:lsdException w:name="Table Grid" w:uiPriority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9D8"/>
    <w:pPr>
      <w:spacing w:after="160" w:line="259" w:lineRule="auto"/>
    </w:pPr>
    <w:rPr>
      <w:lang w:val="en-NZ"/>
    </w:rPr>
  </w:style>
  <w:style w:type="paragraph" w:styleId="Heading1">
    <w:name w:val="heading 1"/>
    <w:basedOn w:val="Normal"/>
    <w:next w:val="Normal"/>
    <w:link w:val="Heading1Char"/>
    <w:qFormat/>
    <w:rsid w:val="00AF3A6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Heading2">
    <w:name w:val="heading 2"/>
    <w:basedOn w:val="Normal"/>
    <w:link w:val="Heading2Char"/>
    <w:uiPriority w:val="9"/>
    <w:qFormat/>
    <w:rsid w:val="00AF3A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styleId="Heading3">
    <w:name w:val="heading 3"/>
    <w:basedOn w:val="Normal"/>
    <w:next w:val="Normal"/>
    <w:link w:val="Heading3Char"/>
    <w:qFormat/>
    <w:rsid w:val="00AF3A6D"/>
    <w:pPr>
      <w:keepNext/>
      <w:spacing w:after="0" w:line="240" w:lineRule="auto"/>
      <w:ind w:left="207" w:firstLine="720"/>
      <w:outlineLvl w:val="2"/>
    </w:pPr>
    <w:rPr>
      <w:rFonts w:ascii="Arial" w:eastAsia="Times New Roman" w:hAnsi="Arial" w:cs="Times New Roman"/>
      <w:sz w:val="24"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qFormat/>
    <w:rsid w:val="00AF3A6D"/>
    <w:pPr>
      <w:keepNext/>
      <w:spacing w:after="0" w:line="240" w:lineRule="auto"/>
      <w:ind w:right="-58"/>
      <w:jc w:val="both"/>
      <w:outlineLvl w:val="3"/>
    </w:pPr>
    <w:rPr>
      <w:rFonts w:ascii="Arial" w:eastAsia="Times New Roman" w:hAnsi="Arial" w:cs="Times New Roman"/>
      <w:b/>
      <w:sz w:val="24"/>
      <w:szCs w:val="20"/>
      <w:lang w:val="en-AU"/>
    </w:rPr>
  </w:style>
  <w:style w:type="paragraph" w:styleId="Heading5">
    <w:name w:val="heading 5"/>
    <w:basedOn w:val="Normal"/>
    <w:next w:val="Normal"/>
    <w:link w:val="Heading5Char"/>
    <w:unhideWhenUsed/>
    <w:qFormat/>
    <w:rsid w:val="00AF3A6D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AU"/>
    </w:rPr>
  </w:style>
  <w:style w:type="paragraph" w:styleId="Heading6">
    <w:name w:val="heading 6"/>
    <w:basedOn w:val="Normal"/>
    <w:next w:val="Normal"/>
    <w:link w:val="Heading6Char"/>
    <w:qFormat/>
    <w:rsid w:val="00AF3A6D"/>
    <w:pPr>
      <w:keepNext/>
      <w:spacing w:after="0" w:line="240" w:lineRule="auto"/>
      <w:ind w:left="-11" w:firstLine="578"/>
      <w:outlineLvl w:val="5"/>
    </w:pPr>
    <w:rPr>
      <w:rFonts w:ascii="Arial" w:eastAsia="Times New Roman" w:hAnsi="Arial" w:cs="Times New Roman"/>
      <w:sz w:val="24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E0B"/>
    <w:pPr>
      <w:ind w:left="720"/>
      <w:contextualSpacing/>
    </w:pPr>
  </w:style>
  <w:style w:type="table" w:styleId="TableGrid">
    <w:name w:val="Table Grid"/>
    <w:basedOn w:val="TableNormal"/>
    <w:unhideWhenUsed/>
    <w:rsid w:val="00092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AF3A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F3A6D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rsid w:val="00AF3A6D"/>
    <w:rPr>
      <w:rFonts w:ascii="Arial" w:eastAsia="Times New Roman" w:hAnsi="Arial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F3A6D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AF3A6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F3A6D"/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qFormat/>
    <w:rsid w:val="00AF3A6D"/>
    <w:pPr>
      <w:spacing w:after="0"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AF3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bs-content-rb-glossary">
    <w:name w:val="bs-content-rb-glossary"/>
    <w:basedOn w:val="DefaultParagraphFont"/>
    <w:rsid w:val="00AF3A6D"/>
  </w:style>
  <w:style w:type="character" w:styleId="Hyperlink">
    <w:name w:val="Hyperlink"/>
    <w:basedOn w:val="DefaultParagraphFont"/>
    <w:uiPriority w:val="99"/>
    <w:unhideWhenUsed/>
    <w:rsid w:val="00AF3A6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F3A6D"/>
    <w:rPr>
      <w:b/>
      <w:bCs/>
    </w:rPr>
  </w:style>
  <w:style w:type="paragraph" w:customStyle="1" w:styleId="left">
    <w:name w:val="left"/>
    <w:basedOn w:val="Normal"/>
    <w:rsid w:val="00AF3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BalloonText">
    <w:name w:val="Balloon Text"/>
    <w:basedOn w:val="Normal"/>
    <w:link w:val="BalloonTextChar"/>
    <w:uiPriority w:val="99"/>
    <w:unhideWhenUsed/>
    <w:rsid w:val="00AF3A6D"/>
    <w:pPr>
      <w:spacing w:after="0" w:line="240" w:lineRule="auto"/>
    </w:pPr>
    <w:rPr>
      <w:rFonts w:ascii="Tahoma" w:eastAsia="Times New Roman" w:hAnsi="Tahoma" w:cs="Tahoma"/>
      <w:sz w:val="16"/>
      <w:szCs w:val="16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F3A6D"/>
    <w:rPr>
      <w:rFonts w:ascii="Tahoma" w:eastAsia="Times New Roman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unhideWhenUsed/>
    <w:rsid w:val="00AF3A6D"/>
    <w:rPr>
      <w:color w:val="800080" w:themeColor="followedHyperlink"/>
      <w:u w:val="single"/>
    </w:rPr>
  </w:style>
  <w:style w:type="character" w:customStyle="1" w:styleId="field-content">
    <w:name w:val="field-content"/>
    <w:basedOn w:val="DefaultParagraphFont"/>
    <w:rsid w:val="00AF3A6D"/>
  </w:style>
  <w:style w:type="paragraph" w:styleId="Header">
    <w:name w:val="header"/>
    <w:aliases w:val="Header Odd"/>
    <w:basedOn w:val="Normal"/>
    <w:link w:val="HeaderChar"/>
    <w:rsid w:val="00AF3A6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HeaderChar">
    <w:name w:val="Header Char"/>
    <w:aliases w:val="Header Odd Char"/>
    <w:basedOn w:val="DefaultParagraphFont"/>
    <w:link w:val="Header"/>
    <w:rsid w:val="00AF3A6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AF3A6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AF3A6D"/>
    <w:rPr>
      <w:rFonts w:ascii="Times New Roman" w:eastAsia="Times New Roman" w:hAnsi="Times New Roman" w:cs="Times New Roman"/>
      <w:sz w:val="20"/>
      <w:szCs w:val="20"/>
    </w:rPr>
  </w:style>
  <w:style w:type="paragraph" w:styleId="BlockText">
    <w:name w:val="Block Text"/>
    <w:basedOn w:val="Normal"/>
    <w:rsid w:val="00AF3A6D"/>
    <w:pPr>
      <w:spacing w:after="0" w:line="240" w:lineRule="auto"/>
      <w:ind w:left="720" w:right="-58"/>
      <w:jc w:val="both"/>
    </w:pPr>
    <w:rPr>
      <w:rFonts w:ascii="Arial" w:eastAsia="Times New Roman" w:hAnsi="Arial" w:cs="Times New Roman"/>
      <w:sz w:val="24"/>
      <w:szCs w:val="20"/>
      <w:lang w:val="en-AU"/>
    </w:rPr>
  </w:style>
  <w:style w:type="paragraph" w:styleId="BodyText">
    <w:name w:val="Body Text"/>
    <w:basedOn w:val="Normal"/>
    <w:link w:val="BodyTextChar"/>
    <w:rsid w:val="00AF3A6D"/>
    <w:pPr>
      <w:spacing w:after="0" w:line="240" w:lineRule="auto"/>
    </w:pPr>
    <w:rPr>
      <w:rFonts w:ascii="Arial" w:eastAsia="Times New Roman" w:hAnsi="Arial" w:cs="Times New Roman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rsid w:val="00AF3A6D"/>
    <w:rPr>
      <w:rFonts w:ascii="Arial" w:eastAsia="Times New Roman" w:hAnsi="Arial" w:cs="Times New Roman"/>
      <w:sz w:val="24"/>
      <w:szCs w:val="20"/>
    </w:rPr>
  </w:style>
  <w:style w:type="paragraph" w:customStyle="1" w:styleId="Default">
    <w:name w:val="Default"/>
    <w:rsid w:val="00AF3A6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numbering" w:styleId="1ai">
    <w:name w:val="Outline List 1"/>
    <w:aliases w:val="procedure"/>
    <w:basedOn w:val="NoList"/>
    <w:rsid w:val="00AF3A6D"/>
    <w:pPr>
      <w:numPr>
        <w:numId w:val="20"/>
      </w:numPr>
    </w:pPr>
  </w:style>
  <w:style w:type="character" w:customStyle="1" w:styleId="a">
    <w:name w:val="a"/>
    <w:rsid w:val="00AF3A6D"/>
  </w:style>
  <w:style w:type="character" w:customStyle="1" w:styleId="l">
    <w:name w:val="l"/>
    <w:rsid w:val="00AF3A6D"/>
  </w:style>
  <w:style w:type="character" w:customStyle="1" w:styleId="l6">
    <w:name w:val="l6"/>
    <w:rsid w:val="00AF3A6D"/>
  </w:style>
  <w:style w:type="character" w:styleId="Emphasis">
    <w:name w:val="Emphasis"/>
    <w:uiPriority w:val="20"/>
    <w:qFormat/>
    <w:rsid w:val="00AF3A6D"/>
    <w:rPr>
      <w:i/>
      <w:iCs/>
    </w:rPr>
  </w:style>
  <w:style w:type="paragraph" w:customStyle="1" w:styleId="csbullet">
    <w:name w:val="csbullet"/>
    <w:basedOn w:val="Normal"/>
    <w:rsid w:val="00AF3A6D"/>
    <w:pPr>
      <w:numPr>
        <w:numId w:val="27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Caption">
    <w:name w:val="caption"/>
    <w:basedOn w:val="Normal"/>
    <w:next w:val="Normal"/>
    <w:autoRedefine/>
    <w:qFormat/>
    <w:rsid w:val="00AF3A6D"/>
    <w:pPr>
      <w:tabs>
        <w:tab w:val="right" w:pos="9360"/>
      </w:tabs>
      <w:spacing w:after="0" w:line="240" w:lineRule="auto"/>
    </w:pPr>
    <w:rPr>
      <w:rFonts w:ascii="Arial" w:eastAsia="Times New Roman" w:hAnsi="Arial" w:cs="Arial"/>
      <w:b/>
      <w:caps/>
      <w:sz w:val="36"/>
      <w:szCs w:val="36"/>
      <w:lang w:val="en-AU"/>
    </w:rPr>
  </w:style>
  <w:style w:type="paragraph" w:styleId="ListNumber">
    <w:name w:val="List Number"/>
    <w:basedOn w:val="Normal"/>
    <w:link w:val="ListNumberChar"/>
    <w:rsid w:val="00AF3A6D"/>
    <w:pPr>
      <w:numPr>
        <w:numId w:val="28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ListNumber2">
    <w:name w:val="List Number 2"/>
    <w:basedOn w:val="Normal"/>
    <w:rsid w:val="00AF3A6D"/>
    <w:pPr>
      <w:numPr>
        <w:numId w:val="29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character" w:customStyle="1" w:styleId="ListNumberChar">
    <w:name w:val="List Number Char"/>
    <w:link w:val="ListNumber"/>
    <w:rsid w:val="00AF3A6D"/>
    <w:rPr>
      <w:rFonts w:ascii="Arial" w:eastAsia="Times New Roman" w:hAnsi="Arial" w:cs="Arial"/>
      <w:spacing w:val="-2"/>
    </w:rPr>
  </w:style>
  <w:style w:type="character" w:styleId="PageNumber">
    <w:name w:val="page number"/>
    <w:rsid w:val="00AF3A6D"/>
  </w:style>
  <w:style w:type="paragraph" w:styleId="ListNumber3">
    <w:name w:val="List Number 3"/>
    <w:basedOn w:val="Normal"/>
    <w:rsid w:val="00AF3A6D"/>
    <w:pPr>
      <w:numPr>
        <w:numId w:val="30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ListContinue">
    <w:name w:val="List Continue"/>
    <w:basedOn w:val="Normal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ListNumber4">
    <w:name w:val="List Number 4"/>
    <w:basedOn w:val="Normal"/>
    <w:rsid w:val="00AF3A6D"/>
    <w:pPr>
      <w:numPr>
        <w:numId w:val="31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BodyTextIndent2">
    <w:name w:val="Body Text Indent 2"/>
    <w:basedOn w:val="Normal"/>
    <w:link w:val="BodyTextIndent2Char"/>
    <w:rsid w:val="00AF3A6D"/>
    <w:pPr>
      <w:overflowPunct w:val="0"/>
      <w:autoSpaceDE w:val="0"/>
      <w:autoSpaceDN w:val="0"/>
      <w:adjustRightInd w:val="0"/>
      <w:spacing w:after="120" w:line="48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16"/>
      <w:szCs w:val="16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AF3A6D"/>
    <w:rPr>
      <w:rFonts w:ascii="Times" w:eastAsia="Times New Roman" w:hAnsi="Times" w:cs="Times New Roman"/>
      <w:sz w:val="16"/>
      <w:szCs w:val="16"/>
      <w:lang w:val="en-US"/>
    </w:rPr>
  </w:style>
  <w:style w:type="paragraph" w:styleId="BodyTextIndent">
    <w:name w:val="Body Text Indent"/>
    <w:basedOn w:val="Normal"/>
    <w:link w:val="BodyTextIndentChar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rsid w:val="00AF3A6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2">
    <w:name w:val="Body Text 2"/>
    <w:basedOn w:val="Normal"/>
    <w:link w:val="BodyText2Char"/>
    <w:rsid w:val="00AF3A6D"/>
    <w:pPr>
      <w:overflowPunct w:val="0"/>
      <w:autoSpaceDE w:val="0"/>
      <w:autoSpaceDN w:val="0"/>
      <w:adjustRightInd w:val="0"/>
      <w:spacing w:after="120" w:line="480" w:lineRule="auto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ListNumber5">
    <w:name w:val="List Number 5"/>
    <w:basedOn w:val="Normal"/>
    <w:rsid w:val="00AF3A6D"/>
    <w:pPr>
      <w:numPr>
        <w:numId w:val="32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character" w:styleId="CommentReference">
    <w:name w:val="annotation reference"/>
    <w:uiPriority w:val="99"/>
    <w:unhideWhenUsed/>
    <w:rsid w:val="00AF3A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3A6D"/>
    <w:pPr>
      <w:spacing w:line="240" w:lineRule="auto"/>
    </w:pPr>
    <w:rPr>
      <w:rFonts w:ascii="Calibri" w:eastAsia="Calibri" w:hAnsi="Calibri" w:cs="Times New Roman"/>
      <w:sz w:val="20"/>
      <w:szCs w:val="20"/>
      <w:lang w:val="en-AU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3A6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AF3A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F3A6D"/>
    <w:rPr>
      <w:rFonts w:ascii="Calibri" w:eastAsia="Calibri" w:hAnsi="Calibri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List Number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Outline List 1" w:uiPriority="0"/>
    <w:lsdException w:name="Table Grid" w:uiPriority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9D8"/>
    <w:pPr>
      <w:spacing w:after="160" w:line="259" w:lineRule="auto"/>
    </w:pPr>
    <w:rPr>
      <w:lang w:val="en-NZ"/>
    </w:rPr>
  </w:style>
  <w:style w:type="paragraph" w:styleId="Heading1">
    <w:name w:val="heading 1"/>
    <w:basedOn w:val="Normal"/>
    <w:next w:val="Normal"/>
    <w:link w:val="Heading1Char"/>
    <w:qFormat/>
    <w:rsid w:val="00AF3A6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Heading2">
    <w:name w:val="heading 2"/>
    <w:basedOn w:val="Normal"/>
    <w:link w:val="Heading2Char"/>
    <w:uiPriority w:val="9"/>
    <w:qFormat/>
    <w:rsid w:val="00AF3A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styleId="Heading3">
    <w:name w:val="heading 3"/>
    <w:basedOn w:val="Normal"/>
    <w:next w:val="Normal"/>
    <w:link w:val="Heading3Char"/>
    <w:qFormat/>
    <w:rsid w:val="00AF3A6D"/>
    <w:pPr>
      <w:keepNext/>
      <w:spacing w:after="0" w:line="240" w:lineRule="auto"/>
      <w:ind w:left="207" w:firstLine="720"/>
      <w:outlineLvl w:val="2"/>
    </w:pPr>
    <w:rPr>
      <w:rFonts w:ascii="Arial" w:eastAsia="Times New Roman" w:hAnsi="Arial" w:cs="Times New Roman"/>
      <w:sz w:val="24"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qFormat/>
    <w:rsid w:val="00AF3A6D"/>
    <w:pPr>
      <w:keepNext/>
      <w:spacing w:after="0" w:line="240" w:lineRule="auto"/>
      <w:ind w:right="-58"/>
      <w:jc w:val="both"/>
      <w:outlineLvl w:val="3"/>
    </w:pPr>
    <w:rPr>
      <w:rFonts w:ascii="Arial" w:eastAsia="Times New Roman" w:hAnsi="Arial" w:cs="Times New Roman"/>
      <w:b/>
      <w:sz w:val="24"/>
      <w:szCs w:val="20"/>
      <w:lang w:val="en-AU"/>
    </w:rPr>
  </w:style>
  <w:style w:type="paragraph" w:styleId="Heading5">
    <w:name w:val="heading 5"/>
    <w:basedOn w:val="Normal"/>
    <w:next w:val="Normal"/>
    <w:link w:val="Heading5Char"/>
    <w:unhideWhenUsed/>
    <w:qFormat/>
    <w:rsid w:val="00AF3A6D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AU"/>
    </w:rPr>
  </w:style>
  <w:style w:type="paragraph" w:styleId="Heading6">
    <w:name w:val="heading 6"/>
    <w:basedOn w:val="Normal"/>
    <w:next w:val="Normal"/>
    <w:link w:val="Heading6Char"/>
    <w:qFormat/>
    <w:rsid w:val="00AF3A6D"/>
    <w:pPr>
      <w:keepNext/>
      <w:spacing w:after="0" w:line="240" w:lineRule="auto"/>
      <w:ind w:left="-11" w:firstLine="578"/>
      <w:outlineLvl w:val="5"/>
    </w:pPr>
    <w:rPr>
      <w:rFonts w:ascii="Arial" w:eastAsia="Times New Roman" w:hAnsi="Arial" w:cs="Times New Roman"/>
      <w:sz w:val="24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E0B"/>
    <w:pPr>
      <w:ind w:left="720"/>
      <w:contextualSpacing/>
    </w:pPr>
  </w:style>
  <w:style w:type="table" w:styleId="TableGrid">
    <w:name w:val="Table Grid"/>
    <w:basedOn w:val="TableNormal"/>
    <w:unhideWhenUsed/>
    <w:rsid w:val="00092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AF3A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AF3A6D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rsid w:val="00AF3A6D"/>
    <w:rPr>
      <w:rFonts w:ascii="Arial" w:eastAsia="Times New Roman" w:hAnsi="Arial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F3A6D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AF3A6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F3A6D"/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qFormat/>
    <w:rsid w:val="00AF3A6D"/>
    <w:pPr>
      <w:spacing w:after="0"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AF3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bs-content-rb-glossary">
    <w:name w:val="bs-content-rb-glossary"/>
    <w:basedOn w:val="DefaultParagraphFont"/>
    <w:rsid w:val="00AF3A6D"/>
  </w:style>
  <w:style w:type="character" w:styleId="Hyperlink">
    <w:name w:val="Hyperlink"/>
    <w:basedOn w:val="DefaultParagraphFont"/>
    <w:uiPriority w:val="99"/>
    <w:unhideWhenUsed/>
    <w:rsid w:val="00AF3A6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F3A6D"/>
    <w:rPr>
      <w:b/>
      <w:bCs/>
    </w:rPr>
  </w:style>
  <w:style w:type="paragraph" w:customStyle="1" w:styleId="left">
    <w:name w:val="left"/>
    <w:basedOn w:val="Normal"/>
    <w:rsid w:val="00AF3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paragraph" w:styleId="BalloonText">
    <w:name w:val="Balloon Text"/>
    <w:basedOn w:val="Normal"/>
    <w:link w:val="BalloonTextChar"/>
    <w:uiPriority w:val="99"/>
    <w:unhideWhenUsed/>
    <w:rsid w:val="00AF3A6D"/>
    <w:pPr>
      <w:spacing w:after="0" w:line="240" w:lineRule="auto"/>
    </w:pPr>
    <w:rPr>
      <w:rFonts w:ascii="Tahoma" w:eastAsia="Times New Roman" w:hAnsi="Tahoma" w:cs="Tahoma"/>
      <w:sz w:val="16"/>
      <w:szCs w:val="16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F3A6D"/>
    <w:rPr>
      <w:rFonts w:ascii="Tahoma" w:eastAsia="Times New Roman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unhideWhenUsed/>
    <w:rsid w:val="00AF3A6D"/>
    <w:rPr>
      <w:color w:val="800080" w:themeColor="followedHyperlink"/>
      <w:u w:val="single"/>
    </w:rPr>
  </w:style>
  <w:style w:type="character" w:customStyle="1" w:styleId="field-content">
    <w:name w:val="field-content"/>
    <w:basedOn w:val="DefaultParagraphFont"/>
    <w:rsid w:val="00AF3A6D"/>
  </w:style>
  <w:style w:type="paragraph" w:styleId="Header">
    <w:name w:val="header"/>
    <w:aliases w:val="Header Odd"/>
    <w:basedOn w:val="Normal"/>
    <w:link w:val="HeaderChar"/>
    <w:rsid w:val="00AF3A6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HeaderChar">
    <w:name w:val="Header Char"/>
    <w:aliases w:val="Header Odd Char"/>
    <w:basedOn w:val="DefaultParagraphFont"/>
    <w:link w:val="Header"/>
    <w:rsid w:val="00AF3A6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AF3A6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AF3A6D"/>
    <w:rPr>
      <w:rFonts w:ascii="Times New Roman" w:eastAsia="Times New Roman" w:hAnsi="Times New Roman" w:cs="Times New Roman"/>
      <w:sz w:val="20"/>
      <w:szCs w:val="20"/>
    </w:rPr>
  </w:style>
  <w:style w:type="paragraph" w:styleId="BlockText">
    <w:name w:val="Block Text"/>
    <w:basedOn w:val="Normal"/>
    <w:rsid w:val="00AF3A6D"/>
    <w:pPr>
      <w:spacing w:after="0" w:line="240" w:lineRule="auto"/>
      <w:ind w:left="720" w:right="-58"/>
      <w:jc w:val="both"/>
    </w:pPr>
    <w:rPr>
      <w:rFonts w:ascii="Arial" w:eastAsia="Times New Roman" w:hAnsi="Arial" w:cs="Times New Roman"/>
      <w:sz w:val="24"/>
      <w:szCs w:val="20"/>
      <w:lang w:val="en-AU"/>
    </w:rPr>
  </w:style>
  <w:style w:type="paragraph" w:styleId="BodyText">
    <w:name w:val="Body Text"/>
    <w:basedOn w:val="Normal"/>
    <w:link w:val="BodyTextChar"/>
    <w:rsid w:val="00AF3A6D"/>
    <w:pPr>
      <w:spacing w:after="0" w:line="240" w:lineRule="auto"/>
    </w:pPr>
    <w:rPr>
      <w:rFonts w:ascii="Arial" w:eastAsia="Times New Roman" w:hAnsi="Arial" w:cs="Times New Roman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rsid w:val="00AF3A6D"/>
    <w:rPr>
      <w:rFonts w:ascii="Arial" w:eastAsia="Times New Roman" w:hAnsi="Arial" w:cs="Times New Roman"/>
      <w:sz w:val="24"/>
      <w:szCs w:val="20"/>
    </w:rPr>
  </w:style>
  <w:style w:type="paragraph" w:customStyle="1" w:styleId="Default">
    <w:name w:val="Default"/>
    <w:rsid w:val="00AF3A6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numbering" w:styleId="1ai">
    <w:name w:val="Outline List 1"/>
    <w:aliases w:val="procedure"/>
    <w:basedOn w:val="NoList"/>
    <w:rsid w:val="00AF3A6D"/>
    <w:pPr>
      <w:numPr>
        <w:numId w:val="20"/>
      </w:numPr>
    </w:pPr>
  </w:style>
  <w:style w:type="character" w:customStyle="1" w:styleId="a">
    <w:name w:val="a"/>
    <w:rsid w:val="00AF3A6D"/>
  </w:style>
  <w:style w:type="character" w:customStyle="1" w:styleId="l">
    <w:name w:val="l"/>
    <w:rsid w:val="00AF3A6D"/>
  </w:style>
  <w:style w:type="character" w:customStyle="1" w:styleId="l6">
    <w:name w:val="l6"/>
    <w:rsid w:val="00AF3A6D"/>
  </w:style>
  <w:style w:type="character" w:styleId="Emphasis">
    <w:name w:val="Emphasis"/>
    <w:uiPriority w:val="20"/>
    <w:qFormat/>
    <w:rsid w:val="00AF3A6D"/>
    <w:rPr>
      <w:i/>
      <w:iCs/>
    </w:rPr>
  </w:style>
  <w:style w:type="paragraph" w:customStyle="1" w:styleId="csbullet">
    <w:name w:val="csbullet"/>
    <w:basedOn w:val="Normal"/>
    <w:rsid w:val="00AF3A6D"/>
    <w:pPr>
      <w:numPr>
        <w:numId w:val="27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Caption">
    <w:name w:val="caption"/>
    <w:basedOn w:val="Normal"/>
    <w:next w:val="Normal"/>
    <w:autoRedefine/>
    <w:qFormat/>
    <w:rsid w:val="00AF3A6D"/>
    <w:pPr>
      <w:tabs>
        <w:tab w:val="right" w:pos="9360"/>
      </w:tabs>
      <w:spacing w:after="0" w:line="240" w:lineRule="auto"/>
    </w:pPr>
    <w:rPr>
      <w:rFonts w:ascii="Arial" w:eastAsia="Times New Roman" w:hAnsi="Arial" w:cs="Arial"/>
      <w:b/>
      <w:caps/>
      <w:sz w:val="36"/>
      <w:szCs w:val="36"/>
      <w:lang w:val="en-AU"/>
    </w:rPr>
  </w:style>
  <w:style w:type="paragraph" w:styleId="ListNumber">
    <w:name w:val="List Number"/>
    <w:basedOn w:val="Normal"/>
    <w:link w:val="ListNumberChar"/>
    <w:rsid w:val="00AF3A6D"/>
    <w:pPr>
      <w:numPr>
        <w:numId w:val="28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ListNumber2">
    <w:name w:val="List Number 2"/>
    <w:basedOn w:val="Normal"/>
    <w:rsid w:val="00AF3A6D"/>
    <w:pPr>
      <w:numPr>
        <w:numId w:val="29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character" w:customStyle="1" w:styleId="ListNumberChar">
    <w:name w:val="List Number Char"/>
    <w:link w:val="ListNumber"/>
    <w:rsid w:val="00AF3A6D"/>
    <w:rPr>
      <w:rFonts w:ascii="Arial" w:eastAsia="Times New Roman" w:hAnsi="Arial" w:cs="Arial"/>
      <w:spacing w:val="-2"/>
    </w:rPr>
  </w:style>
  <w:style w:type="character" w:styleId="PageNumber">
    <w:name w:val="page number"/>
    <w:rsid w:val="00AF3A6D"/>
  </w:style>
  <w:style w:type="paragraph" w:styleId="ListNumber3">
    <w:name w:val="List Number 3"/>
    <w:basedOn w:val="Normal"/>
    <w:rsid w:val="00AF3A6D"/>
    <w:pPr>
      <w:numPr>
        <w:numId w:val="30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ListContinue">
    <w:name w:val="List Continue"/>
    <w:basedOn w:val="Normal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ListNumber4">
    <w:name w:val="List Number 4"/>
    <w:basedOn w:val="Normal"/>
    <w:rsid w:val="00AF3A6D"/>
    <w:pPr>
      <w:numPr>
        <w:numId w:val="31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paragraph" w:styleId="BodyTextIndent2">
    <w:name w:val="Body Text Indent 2"/>
    <w:basedOn w:val="Normal"/>
    <w:link w:val="BodyTextIndent2Char"/>
    <w:rsid w:val="00AF3A6D"/>
    <w:pPr>
      <w:overflowPunct w:val="0"/>
      <w:autoSpaceDE w:val="0"/>
      <w:autoSpaceDN w:val="0"/>
      <w:adjustRightInd w:val="0"/>
      <w:spacing w:after="120" w:line="48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16"/>
      <w:szCs w:val="16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AF3A6D"/>
    <w:rPr>
      <w:rFonts w:ascii="Times" w:eastAsia="Times New Roman" w:hAnsi="Times" w:cs="Times New Roman"/>
      <w:sz w:val="16"/>
      <w:szCs w:val="16"/>
      <w:lang w:val="en-US"/>
    </w:rPr>
  </w:style>
  <w:style w:type="paragraph" w:styleId="BodyTextIndent">
    <w:name w:val="Body Text Indent"/>
    <w:basedOn w:val="Normal"/>
    <w:link w:val="BodyTextIndentChar"/>
    <w:rsid w:val="00AF3A6D"/>
    <w:pPr>
      <w:overflowPunct w:val="0"/>
      <w:autoSpaceDE w:val="0"/>
      <w:autoSpaceDN w:val="0"/>
      <w:adjustRightInd w:val="0"/>
      <w:spacing w:after="120" w:line="240" w:lineRule="auto"/>
      <w:ind w:left="283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FirstIndent2">
    <w:name w:val="Body Text First Indent 2"/>
    <w:basedOn w:val="BodyTextIndent"/>
    <w:link w:val="BodyTextFirstIndent2Char"/>
    <w:rsid w:val="00AF3A6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BodyText2">
    <w:name w:val="Body Text 2"/>
    <w:basedOn w:val="Normal"/>
    <w:link w:val="BodyText2Char"/>
    <w:rsid w:val="00AF3A6D"/>
    <w:pPr>
      <w:overflowPunct w:val="0"/>
      <w:autoSpaceDE w:val="0"/>
      <w:autoSpaceDN w:val="0"/>
      <w:adjustRightInd w:val="0"/>
      <w:spacing w:after="120" w:line="480" w:lineRule="auto"/>
      <w:textAlignment w:val="baseline"/>
    </w:pPr>
    <w:rPr>
      <w:rFonts w:ascii="Times" w:eastAsia="Times New Roman" w:hAnsi="Times" w:cs="Times New Roman"/>
      <w:sz w:val="24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AF3A6D"/>
    <w:rPr>
      <w:rFonts w:ascii="Times" w:eastAsia="Times New Roman" w:hAnsi="Times" w:cs="Times New Roman"/>
      <w:sz w:val="24"/>
      <w:szCs w:val="20"/>
      <w:lang w:val="en-US"/>
    </w:rPr>
  </w:style>
  <w:style w:type="paragraph" w:styleId="ListNumber5">
    <w:name w:val="List Number 5"/>
    <w:basedOn w:val="Normal"/>
    <w:rsid w:val="00AF3A6D"/>
    <w:pPr>
      <w:numPr>
        <w:numId w:val="32"/>
      </w:numPr>
      <w:spacing w:after="0" w:line="240" w:lineRule="auto"/>
    </w:pPr>
    <w:rPr>
      <w:rFonts w:ascii="Arial" w:eastAsia="Times New Roman" w:hAnsi="Arial" w:cs="Arial"/>
      <w:spacing w:val="-2"/>
      <w:lang w:val="en-AU"/>
    </w:rPr>
  </w:style>
  <w:style w:type="character" w:styleId="CommentReference">
    <w:name w:val="annotation reference"/>
    <w:uiPriority w:val="99"/>
    <w:unhideWhenUsed/>
    <w:rsid w:val="00AF3A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3A6D"/>
    <w:pPr>
      <w:spacing w:line="240" w:lineRule="auto"/>
    </w:pPr>
    <w:rPr>
      <w:rFonts w:ascii="Calibri" w:eastAsia="Calibri" w:hAnsi="Calibri" w:cs="Times New Roman"/>
      <w:sz w:val="20"/>
      <w:szCs w:val="20"/>
      <w:lang w:val="en-AU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3A6D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AF3A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F3A6D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922D302A</Template>
  <TotalTime>126</TotalTime>
  <Pages>6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MCCAULEY Kiara</dc:creator>
  <cp:keywords/>
  <dc:description/>
  <cp:lastModifiedBy>MCCAULEY Kiara</cp:lastModifiedBy>
  <cp:revision>83</cp:revision>
  <cp:lastPrinted>2019-02-18T00:02:00Z</cp:lastPrinted>
  <dcterms:created xsi:type="dcterms:W3CDTF">2018-11-13T06:28:00Z</dcterms:created>
  <dcterms:modified xsi:type="dcterms:W3CDTF">2019-02-18T04:30:00Z</dcterms:modified>
</cp:coreProperties>
</file>