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44B" w:rsidRPr="00534C91" w:rsidRDefault="0079544B" w:rsidP="0079544B">
      <w:pPr>
        <w:spacing w:line="240" w:lineRule="auto"/>
        <w:rPr>
          <w:b/>
        </w:rPr>
      </w:pPr>
      <w:r w:rsidRPr="00534C91">
        <w:rPr>
          <w:b/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23F44ACA" wp14:editId="6DE5F3CF">
            <wp:simplePos x="0" y="0"/>
            <wp:positionH relativeFrom="margin">
              <wp:posOffset>4765040</wp:posOffset>
            </wp:positionH>
            <wp:positionV relativeFrom="paragraph">
              <wp:posOffset>-219710</wp:posOffset>
            </wp:positionV>
            <wp:extent cx="1215750" cy="1051560"/>
            <wp:effectExtent l="0" t="0" r="3810" b="0"/>
            <wp:wrapNone/>
            <wp:docPr id="2" name="Picture 2" descr="E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G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750" cy="105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C91">
        <w:rPr>
          <w:b/>
        </w:rPr>
        <w:t xml:space="preserve">GENERAL HUMAN BIOLOGY – YEAR 11  </w:t>
      </w:r>
    </w:p>
    <w:p w:rsidR="0079544B" w:rsidRPr="00534C91" w:rsidRDefault="0079544B" w:rsidP="0079544B">
      <w:pPr>
        <w:spacing w:after="0" w:line="240" w:lineRule="auto"/>
        <w:rPr>
          <w:b/>
        </w:rPr>
      </w:pPr>
      <w:r w:rsidRPr="00534C91">
        <w:rPr>
          <w:b/>
        </w:rPr>
        <w:t xml:space="preserve">TASK 10 – ALCOHOL &amp; SMOKING DURING PREGNANCY </w:t>
      </w:r>
    </w:p>
    <w:p w:rsidR="0079544B" w:rsidRPr="00534C91" w:rsidRDefault="0079544B" w:rsidP="0079544B">
      <w:pPr>
        <w:spacing w:line="240" w:lineRule="auto"/>
        <w:ind w:left="720"/>
        <w:rPr>
          <w:b/>
        </w:rPr>
      </w:pPr>
      <w:r w:rsidRPr="00534C91">
        <w:rPr>
          <w:b/>
        </w:rPr>
        <w:t xml:space="preserve">       EXTENDED RESPONSE</w:t>
      </w:r>
    </w:p>
    <w:p w:rsidR="0079544B" w:rsidRPr="00534C91" w:rsidRDefault="0079544B" w:rsidP="0079544B">
      <w:pPr>
        <w:spacing w:line="240" w:lineRule="auto"/>
        <w:rPr>
          <w:b/>
        </w:rPr>
      </w:pPr>
      <w:r w:rsidRPr="00534C91">
        <w:rPr>
          <w:b/>
        </w:rPr>
        <w:t>MARKING KEY</w:t>
      </w:r>
    </w:p>
    <w:p w:rsidR="0079544B" w:rsidRDefault="0079544B" w:rsidP="0079544B">
      <w:pPr>
        <w:spacing w:line="240" w:lineRule="auto"/>
      </w:pPr>
      <w:r>
        <w:t>R</w:t>
      </w:r>
      <w:r w:rsidR="00534C91">
        <w:t>esearch</w:t>
      </w:r>
      <w:r w:rsidR="001466B5">
        <w:t xml:space="preserve"> </w:t>
      </w:r>
    </w:p>
    <w:p w:rsidR="00534C91" w:rsidRDefault="00534C91" w:rsidP="00534C91">
      <w:pPr>
        <w:pStyle w:val="ListParagraph"/>
        <w:numPr>
          <w:ilvl w:val="1"/>
          <w:numId w:val="1"/>
        </w:numPr>
        <w:spacing w:after="0" w:line="240" w:lineRule="auto"/>
        <w:jc w:val="both"/>
        <w:rPr>
          <w:color w:val="FF0000"/>
        </w:rPr>
      </w:pPr>
      <w:r>
        <w:rPr>
          <w:color w:val="FF0000"/>
        </w:rPr>
        <w:t>Excellent A grade presentation = 4 marks</w:t>
      </w:r>
    </w:p>
    <w:p w:rsidR="00534C91" w:rsidRDefault="00534C91" w:rsidP="00534C91">
      <w:pPr>
        <w:pStyle w:val="ListParagraph"/>
        <w:numPr>
          <w:ilvl w:val="1"/>
          <w:numId w:val="1"/>
        </w:numPr>
        <w:spacing w:after="0" w:line="240" w:lineRule="auto"/>
        <w:jc w:val="both"/>
        <w:rPr>
          <w:color w:val="FF0000"/>
        </w:rPr>
      </w:pPr>
      <w:r>
        <w:rPr>
          <w:color w:val="FF0000"/>
        </w:rPr>
        <w:t>Detailed B grade = 3 marks</w:t>
      </w:r>
    </w:p>
    <w:p w:rsidR="00534C91" w:rsidRDefault="00534C91" w:rsidP="00534C91">
      <w:pPr>
        <w:pStyle w:val="ListParagraph"/>
        <w:numPr>
          <w:ilvl w:val="1"/>
          <w:numId w:val="1"/>
        </w:numPr>
        <w:spacing w:after="0" w:line="240" w:lineRule="auto"/>
        <w:jc w:val="both"/>
        <w:rPr>
          <w:color w:val="FF0000"/>
        </w:rPr>
      </w:pPr>
      <w:r>
        <w:rPr>
          <w:color w:val="FF0000"/>
        </w:rPr>
        <w:t>Adequate C grade = 2 marks</w:t>
      </w:r>
    </w:p>
    <w:p w:rsidR="00534C91" w:rsidRPr="002775FE" w:rsidRDefault="00534C91" w:rsidP="00534C91">
      <w:pPr>
        <w:pStyle w:val="ListParagraph"/>
        <w:numPr>
          <w:ilvl w:val="1"/>
          <w:numId w:val="1"/>
        </w:numPr>
        <w:spacing w:after="0" w:line="240" w:lineRule="auto"/>
        <w:jc w:val="both"/>
        <w:rPr>
          <w:color w:val="FF0000"/>
        </w:rPr>
      </w:pPr>
      <w:r>
        <w:rPr>
          <w:color w:val="FF0000"/>
        </w:rPr>
        <w:t>Limited D grade = 1 mark</w:t>
      </w:r>
    </w:p>
    <w:p w:rsidR="0079544B" w:rsidRPr="0079544B" w:rsidRDefault="00534C91" w:rsidP="0079544B">
      <w:pPr>
        <w:spacing w:line="240" w:lineRule="auto"/>
      </w:pPr>
      <w:r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76B444EB" wp14:editId="7CC4D551">
            <wp:simplePos x="0" y="0"/>
            <wp:positionH relativeFrom="column">
              <wp:posOffset>-118745</wp:posOffset>
            </wp:positionH>
            <wp:positionV relativeFrom="paragraph">
              <wp:posOffset>180340</wp:posOffset>
            </wp:positionV>
            <wp:extent cx="5991860" cy="4986655"/>
            <wp:effectExtent l="0" t="0" r="8890" b="4445"/>
            <wp:wrapTight wrapText="bothSides">
              <wp:wrapPolygon edited="0">
                <wp:start x="0" y="0"/>
                <wp:lineTo x="0" y="21537"/>
                <wp:lineTo x="21563" y="21537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9" t="8602" r="20284" b="4940"/>
                    <a:stretch/>
                  </pic:blipFill>
                  <pic:spPr bwMode="auto">
                    <a:xfrm>
                      <a:off x="0" y="0"/>
                      <a:ext cx="5991860" cy="49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44B" w:rsidRPr="0079544B">
        <w:t>Table</w:t>
      </w:r>
      <w:r w:rsidR="0079544B">
        <w:t xml:space="preserve"> – 11 marks</w:t>
      </w:r>
    </w:p>
    <w:p w:rsidR="0079544B" w:rsidRDefault="0079544B">
      <w:r>
        <w:rPr>
          <w:noProof/>
          <w:lang w:eastAsia="en-AU"/>
        </w:rPr>
        <w:drawing>
          <wp:anchor distT="0" distB="0" distL="114300" distR="114300" simplePos="0" relativeHeight="251661312" behindDoc="1" locked="0" layoutInCell="1" allowOverlap="1" wp14:anchorId="7F7E5FD2" wp14:editId="2E2EE8E9">
            <wp:simplePos x="0" y="0"/>
            <wp:positionH relativeFrom="column">
              <wp:posOffset>-118745</wp:posOffset>
            </wp:positionH>
            <wp:positionV relativeFrom="paragraph">
              <wp:posOffset>175895</wp:posOffset>
            </wp:positionV>
            <wp:extent cx="6015990" cy="2235835"/>
            <wp:effectExtent l="0" t="0" r="3810" b="0"/>
            <wp:wrapTight wrapText="bothSides">
              <wp:wrapPolygon edited="0">
                <wp:start x="0" y="0"/>
                <wp:lineTo x="0" y="21348"/>
                <wp:lineTo x="21545" y="21348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0" t="27742" r="20164" b="33544"/>
                    <a:stretch/>
                  </pic:blipFill>
                  <pic:spPr bwMode="auto">
                    <a:xfrm>
                      <a:off x="0" y="0"/>
                      <a:ext cx="601599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C91" w:rsidRDefault="00534C91">
      <w:r>
        <w:rPr>
          <w:noProof/>
          <w:lang w:eastAsia="en-AU"/>
        </w:rPr>
        <w:lastRenderedPageBreak/>
        <w:drawing>
          <wp:anchor distT="0" distB="0" distL="114300" distR="114300" simplePos="0" relativeHeight="251662336" behindDoc="1" locked="0" layoutInCell="1" allowOverlap="1" wp14:anchorId="1C8DD4A6" wp14:editId="08239875">
            <wp:simplePos x="0" y="0"/>
            <wp:positionH relativeFrom="column">
              <wp:posOffset>-33020</wp:posOffset>
            </wp:positionH>
            <wp:positionV relativeFrom="paragraph">
              <wp:posOffset>379095</wp:posOffset>
            </wp:positionV>
            <wp:extent cx="5922645" cy="4815840"/>
            <wp:effectExtent l="0" t="0" r="1905" b="3810"/>
            <wp:wrapTight wrapText="bothSides">
              <wp:wrapPolygon edited="0">
                <wp:start x="0" y="0"/>
                <wp:lineTo x="0" y="21532"/>
                <wp:lineTo x="21537" y="21532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0" t="10108" r="20405" b="5591"/>
                    <a:stretch/>
                  </pic:blipFill>
                  <pic:spPr bwMode="auto">
                    <a:xfrm>
                      <a:off x="0" y="0"/>
                      <a:ext cx="5922645" cy="481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63360" behindDoc="1" locked="0" layoutInCell="1" allowOverlap="1" wp14:anchorId="589C842A" wp14:editId="078719ED">
            <wp:simplePos x="0" y="0"/>
            <wp:positionH relativeFrom="column">
              <wp:posOffset>-34925</wp:posOffset>
            </wp:positionH>
            <wp:positionV relativeFrom="paragraph">
              <wp:posOffset>5349240</wp:posOffset>
            </wp:positionV>
            <wp:extent cx="5940425" cy="3539490"/>
            <wp:effectExtent l="0" t="0" r="3175" b="3810"/>
            <wp:wrapTight wrapText="bothSides">
              <wp:wrapPolygon edited="0">
                <wp:start x="0" y="0"/>
                <wp:lineTo x="0" y="21507"/>
                <wp:lineTo x="21542" y="21507"/>
                <wp:lineTo x="2154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8" t="11398" r="20284" b="26445"/>
                    <a:stretch/>
                  </pic:blipFill>
                  <pic:spPr bwMode="auto"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44B" w:rsidRDefault="0079544B"/>
    <w:p w:rsidR="00D2174C" w:rsidRDefault="00D2174C"/>
    <w:p w:rsidR="0079544B" w:rsidRDefault="00D2174C">
      <w:r>
        <w:rPr>
          <w:noProof/>
          <w:lang w:eastAsia="en-A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5174615</wp:posOffset>
            </wp:positionV>
            <wp:extent cx="5994400" cy="217170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1" t="37026" r="29247" b="35664"/>
                    <a:stretch/>
                  </pic:blipFill>
                  <pic:spPr bwMode="auto">
                    <a:xfrm>
                      <a:off x="0" y="0"/>
                      <a:ext cx="59944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44B">
        <w:rPr>
          <w:noProof/>
          <w:lang w:eastAsia="en-AU"/>
        </w:rPr>
        <w:drawing>
          <wp:anchor distT="0" distB="0" distL="114300" distR="114300" simplePos="0" relativeHeight="251664384" behindDoc="1" locked="0" layoutInCell="1" allowOverlap="1" wp14:anchorId="407A8DAF" wp14:editId="389A58ED">
            <wp:simplePos x="0" y="0"/>
            <wp:positionH relativeFrom="column">
              <wp:posOffset>-62865</wp:posOffset>
            </wp:positionH>
            <wp:positionV relativeFrom="paragraph">
              <wp:posOffset>160020</wp:posOffset>
            </wp:positionV>
            <wp:extent cx="5908675" cy="4791075"/>
            <wp:effectExtent l="0" t="0" r="0" b="9525"/>
            <wp:wrapTight wrapText="bothSides">
              <wp:wrapPolygon edited="0">
                <wp:start x="0" y="0"/>
                <wp:lineTo x="0" y="21557"/>
                <wp:lineTo x="21519" y="21557"/>
                <wp:lineTo x="215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4" t="11398" r="20526" b="5585"/>
                    <a:stretch/>
                  </pic:blipFill>
                  <pic:spPr bwMode="auto">
                    <a:xfrm>
                      <a:off x="0" y="0"/>
                      <a:ext cx="5908675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44B" w:rsidRDefault="0079544B"/>
    <w:p w:rsidR="0079544B" w:rsidRDefault="0079544B"/>
    <w:p w:rsidR="0079544B" w:rsidRDefault="0079544B"/>
    <w:p w:rsidR="0079544B" w:rsidRDefault="0079544B">
      <w:bookmarkStart w:id="0" w:name="_GoBack"/>
      <w:bookmarkEnd w:id="0"/>
    </w:p>
    <w:p w:rsidR="0079544B" w:rsidRDefault="0079544B"/>
    <w:p w:rsidR="0079544B" w:rsidRDefault="0079544B"/>
    <w:p w:rsidR="0085067C" w:rsidRDefault="00797AC6"/>
    <w:sectPr w:rsidR="0085067C" w:rsidSect="0079544B">
      <w:pgSz w:w="11906" w:h="16838"/>
      <w:pgMar w:top="851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4A0D5A"/>
    <w:multiLevelType w:val="hybridMultilevel"/>
    <w:tmpl w:val="623295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44B"/>
    <w:rsid w:val="001466B5"/>
    <w:rsid w:val="003131C3"/>
    <w:rsid w:val="00534C91"/>
    <w:rsid w:val="00761551"/>
    <w:rsid w:val="0079544B"/>
    <w:rsid w:val="00797AC6"/>
    <w:rsid w:val="009D3367"/>
    <w:rsid w:val="00D21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4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4C91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4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4C91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9AB3CD03</Template>
  <TotalTime>29</TotalTime>
  <Pages>3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JONES Christina</dc:creator>
  <cp:lastModifiedBy>JONES Christina</cp:lastModifiedBy>
  <cp:revision>4</cp:revision>
  <dcterms:created xsi:type="dcterms:W3CDTF">2017-09-03T09:34:00Z</dcterms:created>
  <dcterms:modified xsi:type="dcterms:W3CDTF">2017-10-23T03:43:00Z</dcterms:modified>
</cp:coreProperties>
</file>