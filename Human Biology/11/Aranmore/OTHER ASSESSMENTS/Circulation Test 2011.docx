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55F560C1" w14:textId="77777777" w:rsidR="003775A6" w:rsidRPr="000F1AB1" w:rsidRDefault="003775A6" w:rsidP="00CE1BAA">
      <w:pPr>
        <w:rPr>
          <w:b/>
          <w:u w:val="single"/>
          <w:lang w:val="en-AU"/>
        </w:rPr>
      </w:pPr>
      <w:bookmarkStart w:id="0" w:name="_GoBack"/>
      <w:bookmarkEnd w:id="0"/>
    </w:p>
    <w:p w14:paraId="418DB503" w14:textId="77777777" w:rsidR="0025177A" w:rsidRPr="000F1AB1" w:rsidRDefault="0025177A" w:rsidP="00CE1BAA">
      <w:pPr>
        <w:rPr>
          <w:b/>
          <w:u w:val="single"/>
          <w:lang w:val="en-AU"/>
        </w:rPr>
      </w:pPr>
    </w:p>
    <w:p w14:paraId="74661951" w14:textId="77777777" w:rsidR="00BA4693" w:rsidRPr="000F1AB1" w:rsidRDefault="00BA4693" w:rsidP="00171A30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Year</w:t>
      </w:r>
      <w:r w:rsidR="00A00C93" w:rsidRPr="000F1AB1">
        <w:rPr>
          <w:b/>
          <w:sz w:val="36"/>
          <w:szCs w:val="36"/>
          <w:lang w:val="en-AU"/>
        </w:rPr>
        <w:t xml:space="preserve"> 11 H</w:t>
      </w:r>
      <w:r w:rsidRPr="000F1AB1">
        <w:rPr>
          <w:b/>
          <w:sz w:val="36"/>
          <w:szCs w:val="36"/>
          <w:lang w:val="en-AU"/>
        </w:rPr>
        <w:t>uman Biological Science</w:t>
      </w:r>
    </w:p>
    <w:p w14:paraId="0BE6217B" w14:textId="666E357F" w:rsidR="00F96A0A" w:rsidRPr="000F1AB1" w:rsidRDefault="008061A3" w:rsidP="00171A30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Test #3</w:t>
      </w:r>
    </w:p>
    <w:p w14:paraId="169F1246" w14:textId="06541CCE" w:rsidR="00A00C93" w:rsidRPr="000F1AB1" w:rsidRDefault="008061A3" w:rsidP="00BA4693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 xml:space="preserve">Respiratory and Circulatory </w:t>
      </w:r>
      <w:r w:rsidR="00F96A0A" w:rsidRPr="000F1AB1">
        <w:rPr>
          <w:b/>
          <w:sz w:val="36"/>
          <w:szCs w:val="36"/>
          <w:lang w:val="en-AU"/>
        </w:rPr>
        <w:t>S</w:t>
      </w:r>
      <w:r w:rsidR="00BA4693" w:rsidRPr="000F1AB1">
        <w:rPr>
          <w:b/>
          <w:sz w:val="36"/>
          <w:szCs w:val="36"/>
          <w:lang w:val="en-AU"/>
        </w:rPr>
        <w:t>ystems</w:t>
      </w:r>
    </w:p>
    <w:p w14:paraId="6F8CCFCF" w14:textId="77777777" w:rsidR="003775A6" w:rsidRPr="000F1AB1" w:rsidRDefault="003775A6">
      <w:pPr>
        <w:rPr>
          <w:lang w:val="en-AU"/>
        </w:rPr>
      </w:pPr>
    </w:p>
    <w:p w14:paraId="080D23E0" w14:textId="77777777" w:rsidR="00BA4693" w:rsidRPr="000F1AB1" w:rsidRDefault="00BA4693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  <w:t>House/Tutor: _________</w:t>
      </w:r>
    </w:p>
    <w:p w14:paraId="7B25FC99" w14:textId="77777777" w:rsidR="00BA4693" w:rsidRPr="000F1AB1" w:rsidRDefault="00BA4693">
      <w:pPr>
        <w:rPr>
          <w:lang w:val="en-AU"/>
        </w:rPr>
      </w:pPr>
    </w:p>
    <w:p w14:paraId="7B586A92" w14:textId="635BF7E1" w:rsidR="00A00C93" w:rsidRPr="000F1AB1" w:rsidRDefault="00A00C93" w:rsidP="00171A30">
      <w:pPr>
        <w:outlineLvl w:val="0"/>
        <w:rPr>
          <w:b/>
          <w:lang w:val="en-AU"/>
        </w:rPr>
      </w:pPr>
      <w:r w:rsidRPr="000F1AB1">
        <w:rPr>
          <w:b/>
          <w:lang w:val="en-AU"/>
        </w:rPr>
        <w:t>PART A:</w:t>
      </w:r>
      <w:r w:rsidR="00A5410F">
        <w:rPr>
          <w:b/>
          <w:lang w:val="en-AU"/>
        </w:rPr>
        <w:t xml:space="preserve"> Multiple </w:t>
      </w:r>
      <w:proofErr w:type="gramStart"/>
      <w:r w:rsidR="00A5410F">
        <w:rPr>
          <w:b/>
          <w:lang w:val="en-AU"/>
        </w:rPr>
        <w:t>Choice</w:t>
      </w:r>
      <w:proofErr w:type="gramEnd"/>
      <w:r w:rsidR="00A5410F">
        <w:rPr>
          <w:b/>
          <w:lang w:val="en-AU"/>
        </w:rPr>
        <w:tab/>
        <w:t xml:space="preserve"> (20</w:t>
      </w:r>
      <w:r w:rsidR="00BA4693" w:rsidRPr="000F1AB1">
        <w:rPr>
          <w:b/>
          <w:lang w:val="en-AU"/>
        </w:rPr>
        <w:t xml:space="preserve"> marks)</w:t>
      </w:r>
    </w:p>
    <w:p w14:paraId="09FD5FF3" w14:textId="77777777" w:rsidR="00A00C93" w:rsidRPr="000F1AB1" w:rsidRDefault="00A00C93">
      <w:pPr>
        <w:rPr>
          <w:lang w:val="en-AU"/>
        </w:rPr>
      </w:pPr>
    </w:p>
    <w:p w14:paraId="1AE25205" w14:textId="1490565F" w:rsidR="00C05D99" w:rsidRPr="000F1AB1" w:rsidRDefault="00406491" w:rsidP="00304837">
      <w:r>
        <w:t>1</w:t>
      </w:r>
      <w:r w:rsidR="00304837">
        <w:t xml:space="preserve">. </w:t>
      </w:r>
      <w:r w:rsidR="00C05D99" w:rsidRPr="000F1AB1">
        <w:t xml:space="preserve">Blood carried in the pulmonary vein empties into </w:t>
      </w:r>
      <w:r w:rsidR="00304837">
        <w:t xml:space="preserve">which part of </w:t>
      </w:r>
      <w:r w:rsidR="00C05D99" w:rsidRPr="000F1AB1">
        <w:t xml:space="preserve">the </w:t>
      </w:r>
      <w:r w:rsidR="00304837">
        <w:t>heart?</w:t>
      </w:r>
    </w:p>
    <w:p w14:paraId="777149E1" w14:textId="77777777" w:rsidR="00C05D99" w:rsidRPr="000F1AB1" w:rsidRDefault="00C05D99" w:rsidP="00C05D99"/>
    <w:p w14:paraId="502C2231" w14:textId="3D3438B1" w:rsidR="00C05D99" w:rsidRDefault="00304837" w:rsidP="00304837">
      <w:r>
        <w:t xml:space="preserve">a) </w:t>
      </w:r>
      <w:proofErr w:type="gramStart"/>
      <w:r>
        <w:t>right</w:t>
      </w:r>
      <w:proofErr w:type="gramEnd"/>
      <w:r>
        <w:t xml:space="preserve"> atrium</w:t>
      </w:r>
    </w:p>
    <w:p w14:paraId="7CF424C9" w14:textId="4F9072A7" w:rsidR="00304837" w:rsidRDefault="00304837" w:rsidP="00304837">
      <w:r>
        <w:t xml:space="preserve">b) </w:t>
      </w:r>
      <w:proofErr w:type="gramStart"/>
      <w:r>
        <w:t>right</w:t>
      </w:r>
      <w:proofErr w:type="gramEnd"/>
      <w:r>
        <w:t xml:space="preserve"> ventricle</w:t>
      </w:r>
    </w:p>
    <w:p w14:paraId="285492CC" w14:textId="40885C7A" w:rsidR="00304837" w:rsidRDefault="00304837" w:rsidP="00304837">
      <w:r>
        <w:t xml:space="preserve">c) </w:t>
      </w:r>
      <w:proofErr w:type="gramStart"/>
      <w:r>
        <w:t>left</w:t>
      </w:r>
      <w:proofErr w:type="gramEnd"/>
      <w:r>
        <w:t xml:space="preserve"> atrium</w:t>
      </w:r>
    </w:p>
    <w:p w14:paraId="738B42A3" w14:textId="10F73AB9" w:rsidR="00304837" w:rsidRDefault="00304837" w:rsidP="00304837">
      <w:r>
        <w:t xml:space="preserve">d) </w:t>
      </w:r>
      <w:proofErr w:type="gramStart"/>
      <w:r>
        <w:t>left</w:t>
      </w:r>
      <w:proofErr w:type="gramEnd"/>
      <w:r>
        <w:t xml:space="preserve"> ventricle</w:t>
      </w:r>
    </w:p>
    <w:p w14:paraId="4A509880" w14:textId="77777777" w:rsidR="00304837" w:rsidRDefault="00304837" w:rsidP="00304837"/>
    <w:p w14:paraId="4685BD42" w14:textId="55748FFB" w:rsidR="00C05D99" w:rsidRPr="000F1AB1" w:rsidRDefault="00406491" w:rsidP="00304837">
      <w:r>
        <w:t>2</w:t>
      </w:r>
      <w:r w:rsidR="00304837">
        <w:t xml:space="preserve">. </w:t>
      </w:r>
      <w:r w:rsidR="00C05D99" w:rsidRPr="000F1AB1">
        <w:t>What is the role of the papillary muscles?</w:t>
      </w:r>
    </w:p>
    <w:p w14:paraId="13BA5A75" w14:textId="77777777" w:rsidR="00C05D99" w:rsidRPr="000F1AB1" w:rsidRDefault="00C05D99" w:rsidP="00C05D99"/>
    <w:p w14:paraId="6F2CE6EF" w14:textId="24E2F836" w:rsidR="00C05D99" w:rsidRPr="000F1AB1" w:rsidRDefault="00304837" w:rsidP="00304837">
      <w:r>
        <w:t xml:space="preserve">a) They </w:t>
      </w:r>
      <w:r w:rsidR="00C05D99" w:rsidRPr="000F1AB1">
        <w:t>act as a portion of the skeleton of the heart, strengthening heart walls.</w:t>
      </w:r>
    </w:p>
    <w:p w14:paraId="28A45404" w14:textId="1AF53463" w:rsidR="00C05D99" w:rsidRPr="000F1AB1" w:rsidRDefault="00304837" w:rsidP="00304837">
      <w:r>
        <w:t xml:space="preserve">b) </w:t>
      </w:r>
      <w:r w:rsidR="00C05D99" w:rsidRPr="000F1AB1">
        <w:t>They keep the semilunar valves of the aorta and pulmonary trunk in position.</w:t>
      </w:r>
    </w:p>
    <w:p w14:paraId="4337D43A" w14:textId="1DBEC5AB" w:rsidR="00C05D99" w:rsidRPr="000F1AB1" w:rsidRDefault="00304837" w:rsidP="00304837">
      <w:r>
        <w:t xml:space="preserve">c) They keep the </w:t>
      </w:r>
      <w:r w:rsidR="00C05D99" w:rsidRPr="000F1AB1">
        <w:t>tri</w:t>
      </w:r>
      <w:r>
        <w:t>cuspid and bicuspid</w:t>
      </w:r>
      <w:r w:rsidR="00C05D99" w:rsidRPr="000F1AB1">
        <w:t xml:space="preserve"> valves from </w:t>
      </w:r>
      <w:r>
        <w:t xml:space="preserve">opening </w:t>
      </w:r>
      <w:r w:rsidR="00C05D99" w:rsidRPr="000F1AB1">
        <w:t>in the wrong direction.</w:t>
      </w:r>
    </w:p>
    <w:p w14:paraId="4FD58671" w14:textId="112E382A" w:rsidR="00C05D99" w:rsidRPr="000F1AB1" w:rsidRDefault="00304837" w:rsidP="00304837">
      <w:r>
        <w:t xml:space="preserve">d) </w:t>
      </w:r>
      <w:r w:rsidR="00C05D99" w:rsidRPr="000F1AB1">
        <w:t>The</w:t>
      </w:r>
      <w:r>
        <w:t>y contract to move blood through the heart.</w:t>
      </w:r>
    </w:p>
    <w:p w14:paraId="4D9380EE" w14:textId="77777777" w:rsidR="00C05D99" w:rsidRDefault="00C05D99" w:rsidP="00304837"/>
    <w:p w14:paraId="7AFA58BE" w14:textId="5485814F" w:rsidR="00406491" w:rsidRPr="000F1AB1" w:rsidRDefault="00406491" w:rsidP="00406491">
      <w:pPr>
        <w:ind w:left="720" w:hanging="720"/>
      </w:pPr>
      <w:r>
        <w:t xml:space="preserve">3. </w:t>
      </w:r>
      <w:r w:rsidRPr="000F1AB1">
        <w:t>Capillaries connect arteries to veins to maintain a continuous blood supply. Capillaries</w:t>
      </w:r>
    </w:p>
    <w:p w14:paraId="712B5D71" w14:textId="77777777" w:rsidR="00406491" w:rsidRPr="000F1AB1" w:rsidRDefault="00406491" w:rsidP="00406491">
      <w:pPr>
        <w:ind w:left="720" w:hanging="720"/>
      </w:pPr>
    </w:p>
    <w:p w14:paraId="27ACB1F6" w14:textId="77777777" w:rsidR="00406491" w:rsidRPr="000F1AB1" w:rsidRDefault="00406491" w:rsidP="00406491">
      <w:r>
        <w:t xml:space="preserve">a) </w:t>
      </w:r>
      <w:proofErr w:type="gramStart"/>
      <w:r w:rsidRPr="000F1AB1">
        <w:t>are</w:t>
      </w:r>
      <w:proofErr w:type="gramEnd"/>
      <w:r w:rsidRPr="000F1AB1">
        <w:t xml:space="preserve"> one cell thick and allows nutrients to move into the cells.</w:t>
      </w:r>
    </w:p>
    <w:p w14:paraId="2733F23A" w14:textId="77777777" w:rsidR="00406491" w:rsidRPr="000F1AB1" w:rsidRDefault="00406491" w:rsidP="00406491">
      <w:pPr>
        <w:pStyle w:val="CM32"/>
        <w:spacing w:after="0"/>
        <w:ind w:right="301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b) </w:t>
      </w:r>
      <w:proofErr w:type="gramStart"/>
      <w:r w:rsidRPr="000F1AB1">
        <w:rPr>
          <w:rFonts w:ascii="Times New Roman" w:hAnsi="Times New Roman"/>
          <w:sz w:val="24"/>
          <w:lang w:val="en-AU"/>
        </w:rPr>
        <w:t>are</w:t>
      </w:r>
      <w:proofErr w:type="gramEnd"/>
      <w:r w:rsidRPr="000F1AB1">
        <w:rPr>
          <w:rFonts w:ascii="Times New Roman" w:hAnsi="Times New Roman"/>
          <w:sz w:val="24"/>
          <w:lang w:val="en-AU"/>
        </w:rPr>
        <w:t xml:space="preserve"> one cell thick that allows carbon dioxide to move from the plasma into muscle cells.</w:t>
      </w:r>
    </w:p>
    <w:p w14:paraId="0EE055F8" w14:textId="77777777" w:rsidR="00406491" w:rsidRPr="000F1AB1" w:rsidRDefault="00406491" w:rsidP="00406491">
      <w:pPr>
        <w:pStyle w:val="CM32"/>
        <w:spacing w:after="0"/>
        <w:ind w:right="302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c) </w:t>
      </w:r>
      <w:proofErr w:type="gramStart"/>
      <w:r w:rsidRPr="000F1AB1">
        <w:rPr>
          <w:rFonts w:ascii="Times New Roman" w:hAnsi="Times New Roman"/>
          <w:sz w:val="24"/>
          <w:lang w:val="en-AU"/>
        </w:rPr>
        <w:t>contain</w:t>
      </w:r>
      <w:proofErr w:type="gramEnd"/>
      <w:r w:rsidRPr="000F1AB1">
        <w:rPr>
          <w:rFonts w:ascii="Times New Roman" w:hAnsi="Times New Roman"/>
          <w:sz w:val="24"/>
          <w:lang w:val="en-AU"/>
        </w:rPr>
        <w:t xml:space="preserve"> smooth muscle and can undergo vasoconstriction.</w:t>
      </w:r>
    </w:p>
    <w:p w14:paraId="4F4EB5BA" w14:textId="77777777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d) </w:t>
      </w:r>
      <w:proofErr w:type="gramStart"/>
      <w:r w:rsidRPr="000F1AB1">
        <w:rPr>
          <w:rFonts w:ascii="Times New Roman" w:hAnsi="Times New Roman"/>
          <w:sz w:val="24"/>
          <w:szCs w:val="24"/>
        </w:rPr>
        <w:t>carry</w:t>
      </w:r>
      <w:proofErr w:type="gramEnd"/>
      <w:r w:rsidRPr="000F1AB1">
        <w:rPr>
          <w:rFonts w:ascii="Times New Roman" w:hAnsi="Times New Roman"/>
          <w:sz w:val="24"/>
          <w:szCs w:val="24"/>
        </w:rPr>
        <w:t xml:space="preserve"> deoxygenated blood to the body tissues.</w:t>
      </w:r>
    </w:p>
    <w:p w14:paraId="199E87F9" w14:textId="77777777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</w:p>
    <w:p w14:paraId="71D32868" w14:textId="4C5695A1" w:rsidR="00406491" w:rsidRPr="000F1AB1" w:rsidRDefault="00406491" w:rsidP="00406491">
      <w:r>
        <w:t xml:space="preserve">4. </w:t>
      </w:r>
      <w:r w:rsidRPr="000F1AB1">
        <w:t>Oxygen is transported i</w:t>
      </w:r>
      <w:r>
        <w:t>n the blood most efficiently by</w:t>
      </w:r>
    </w:p>
    <w:p w14:paraId="4CC20C86" w14:textId="77777777" w:rsidR="00406491" w:rsidRDefault="00406491" w:rsidP="00406491"/>
    <w:p w14:paraId="4B675C80" w14:textId="77777777" w:rsidR="00406491" w:rsidRPr="000F1AB1" w:rsidRDefault="00406491" w:rsidP="00406491">
      <w:r>
        <w:t xml:space="preserve">a) </w:t>
      </w:r>
      <w:proofErr w:type="gramStart"/>
      <w:r w:rsidRPr="000F1AB1">
        <w:t>being</w:t>
      </w:r>
      <w:proofErr w:type="gramEnd"/>
      <w:r w:rsidRPr="000F1AB1">
        <w:t xml:space="preserve"> dissolved in the plasma.</w:t>
      </w:r>
    </w:p>
    <w:p w14:paraId="575482F3" w14:textId="77777777" w:rsidR="00406491" w:rsidRPr="000F1AB1" w:rsidRDefault="00406491" w:rsidP="00406491">
      <w:r>
        <w:t xml:space="preserve">b) </w:t>
      </w:r>
      <w:proofErr w:type="gramStart"/>
      <w:r w:rsidRPr="000F1AB1">
        <w:t>chemical</w:t>
      </w:r>
      <w:proofErr w:type="gramEnd"/>
      <w:r w:rsidRPr="000F1AB1">
        <w:t xml:space="preserve"> conversion to water.</w:t>
      </w:r>
    </w:p>
    <w:p w14:paraId="6030860F" w14:textId="77777777" w:rsidR="00406491" w:rsidRPr="000F1AB1" w:rsidRDefault="00406491" w:rsidP="00406491">
      <w:r>
        <w:t xml:space="preserve">c) </w:t>
      </w:r>
      <w:proofErr w:type="gramStart"/>
      <w:r w:rsidRPr="000F1AB1">
        <w:t>combining</w:t>
      </w:r>
      <w:proofErr w:type="gramEnd"/>
      <w:r w:rsidRPr="000F1AB1">
        <w:t xml:space="preserve"> with </w:t>
      </w:r>
      <w:proofErr w:type="spellStart"/>
      <w:r w:rsidRPr="000F1AB1">
        <w:t>haemoglobin</w:t>
      </w:r>
      <w:proofErr w:type="spellEnd"/>
      <w:r w:rsidRPr="000F1AB1">
        <w:t>.</w:t>
      </w:r>
    </w:p>
    <w:p w14:paraId="4093C8DD" w14:textId="77777777" w:rsidR="00406491" w:rsidRPr="000F1AB1" w:rsidRDefault="00406491" w:rsidP="00406491">
      <w:r>
        <w:t xml:space="preserve">d) </w:t>
      </w:r>
      <w:proofErr w:type="gramStart"/>
      <w:r w:rsidRPr="000F1AB1">
        <w:t>combining</w:t>
      </w:r>
      <w:proofErr w:type="gramEnd"/>
      <w:r w:rsidRPr="000F1AB1">
        <w:t xml:space="preserve"> with carbon dioxide to form bicarbonate ions.</w:t>
      </w:r>
    </w:p>
    <w:p w14:paraId="4C5BDB56" w14:textId="77777777" w:rsidR="00406491" w:rsidRDefault="00406491" w:rsidP="00304837"/>
    <w:p w14:paraId="2BFA7016" w14:textId="7A4D0672" w:rsidR="00304837" w:rsidRPr="000F1AB1" w:rsidRDefault="00406491" w:rsidP="00304837">
      <w:r>
        <w:t>5</w:t>
      </w:r>
      <w:r w:rsidR="00304837">
        <w:t xml:space="preserve">. </w:t>
      </w:r>
      <w:r w:rsidR="00304837" w:rsidRPr="000F1AB1">
        <w:t xml:space="preserve">The volume of air that can be exhaled during forced breathing in addition to tidal volume is </w:t>
      </w:r>
      <w:r w:rsidR="00304837">
        <w:t>the</w:t>
      </w:r>
    </w:p>
    <w:p w14:paraId="41AABFBA" w14:textId="77777777" w:rsidR="00304837" w:rsidRPr="000F1AB1" w:rsidRDefault="00304837" w:rsidP="00304837"/>
    <w:p w14:paraId="4E8A2434" w14:textId="377E99E2" w:rsidR="00304837" w:rsidRPr="000F1AB1" w:rsidRDefault="00304837" w:rsidP="00304837">
      <w:r>
        <w:t xml:space="preserve">a) </w:t>
      </w:r>
      <w:proofErr w:type="gramStart"/>
      <w:r w:rsidRPr="000F1AB1">
        <w:t>residual</w:t>
      </w:r>
      <w:proofErr w:type="gramEnd"/>
      <w:r w:rsidRPr="000F1AB1">
        <w:t xml:space="preserve"> volume.</w:t>
      </w:r>
    </w:p>
    <w:p w14:paraId="249BAC5E" w14:textId="236BF204" w:rsidR="00304837" w:rsidRPr="000F1AB1" w:rsidRDefault="00304837" w:rsidP="00304837">
      <w:r>
        <w:t xml:space="preserve">b) </w:t>
      </w:r>
      <w:proofErr w:type="gramStart"/>
      <w:r w:rsidRPr="000F1AB1">
        <w:t>expiratory</w:t>
      </w:r>
      <w:proofErr w:type="gramEnd"/>
      <w:r w:rsidRPr="000F1AB1">
        <w:t xml:space="preserve"> reserve volume.</w:t>
      </w:r>
    </w:p>
    <w:p w14:paraId="033064F3" w14:textId="09F064BE" w:rsidR="00304837" w:rsidRPr="000F1AB1" w:rsidRDefault="00304837" w:rsidP="00304837">
      <w:r>
        <w:t xml:space="preserve">c) </w:t>
      </w:r>
      <w:proofErr w:type="gramStart"/>
      <w:r w:rsidRPr="000F1AB1">
        <w:t>vital</w:t>
      </w:r>
      <w:proofErr w:type="gramEnd"/>
      <w:r w:rsidRPr="000F1AB1">
        <w:t xml:space="preserve"> capacity.</w:t>
      </w:r>
    </w:p>
    <w:p w14:paraId="729D66BC" w14:textId="448790F9" w:rsidR="00304837" w:rsidRPr="000F1AB1" w:rsidRDefault="00304837" w:rsidP="00304837">
      <w:r>
        <w:t xml:space="preserve">d) </w:t>
      </w:r>
      <w:proofErr w:type="gramStart"/>
      <w:r w:rsidRPr="000F1AB1">
        <w:t>total</w:t>
      </w:r>
      <w:proofErr w:type="gramEnd"/>
      <w:r w:rsidRPr="000F1AB1">
        <w:t xml:space="preserve"> lung capacity.</w:t>
      </w:r>
    </w:p>
    <w:p w14:paraId="0B08B9F3" w14:textId="77777777" w:rsidR="00304837" w:rsidRPr="000F1AB1" w:rsidRDefault="00304837" w:rsidP="00406491"/>
    <w:p w14:paraId="783004AD" w14:textId="77777777" w:rsidR="00406491" w:rsidRDefault="00406491" w:rsidP="00304837"/>
    <w:p w14:paraId="65306492" w14:textId="77777777" w:rsidR="00406491" w:rsidRDefault="00406491" w:rsidP="00304837"/>
    <w:p w14:paraId="0C8F1B78" w14:textId="77777777" w:rsidR="00406491" w:rsidRDefault="00406491" w:rsidP="00304837"/>
    <w:p w14:paraId="691D89AE" w14:textId="77777777" w:rsidR="00406491" w:rsidRDefault="00406491" w:rsidP="00304837"/>
    <w:p w14:paraId="68D25257" w14:textId="48296C64" w:rsidR="00304837" w:rsidRPr="000F1AB1" w:rsidRDefault="00406491" w:rsidP="00304837">
      <w:r>
        <w:lastRenderedPageBreak/>
        <w:t>6</w:t>
      </w:r>
      <w:r w:rsidR="00304837">
        <w:t xml:space="preserve">. </w:t>
      </w:r>
      <w:r w:rsidR="00304837" w:rsidRPr="000F1AB1">
        <w:t>The diaphragm contracts during which process?</w:t>
      </w:r>
    </w:p>
    <w:p w14:paraId="67ADB87F" w14:textId="77777777" w:rsidR="00304837" w:rsidRPr="000F1AB1" w:rsidRDefault="00304837" w:rsidP="00304837"/>
    <w:p w14:paraId="0E8BBD0D" w14:textId="0947EDC5" w:rsidR="00304837" w:rsidRPr="000F1AB1" w:rsidRDefault="00304837" w:rsidP="00304837">
      <w:r>
        <w:t>a) Exhalation</w:t>
      </w:r>
    </w:p>
    <w:p w14:paraId="21E05831" w14:textId="1E9DBFD7" w:rsidR="00304837" w:rsidRPr="000F1AB1" w:rsidRDefault="00304837" w:rsidP="00304837">
      <w:r>
        <w:t>b) Inhalation</w:t>
      </w:r>
    </w:p>
    <w:p w14:paraId="36A419AE" w14:textId="13B4C067" w:rsidR="00304837" w:rsidRPr="000F1AB1" w:rsidRDefault="00304837" w:rsidP="00304837">
      <w:r>
        <w:t>c) Respiration</w:t>
      </w:r>
    </w:p>
    <w:p w14:paraId="507A05CC" w14:textId="270AA8B6" w:rsidR="00304837" w:rsidRPr="000F1AB1" w:rsidRDefault="00304837" w:rsidP="00304837">
      <w:r>
        <w:t xml:space="preserve">d) </w:t>
      </w:r>
      <w:r w:rsidRPr="000F1AB1">
        <w:t>Metabol</w:t>
      </w:r>
      <w:r>
        <w:t>ism</w:t>
      </w:r>
    </w:p>
    <w:p w14:paraId="743D37ED" w14:textId="77777777" w:rsidR="00304837" w:rsidRPr="000F1AB1" w:rsidRDefault="00304837" w:rsidP="00304837">
      <w:pPr>
        <w:ind w:left="1304"/>
      </w:pPr>
    </w:p>
    <w:p w14:paraId="6B97709D" w14:textId="521FF00F" w:rsidR="00304837" w:rsidRPr="000F1AB1" w:rsidRDefault="00406491" w:rsidP="00304837">
      <w:r>
        <w:t>7</w:t>
      </w:r>
      <w:r w:rsidR="00304837">
        <w:t xml:space="preserve">. </w:t>
      </w:r>
      <w:r w:rsidR="00304837" w:rsidRPr="000F1AB1">
        <w:t>Which of the following structures can most accurately be described as the respiratory surface of humans?</w:t>
      </w:r>
    </w:p>
    <w:p w14:paraId="2BC81812" w14:textId="77777777" w:rsidR="00304837" w:rsidRPr="000F1AB1" w:rsidRDefault="00304837" w:rsidP="00304837"/>
    <w:p w14:paraId="365026B5" w14:textId="4A5659E7" w:rsidR="00304837" w:rsidRPr="000F1AB1" w:rsidRDefault="00304837" w:rsidP="00304837">
      <w:r>
        <w:t>a) Capillaries</w:t>
      </w:r>
    </w:p>
    <w:p w14:paraId="3BE9C220" w14:textId="09C714D8" w:rsidR="00304837" w:rsidRPr="000F1AB1" w:rsidRDefault="00304837" w:rsidP="00304837">
      <w:r>
        <w:t>b) Bronchioles</w:t>
      </w:r>
    </w:p>
    <w:p w14:paraId="11C90D56" w14:textId="0069B341" w:rsidR="00304837" w:rsidRPr="000F1AB1" w:rsidRDefault="00304837" w:rsidP="00304837">
      <w:r>
        <w:t>c) Bronchi</w:t>
      </w:r>
    </w:p>
    <w:p w14:paraId="69114932" w14:textId="1E957FC1" w:rsidR="00304837" w:rsidRPr="000F1AB1" w:rsidRDefault="00304837" w:rsidP="00304837">
      <w:r>
        <w:t>d) Alveoli</w:t>
      </w:r>
    </w:p>
    <w:p w14:paraId="573202C4" w14:textId="77777777" w:rsidR="00304837" w:rsidRPr="000F1AB1" w:rsidRDefault="00304837" w:rsidP="00304837">
      <w:pPr>
        <w:ind w:left="1304"/>
      </w:pPr>
    </w:p>
    <w:p w14:paraId="5A218706" w14:textId="4DC3DF96" w:rsidR="002E082A" w:rsidRDefault="00406491" w:rsidP="00304837">
      <w:r>
        <w:t>8</w:t>
      </w:r>
      <w:r w:rsidR="00304837">
        <w:t xml:space="preserve">. </w:t>
      </w:r>
      <w:r w:rsidR="002E082A">
        <w:t>Complete the sentence with the correct terms:</w:t>
      </w:r>
    </w:p>
    <w:p w14:paraId="34A0FFDB" w14:textId="5345D73B" w:rsidR="00304837" w:rsidRPr="000F1AB1" w:rsidRDefault="00304837" w:rsidP="00304837">
      <w:r w:rsidRPr="000F1AB1">
        <w:t>Blood from the legs returns through the  _____</w:t>
      </w:r>
      <w:r>
        <w:t>1</w:t>
      </w:r>
      <w:r w:rsidRPr="000F1AB1">
        <w:t>____</w:t>
      </w:r>
      <w:proofErr w:type="gramStart"/>
      <w:r w:rsidRPr="000F1AB1">
        <w:t>_  and</w:t>
      </w:r>
      <w:proofErr w:type="gramEnd"/>
      <w:r w:rsidRPr="000F1AB1">
        <w:t xml:space="preserve"> enters the  ____</w:t>
      </w:r>
      <w:r>
        <w:t>2</w:t>
      </w:r>
      <w:r w:rsidRPr="000F1AB1">
        <w:t>____ of the heart.</w:t>
      </w:r>
    </w:p>
    <w:p w14:paraId="1F84488E" w14:textId="77777777" w:rsidR="00304837" w:rsidRDefault="00304837" w:rsidP="00304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1819"/>
        <w:gridCol w:w="1701"/>
      </w:tblGrid>
      <w:tr w:rsidR="002E082A" w14:paraId="089E2288" w14:textId="77777777" w:rsidTr="002E082A">
        <w:tc>
          <w:tcPr>
            <w:tcW w:w="416" w:type="dxa"/>
          </w:tcPr>
          <w:p w14:paraId="216B28C6" w14:textId="77777777" w:rsidR="002E082A" w:rsidRDefault="002E082A" w:rsidP="002E082A">
            <w:pPr>
              <w:jc w:val="center"/>
            </w:pPr>
          </w:p>
        </w:tc>
        <w:tc>
          <w:tcPr>
            <w:tcW w:w="1819" w:type="dxa"/>
          </w:tcPr>
          <w:p w14:paraId="27080381" w14:textId="359F7CAB" w:rsidR="002E082A" w:rsidRDefault="002E082A" w:rsidP="002E082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797B41F4" w14:textId="427E8DFA" w:rsidR="002E082A" w:rsidRDefault="002E082A" w:rsidP="002E082A">
            <w:pPr>
              <w:jc w:val="center"/>
            </w:pPr>
            <w:r>
              <w:t>2</w:t>
            </w:r>
          </w:p>
        </w:tc>
      </w:tr>
      <w:tr w:rsidR="002E082A" w14:paraId="631EFB9D" w14:textId="77777777" w:rsidTr="002E082A">
        <w:tc>
          <w:tcPr>
            <w:tcW w:w="416" w:type="dxa"/>
          </w:tcPr>
          <w:p w14:paraId="11932E63" w14:textId="094F605A" w:rsidR="002E082A" w:rsidRDefault="002E082A" w:rsidP="00304837">
            <w:r>
              <w:t>a)</w:t>
            </w:r>
          </w:p>
        </w:tc>
        <w:tc>
          <w:tcPr>
            <w:tcW w:w="1819" w:type="dxa"/>
          </w:tcPr>
          <w:p w14:paraId="566744E9" w14:textId="5D16C10C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52CB7A48" w14:textId="291FCDCB" w:rsidR="002E082A" w:rsidRDefault="002E082A" w:rsidP="00304837">
            <w:r>
              <w:t>Right atrium</w:t>
            </w:r>
          </w:p>
        </w:tc>
      </w:tr>
      <w:tr w:rsidR="002E082A" w14:paraId="1A13D58F" w14:textId="77777777" w:rsidTr="002E082A">
        <w:tc>
          <w:tcPr>
            <w:tcW w:w="416" w:type="dxa"/>
          </w:tcPr>
          <w:p w14:paraId="36A79F9C" w14:textId="453002D5" w:rsidR="002E082A" w:rsidRDefault="002E082A" w:rsidP="00304837">
            <w:r>
              <w:t>b)</w:t>
            </w:r>
          </w:p>
        </w:tc>
        <w:tc>
          <w:tcPr>
            <w:tcW w:w="1819" w:type="dxa"/>
          </w:tcPr>
          <w:p w14:paraId="57A2FAE3" w14:textId="09A8E149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227FC0CA" w14:textId="13EB5195" w:rsidR="002E082A" w:rsidRDefault="002E082A" w:rsidP="00304837">
            <w:r>
              <w:t>Left atrium</w:t>
            </w:r>
          </w:p>
        </w:tc>
      </w:tr>
      <w:tr w:rsidR="002E082A" w14:paraId="6DF0F4A1" w14:textId="77777777" w:rsidTr="002E082A">
        <w:tc>
          <w:tcPr>
            <w:tcW w:w="416" w:type="dxa"/>
          </w:tcPr>
          <w:p w14:paraId="05F49011" w14:textId="5DE990AD" w:rsidR="002E082A" w:rsidRDefault="002E082A" w:rsidP="00304837">
            <w:r>
              <w:t>c)</w:t>
            </w:r>
          </w:p>
        </w:tc>
        <w:tc>
          <w:tcPr>
            <w:tcW w:w="1819" w:type="dxa"/>
          </w:tcPr>
          <w:p w14:paraId="124789BC" w14:textId="4362CE0E" w:rsidR="002E082A" w:rsidRDefault="002E082A" w:rsidP="00304837">
            <w:r>
              <w:t>Pulmonary vein</w:t>
            </w:r>
          </w:p>
        </w:tc>
        <w:tc>
          <w:tcPr>
            <w:tcW w:w="1701" w:type="dxa"/>
          </w:tcPr>
          <w:p w14:paraId="5D7BB58E" w14:textId="12BB9324" w:rsidR="002E082A" w:rsidRDefault="002E082A" w:rsidP="00304837">
            <w:r>
              <w:t>Right atrium</w:t>
            </w:r>
          </w:p>
        </w:tc>
      </w:tr>
      <w:tr w:rsidR="002E082A" w14:paraId="4229DD3E" w14:textId="77777777" w:rsidTr="002E082A">
        <w:tc>
          <w:tcPr>
            <w:tcW w:w="416" w:type="dxa"/>
          </w:tcPr>
          <w:p w14:paraId="4FE5C1D8" w14:textId="64601AE1" w:rsidR="002E082A" w:rsidRDefault="002E082A" w:rsidP="00304837">
            <w:r>
              <w:t>d)</w:t>
            </w:r>
          </w:p>
        </w:tc>
        <w:tc>
          <w:tcPr>
            <w:tcW w:w="1819" w:type="dxa"/>
          </w:tcPr>
          <w:p w14:paraId="3C4A50F6" w14:textId="69B1103F" w:rsidR="002E082A" w:rsidRDefault="002E082A" w:rsidP="00304837">
            <w:r>
              <w:t>Femoral vein</w:t>
            </w:r>
          </w:p>
        </w:tc>
        <w:tc>
          <w:tcPr>
            <w:tcW w:w="1701" w:type="dxa"/>
          </w:tcPr>
          <w:p w14:paraId="0A10D0E0" w14:textId="7636ED44" w:rsidR="002E082A" w:rsidRDefault="002E082A" w:rsidP="00304837">
            <w:r>
              <w:t>Left atrium</w:t>
            </w:r>
          </w:p>
        </w:tc>
      </w:tr>
    </w:tbl>
    <w:p w14:paraId="222508AD" w14:textId="77777777" w:rsidR="002E082A" w:rsidRPr="000F1AB1" w:rsidRDefault="002E082A" w:rsidP="00304837"/>
    <w:p w14:paraId="4DB32CEF" w14:textId="430D4FF2" w:rsidR="00C05D99" w:rsidRPr="000F1AB1" w:rsidRDefault="00406491" w:rsidP="00304837">
      <w:r>
        <w:t>9</w:t>
      </w:r>
      <w:r w:rsidR="00304837">
        <w:t xml:space="preserve">. </w:t>
      </w:r>
    </w:p>
    <w:p w14:paraId="6DCFB7F8" w14:textId="50D5B551" w:rsidR="00C05D99" w:rsidRPr="000F1AB1" w:rsidRDefault="004932AE" w:rsidP="00C05D99">
      <w:pPr>
        <w:ind w:left="1304"/>
      </w:pPr>
      <w:r w:rsidRPr="000F1AB1">
        <w:rPr>
          <w:noProof/>
        </w:rPr>
        <w:drawing>
          <wp:inline distT="0" distB="0" distL="0" distR="0" wp14:anchorId="1576CBC2" wp14:editId="150D70C5">
            <wp:extent cx="1697355" cy="1816700"/>
            <wp:effectExtent l="0" t="0" r="0" b="12700"/>
            <wp:docPr id="1" name="Picture 1" descr="496px-Heart_numlab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96px-Heart_numlabe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18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F99F" w14:textId="6968979D" w:rsidR="004932AE" w:rsidRPr="000F1AB1" w:rsidRDefault="00304837" w:rsidP="004932AE">
      <w:pPr>
        <w:spacing w:after="120"/>
      </w:pPr>
      <w:r>
        <w:t>In the diagram above, t</w:t>
      </w:r>
      <w:r w:rsidR="004932AE" w:rsidRPr="000F1AB1">
        <w:t>he parts of the heart are correctly identified as:</w:t>
      </w:r>
    </w:p>
    <w:p w14:paraId="5E980514" w14:textId="30943AD6" w:rsidR="004932AE" w:rsidRDefault="00304837" w:rsidP="00304837">
      <w:pPr>
        <w:tabs>
          <w:tab w:val="left" w:pos="1440"/>
          <w:tab w:val="left" w:pos="4320"/>
          <w:tab w:val="left" w:pos="7200"/>
        </w:tabs>
      </w:pPr>
      <w:r>
        <w:t xml:space="preserve">a) </w:t>
      </w:r>
      <w:r w:rsidR="004932AE" w:rsidRPr="000F1AB1">
        <w:t xml:space="preserve">12 = </w:t>
      </w:r>
      <w:proofErr w:type="spellStart"/>
      <w:r w:rsidR="004932AE" w:rsidRPr="000F1AB1">
        <w:t>atrio</w:t>
      </w:r>
      <w:proofErr w:type="spellEnd"/>
      <w:r w:rsidR="004932AE" w:rsidRPr="000F1AB1">
        <w:t xml:space="preserve">-ventricular valve     </w:t>
      </w:r>
      <w:r>
        <w:tab/>
      </w:r>
      <w:r w:rsidR="004932AE" w:rsidRPr="000F1AB1">
        <w:t>9 = left ventricle</w:t>
      </w:r>
      <w:r w:rsidR="004932AE" w:rsidRPr="000F1AB1">
        <w:tab/>
        <w:t xml:space="preserve">4 </w:t>
      </w:r>
      <w:proofErr w:type="gramStart"/>
      <w:r w:rsidR="004932AE" w:rsidRPr="000F1AB1">
        <w:t>=  aorta</w:t>
      </w:r>
      <w:proofErr w:type="gramEnd"/>
    </w:p>
    <w:p w14:paraId="0907BE14" w14:textId="41A1EA66" w:rsidR="004932AE" w:rsidRPr="000F1AB1" w:rsidRDefault="00304837" w:rsidP="00304837">
      <w:pPr>
        <w:tabs>
          <w:tab w:val="left" w:pos="1440"/>
          <w:tab w:val="left" w:pos="4320"/>
          <w:tab w:val="left" w:pos="7200"/>
        </w:tabs>
      </w:pPr>
      <w:r>
        <w:t xml:space="preserve">b) </w:t>
      </w:r>
      <w:r w:rsidR="004932AE" w:rsidRPr="000F1AB1">
        <w:t>5 = aorta</w:t>
      </w:r>
      <w:r w:rsidR="004932AE" w:rsidRPr="000F1AB1">
        <w:tab/>
      </w:r>
      <w:r>
        <w:tab/>
      </w:r>
      <w:r w:rsidR="004932AE" w:rsidRPr="000F1AB1">
        <w:t xml:space="preserve">2 = right ventricle </w:t>
      </w:r>
      <w:r w:rsidR="004932AE" w:rsidRPr="000F1AB1">
        <w:tab/>
        <w:t>4 = right atrium</w:t>
      </w:r>
    </w:p>
    <w:p w14:paraId="0913ACFB" w14:textId="2F7E3540" w:rsidR="004932AE" w:rsidRPr="000F1AB1" w:rsidRDefault="00304837" w:rsidP="00304837">
      <w:pPr>
        <w:tabs>
          <w:tab w:val="left" w:pos="1440"/>
          <w:tab w:val="left" w:pos="4320"/>
          <w:tab w:val="left" w:pos="7200"/>
        </w:tabs>
      </w:pPr>
      <w:r>
        <w:t xml:space="preserve">c) </w:t>
      </w:r>
      <w:r w:rsidR="004932AE" w:rsidRPr="000F1AB1">
        <w:t xml:space="preserve">7 = </w:t>
      </w:r>
      <w:proofErr w:type="spellStart"/>
      <w:r w:rsidR="004932AE" w:rsidRPr="000F1AB1">
        <w:t>atrio</w:t>
      </w:r>
      <w:proofErr w:type="spellEnd"/>
      <w:r w:rsidR="004932AE" w:rsidRPr="000F1AB1">
        <w:t xml:space="preserve">-ventricular valve     </w:t>
      </w:r>
      <w:r w:rsidR="004932AE" w:rsidRPr="000F1AB1">
        <w:tab/>
        <w:t xml:space="preserve">10 = left ventricle           </w:t>
      </w:r>
      <w:r w:rsidR="004932AE" w:rsidRPr="000F1AB1">
        <w:tab/>
        <w:t>1 = right atrium</w:t>
      </w:r>
    </w:p>
    <w:p w14:paraId="52DFD700" w14:textId="7BAA2FE8" w:rsidR="004932AE" w:rsidRDefault="00304837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  <w:r>
        <w:rPr>
          <w:lang w:val="fr-FR"/>
        </w:rPr>
        <w:t xml:space="preserve">d) </w:t>
      </w:r>
      <w:r w:rsidR="004932AE" w:rsidRPr="000F1AB1">
        <w:rPr>
          <w:lang w:val="fr-FR"/>
        </w:rPr>
        <w:t xml:space="preserve">3 = </w:t>
      </w:r>
      <w:proofErr w:type="spellStart"/>
      <w:r w:rsidR="004932AE" w:rsidRPr="000F1AB1">
        <w:rPr>
          <w:lang w:val="fr-FR"/>
        </w:rPr>
        <w:t>vena</w:t>
      </w:r>
      <w:proofErr w:type="spellEnd"/>
      <w:r w:rsidR="004932AE" w:rsidRPr="000F1AB1">
        <w:rPr>
          <w:lang w:val="fr-FR"/>
        </w:rPr>
        <w:t xml:space="preserve"> cava                      </w:t>
      </w:r>
      <w:r w:rsidR="004932AE" w:rsidRPr="000F1AB1">
        <w:rPr>
          <w:lang w:val="fr-FR"/>
        </w:rPr>
        <w:tab/>
        <w:t xml:space="preserve">7 = </w:t>
      </w:r>
      <w:proofErr w:type="spellStart"/>
      <w:r w:rsidR="004932AE" w:rsidRPr="000F1AB1">
        <w:rPr>
          <w:lang w:val="fr-FR"/>
        </w:rPr>
        <w:t>semi-lunar</w:t>
      </w:r>
      <w:proofErr w:type="spellEnd"/>
      <w:r w:rsidR="004932AE" w:rsidRPr="000F1AB1">
        <w:rPr>
          <w:lang w:val="fr-FR"/>
        </w:rPr>
        <w:t xml:space="preserve"> valve    </w:t>
      </w:r>
      <w:r w:rsidR="004932AE" w:rsidRPr="000F1AB1">
        <w:rPr>
          <w:lang w:val="fr-FR"/>
        </w:rPr>
        <w:tab/>
        <w:t>9</w:t>
      </w:r>
      <w:r>
        <w:rPr>
          <w:lang w:val="fr-FR"/>
        </w:rPr>
        <w:t xml:space="preserve"> </w:t>
      </w:r>
      <w:r w:rsidR="004932AE" w:rsidRPr="000F1AB1">
        <w:rPr>
          <w:lang w:val="fr-FR"/>
        </w:rPr>
        <w:t xml:space="preserve">= right </w:t>
      </w:r>
      <w:proofErr w:type="spellStart"/>
      <w:r w:rsidR="004932AE" w:rsidRPr="000F1AB1">
        <w:rPr>
          <w:lang w:val="fr-FR"/>
        </w:rPr>
        <w:t>ventricle</w:t>
      </w:r>
      <w:proofErr w:type="spellEnd"/>
    </w:p>
    <w:p w14:paraId="4B84B9E0" w14:textId="77777777" w:rsidR="00406491" w:rsidRDefault="00406491" w:rsidP="002E082A">
      <w:pPr>
        <w:rPr>
          <w:lang w:val="fr-FR"/>
        </w:rPr>
      </w:pPr>
    </w:p>
    <w:p w14:paraId="410B2B29" w14:textId="4B3C9515" w:rsidR="00406491" w:rsidRPr="000F1AB1" w:rsidRDefault="00406491" w:rsidP="00406491">
      <w:r>
        <w:t xml:space="preserve">10. </w:t>
      </w:r>
      <w:r w:rsidR="006004D4">
        <w:t>The major</w:t>
      </w:r>
      <w:r w:rsidRPr="000F1AB1">
        <w:t xml:space="preserve"> driving force that moves blood ba</w:t>
      </w:r>
      <w:r>
        <w:t>ck to the heart in the veins is</w:t>
      </w:r>
    </w:p>
    <w:p w14:paraId="6483A693" w14:textId="77777777" w:rsidR="00406491" w:rsidRDefault="00406491" w:rsidP="00406491"/>
    <w:p w14:paraId="299A37B6" w14:textId="77777777" w:rsidR="00406491" w:rsidRDefault="00406491" w:rsidP="00406491">
      <w:r>
        <w:t xml:space="preserve">a) </w:t>
      </w:r>
      <w:proofErr w:type="gramStart"/>
      <w:r w:rsidRPr="000F1AB1">
        <w:t>active</w:t>
      </w:r>
      <w:proofErr w:type="gramEnd"/>
      <w:r w:rsidRPr="000F1AB1">
        <w:t xml:space="preserve"> transport.</w:t>
      </w:r>
    </w:p>
    <w:p w14:paraId="1C580095" w14:textId="77777777" w:rsidR="00406491" w:rsidRPr="000F1AB1" w:rsidRDefault="00406491" w:rsidP="00406491">
      <w:r>
        <w:t xml:space="preserve">b) </w:t>
      </w:r>
      <w:proofErr w:type="gramStart"/>
      <w:r w:rsidRPr="000F1AB1">
        <w:t>passive</w:t>
      </w:r>
      <w:proofErr w:type="gramEnd"/>
      <w:r w:rsidRPr="000F1AB1">
        <w:t xml:space="preserve"> transport.</w:t>
      </w:r>
    </w:p>
    <w:p w14:paraId="771B2832" w14:textId="77777777" w:rsidR="00406491" w:rsidRPr="000F1AB1" w:rsidRDefault="00406491" w:rsidP="00406491">
      <w:r>
        <w:t xml:space="preserve">c) </w:t>
      </w:r>
      <w:proofErr w:type="gramStart"/>
      <w:r w:rsidRPr="000F1AB1">
        <w:t>the</w:t>
      </w:r>
      <w:proofErr w:type="gramEnd"/>
      <w:r w:rsidRPr="000F1AB1">
        <w:t xml:space="preserve"> closing of one-way valves.</w:t>
      </w:r>
    </w:p>
    <w:p w14:paraId="67E1FEB9" w14:textId="77777777" w:rsidR="00406491" w:rsidRPr="000F1AB1" w:rsidRDefault="00406491" w:rsidP="00406491">
      <w:r>
        <w:t xml:space="preserve">d) </w:t>
      </w:r>
      <w:proofErr w:type="gramStart"/>
      <w:r w:rsidRPr="000F1AB1">
        <w:t>skeletal</w:t>
      </w:r>
      <w:proofErr w:type="gramEnd"/>
      <w:r w:rsidRPr="000F1AB1">
        <w:t xml:space="preserve"> muscle contractions.</w:t>
      </w:r>
    </w:p>
    <w:p w14:paraId="63F5E316" w14:textId="77777777" w:rsidR="00406491" w:rsidRPr="000F1AB1" w:rsidRDefault="00406491" w:rsidP="00406491"/>
    <w:p w14:paraId="747011E8" w14:textId="77777777" w:rsidR="00406491" w:rsidRDefault="00406491" w:rsidP="00406491"/>
    <w:p w14:paraId="0A6BF1A3" w14:textId="77777777" w:rsidR="00406491" w:rsidRDefault="00406491" w:rsidP="00406491"/>
    <w:p w14:paraId="6A21B388" w14:textId="77777777" w:rsidR="00406491" w:rsidRDefault="00406491" w:rsidP="00406491"/>
    <w:p w14:paraId="6B15A1B3" w14:textId="6D33B9E9" w:rsidR="00406491" w:rsidRPr="000F1AB1" w:rsidRDefault="00406491" w:rsidP="00406491">
      <w:r>
        <w:lastRenderedPageBreak/>
        <w:t xml:space="preserve">11. </w:t>
      </w:r>
      <w:r w:rsidRPr="000F1AB1">
        <w:t>Which statement best describes how lymph fluid is returned to blood circulation?</w:t>
      </w:r>
    </w:p>
    <w:p w14:paraId="37E940A5" w14:textId="77777777" w:rsidR="00406491" w:rsidRPr="000F1AB1" w:rsidRDefault="00406491" w:rsidP="00406491"/>
    <w:p w14:paraId="0A61D415" w14:textId="77777777" w:rsidR="00406491" w:rsidRPr="000F1AB1" w:rsidRDefault="00406491" w:rsidP="00406491">
      <w:r>
        <w:t xml:space="preserve">a) </w:t>
      </w:r>
      <w:r w:rsidRPr="000F1AB1">
        <w:t>Lymphatic ducts empty contents into major veins connected to the right atrium.</w:t>
      </w:r>
    </w:p>
    <w:p w14:paraId="6611F0CF" w14:textId="77777777" w:rsidR="00406491" w:rsidRPr="000F1AB1" w:rsidRDefault="00406491" w:rsidP="00406491">
      <w:r>
        <w:t xml:space="preserve">b) </w:t>
      </w:r>
      <w:r w:rsidRPr="000F1AB1">
        <w:t>Lymphatic ducts empty contents into major veins connected to the left atrium.</w:t>
      </w:r>
    </w:p>
    <w:p w14:paraId="59502477" w14:textId="77777777" w:rsidR="00406491" w:rsidRPr="000F1AB1" w:rsidRDefault="00406491" w:rsidP="00406491">
      <w:r>
        <w:t xml:space="preserve">c) </w:t>
      </w:r>
      <w:r w:rsidRPr="000F1AB1">
        <w:t>Lymph passes through permeable lymphatic vessel walls and diffuses into capillaries.</w:t>
      </w:r>
    </w:p>
    <w:p w14:paraId="7293DF51" w14:textId="77777777" w:rsidR="00406491" w:rsidRPr="000F1AB1" w:rsidRDefault="00406491" w:rsidP="00406491">
      <w:r>
        <w:t xml:space="preserve">d) </w:t>
      </w:r>
      <w:r w:rsidRPr="000F1AB1">
        <w:t xml:space="preserve">Lymphatic vessels merge with </w:t>
      </w:r>
      <w:proofErr w:type="spellStart"/>
      <w:r w:rsidRPr="000F1AB1">
        <w:t>venules</w:t>
      </w:r>
      <w:proofErr w:type="spellEnd"/>
      <w:r w:rsidRPr="000F1AB1">
        <w:t xml:space="preserve"> in the major organs of the abdominal cavity.</w:t>
      </w:r>
    </w:p>
    <w:p w14:paraId="166895D1" w14:textId="77777777" w:rsidR="00406491" w:rsidRPr="000F1AB1" w:rsidRDefault="00406491" w:rsidP="006004D4"/>
    <w:p w14:paraId="45484113" w14:textId="0734CAC5" w:rsidR="00406491" w:rsidRPr="000F1AB1" w:rsidRDefault="006004D4" w:rsidP="00406491">
      <w:r>
        <w:t>12</w:t>
      </w:r>
      <w:r w:rsidR="00406491">
        <w:t xml:space="preserve">. </w:t>
      </w:r>
      <w:r w:rsidR="00406491" w:rsidRPr="000F1AB1">
        <w:t>C</w:t>
      </w:r>
      <w:r w:rsidR="00406491">
        <w:t>ardiac output can be reduced by</w:t>
      </w:r>
    </w:p>
    <w:p w14:paraId="7FF5610C" w14:textId="77777777" w:rsidR="00406491" w:rsidRPr="000F1AB1" w:rsidRDefault="00406491" w:rsidP="00406491"/>
    <w:p w14:paraId="0398FFD3" w14:textId="4F4800AB" w:rsidR="00406491" w:rsidRDefault="00406491" w:rsidP="00406491">
      <w:r>
        <w:t xml:space="preserve">a) </w:t>
      </w:r>
      <w:proofErr w:type="gramStart"/>
      <w:r w:rsidRPr="000F1AB1">
        <w:t>increasing</w:t>
      </w:r>
      <w:proofErr w:type="gramEnd"/>
      <w:r w:rsidRPr="000F1AB1">
        <w:t xml:space="preserve"> heart rate.</w:t>
      </w:r>
    </w:p>
    <w:p w14:paraId="1F9AFBE0" w14:textId="0E82E810" w:rsidR="00406491" w:rsidRDefault="00406491" w:rsidP="00406491">
      <w:r>
        <w:t xml:space="preserve">b) </w:t>
      </w:r>
      <w:proofErr w:type="gramStart"/>
      <w:r w:rsidRPr="000F1AB1">
        <w:t>decreasing</w:t>
      </w:r>
      <w:proofErr w:type="gramEnd"/>
      <w:r w:rsidRPr="000F1AB1">
        <w:t xml:space="preserve"> stoke volume.</w:t>
      </w:r>
    </w:p>
    <w:p w14:paraId="17BD7906" w14:textId="5E802938" w:rsidR="00406491" w:rsidRDefault="00406491" w:rsidP="00406491">
      <w:r>
        <w:t xml:space="preserve">c) </w:t>
      </w:r>
      <w:proofErr w:type="gramStart"/>
      <w:r w:rsidRPr="000F1AB1">
        <w:t>increasing</w:t>
      </w:r>
      <w:proofErr w:type="gramEnd"/>
      <w:r w:rsidRPr="000F1AB1">
        <w:t xml:space="preserve"> the strength of ventricular contraction.</w:t>
      </w:r>
    </w:p>
    <w:p w14:paraId="5AD89AF1" w14:textId="55B0C738" w:rsidR="00406491" w:rsidRPr="000F1AB1" w:rsidRDefault="00406491" w:rsidP="00406491">
      <w:r>
        <w:t xml:space="preserve">d) </w:t>
      </w:r>
      <w:proofErr w:type="gramStart"/>
      <w:r w:rsidRPr="000F1AB1">
        <w:t>decreasing</w:t>
      </w:r>
      <w:proofErr w:type="gramEnd"/>
      <w:r w:rsidRPr="000F1AB1">
        <w:t xml:space="preserve"> the concentration of oxygen in the blood.</w:t>
      </w:r>
    </w:p>
    <w:p w14:paraId="25DA4163" w14:textId="77777777" w:rsidR="00406491" w:rsidRDefault="00406491" w:rsidP="002E082A">
      <w:pPr>
        <w:rPr>
          <w:lang w:val="fr-FR"/>
        </w:rPr>
      </w:pPr>
    </w:p>
    <w:p w14:paraId="565FC45A" w14:textId="08094897" w:rsidR="002E082A" w:rsidRPr="000F1AB1" w:rsidRDefault="002E082A" w:rsidP="002E082A">
      <w:pPr>
        <w:rPr>
          <w:b/>
        </w:rPr>
      </w:pPr>
      <w:r>
        <w:rPr>
          <w:lang w:val="fr-FR"/>
        </w:rPr>
        <w:t xml:space="preserve">The </w:t>
      </w:r>
      <w:proofErr w:type="spellStart"/>
      <w:r>
        <w:rPr>
          <w:lang w:val="fr-FR"/>
        </w:rPr>
        <w:t>next</w:t>
      </w:r>
      <w:proofErr w:type="spellEnd"/>
      <w:r>
        <w:rPr>
          <w:lang w:val="fr-FR"/>
        </w:rPr>
        <w:t xml:space="preserve"> TWO q</w:t>
      </w:r>
      <w:proofErr w:type="spellStart"/>
      <w:r w:rsidRPr="002E082A">
        <w:t>uestion</w:t>
      </w:r>
      <w:r>
        <w:t>s</w:t>
      </w:r>
      <w:proofErr w:type="spellEnd"/>
      <w:r>
        <w:t xml:space="preserve"> refer to the following diagram:</w:t>
      </w:r>
    </w:p>
    <w:p w14:paraId="32FCA5F6" w14:textId="77777777" w:rsidR="002E082A" w:rsidRDefault="002E082A" w:rsidP="00BF0868"/>
    <w:p w14:paraId="3A152402" w14:textId="7F7F6814" w:rsidR="00BF0868" w:rsidRPr="000F1AB1" w:rsidRDefault="00BF0868" w:rsidP="00BF0868">
      <w:pPr>
        <w:ind w:left="2160" w:firstLine="720"/>
      </w:pPr>
      <w:r>
        <w:rPr>
          <w:noProof/>
        </w:rPr>
        <w:drawing>
          <wp:inline distT="0" distB="0" distL="0" distR="0" wp14:anchorId="7B782733" wp14:editId="3856159F">
            <wp:extent cx="3334413" cy="2236838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12" cy="223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8C1C" w14:textId="58E9FFC6" w:rsidR="002E082A" w:rsidRPr="000F1AB1" w:rsidRDefault="002E082A" w:rsidP="002E082A">
      <w:pPr>
        <w:ind w:firstLine="720"/>
      </w:pPr>
      <w:r w:rsidRPr="000F1AB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B43E98" wp14:editId="24062553">
                <wp:simplePos x="0" y="0"/>
                <wp:positionH relativeFrom="column">
                  <wp:posOffset>2529840</wp:posOffset>
                </wp:positionH>
                <wp:positionV relativeFrom="paragraph">
                  <wp:posOffset>756920</wp:posOffset>
                </wp:positionV>
                <wp:extent cx="584200" cy="412750"/>
                <wp:effectExtent l="0" t="6350" r="12700" b="1270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291CA" w14:textId="77777777" w:rsidR="006004D4" w:rsidRDefault="006004D4" w:rsidP="002E08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9.2pt;margin-top:59.6pt;width:46pt;height:3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" strokecolor="white">
                <v:textbox>
                  <w:txbxContent>
                    <w:p w14:paraId="2FC291CA" w14:textId="77777777" w:rsidR="006004D4" w:rsidRDefault="006004D4" w:rsidP="002E082A"/>
                  </w:txbxContent>
                </v:textbox>
              </v:shape>
            </w:pict>
          </mc:Fallback>
        </mc:AlternateContent>
      </w:r>
    </w:p>
    <w:p w14:paraId="735CA27C" w14:textId="77777777" w:rsidR="002E082A" w:rsidRPr="000F1AB1" w:rsidRDefault="002E082A" w:rsidP="002E082A">
      <w:pPr>
        <w:tabs>
          <w:tab w:val="num" w:pos="1778"/>
        </w:tabs>
      </w:pPr>
    </w:p>
    <w:p w14:paraId="43D2709A" w14:textId="44D82BC6" w:rsidR="002E082A" w:rsidRPr="000F1AB1" w:rsidRDefault="006004D4" w:rsidP="002E082A">
      <w:pPr>
        <w:ind w:left="720" w:hanging="720"/>
      </w:pPr>
      <w:r>
        <w:t>13</w:t>
      </w:r>
      <w:r w:rsidR="00BF0868">
        <w:t xml:space="preserve">. </w:t>
      </w:r>
      <w:r w:rsidR="002E082A" w:rsidRPr="000F1AB1">
        <w:t xml:space="preserve">The region </w:t>
      </w:r>
      <w:proofErr w:type="spellStart"/>
      <w:r w:rsidR="002E082A" w:rsidRPr="000F1AB1">
        <w:t>labelled</w:t>
      </w:r>
      <w:proofErr w:type="spellEnd"/>
      <w:r w:rsidR="002E082A" w:rsidRPr="000F1AB1">
        <w:t xml:space="preserve"> X represents part of the </w:t>
      </w:r>
    </w:p>
    <w:p w14:paraId="7B369098" w14:textId="77777777" w:rsidR="002E082A" w:rsidRPr="000F1AB1" w:rsidRDefault="002E082A" w:rsidP="002E082A">
      <w:pPr>
        <w:ind w:left="720" w:hanging="720"/>
      </w:pPr>
    </w:p>
    <w:p w14:paraId="77561073" w14:textId="0D01B89D" w:rsidR="002E082A" w:rsidRPr="000F1AB1" w:rsidRDefault="00BF0868" w:rsidP="00BF0868">
      <w:r>
        <w:t xml:space="preserve">a) </w:t>
      </w:r>
      <w:proofErr w:type="gramStart"/>
      <w:r>
        <w:t>g</w:t>
      </w:r>
      <w:r w:rsidR="002E082A" w:rsidRPr="000F1AB1">
        <w:t>lomerulus</w:t>
      </w:r>
      <w:proofErr w:type="gramEnd"/>
      <w:r w:rsidR="002E082A" w:rsidRPr="000F1AB1">
        <w:t>.</w:t>
      </w:r>
    </w:p>
    <w:p w14:paraId="3BC20815" w14:textId="30B0CBD4" w:rsidR="002E082A" w:rsidRPr="000F1AB1" w:rsidRDefault="00BF0868" w:rsidP="00BF0868">
      <w:r>
        <w:t xml:space="preserve">b) </w:t>
      </w:r>
      <w:proofErr w:type="gramStart"/>
      <w:r>
        <w:t>a</w:t>
      </w:r>
      <w:r w:rsidR="002E082A" w:rsidRPr="000F1AB1">
        <w:t>lveolus</w:t>
      </w:r>
      <w:proofErr w:type="gramEnd"/>
      <w:r w:rsidR="002E082A" w:rsidRPr="000F1AB1">
        <w:t>.</w:t>
      </w:r>
    </w:p>
    <w:p w14:paraId="730941E1" w14:textId="77777777" w:rsidR="00BF0868" w:rsidRDefault="00BF0868" w:rsidP="00BF0868">
      <w:r>
        <w:t xml:space="preserve">c) </w:t>
      </w:r>
      <w:proofErr w:type="gramStart"/>
      <w:r>
        <w:t>v</w:t>
      </w:r>
      <w:r w:rsidR="002E082A" w:rsidRPr="000F1AB1">
        <w:t>illus</w:t>
      </w:r>
      <w:proofErr w:type="gramEnd"/>
      <w:r w:rsidR="002E082A" w:rsidRPr="000F1AB1">
        <w:t>.</w:t>
      </w:r>
    </w:p>
    <w:p w14:paraId="7502A180" w14:textId="7F42A66A" w:rsidR="002E082A" w:rsidRPr="000F1AB1" w:rsidRDefault="00BF0868" w:rsidP="00BF0868">
      <w:r>
        <w:t xml:space="preserve">d) </w:t>
      </w:r>
      <w:proofErr w:type="gramStart"/>
      <w:r>
        <w:t>c</w:t>
      </w:r>
      <w:r w:rsidR="002E082A" w:rsidRPr="000F1AB1">
        <w:t>ell</w:t>
      </w:r>
      <w:proofErr w:type="gramEnd"/>
      <w:r w:rsidR="002E082A" w:rsidRPr="000F1AB1">
        <w:t>.</w:t>
      </w:r>
    </w:p>
    <w:p w14:paraId="6EBF730B" w14:textId="77777777" w:rsidR="00BF0868" w:rsidRDefault="00BF0868" w:rsidP="002E082A">
      <w:pPr>
        <w:ind w:left="720" w:hanging="720"/>
      </w:pPr>
    </w:p>
    <w:p w14:paraId="1F5ED407" w14:textId="036BEFE6" w:rsidR="002E082A" w:rsidRPr="000F1AB1" w:rsidRDefault="006004D4" w:rsidP="002E082A">
      <w:pPr>
        <w:ind w:left="720" w:hanging="720"/>
      </w:pPr>
      <w:r>
        <w:t>14</w:t>
      </w:r>
      <w:r w:rsidR="00BF0868">
        <w:t xml:space="preserve">. </w:t>
      </w:r>
      <w:r w:rsidR="002E082A" w:rsidRPr="000F1AB1">
        <w:t>The concentration of carbon dioxide gas in the capillary is</w:t>
      </w:r>
    </w:p>
    <w:p w14:paraId="6F1F357D" w14:textId="77777777" w:rsidR="00BF0868" w:rsidRDefault="00BF0868" w:rsidP="00BF0868"/>
    <w:p w14:paraId="4A7EDA3D" w14:textId="1B53E0E4" w:rsidR="002E082A" w:rsidRPr="000F1AB1" w:rsidRDefault="00BF0868" w:rsidP="00BF0868">
      <w:r>
        <w:t xml:space="preserve">a) </w:t>
      </w:r>
      <w:proofErr w:type="gramStart"/>
      <w:r w:rsidR="002E082A" w:rsidRPr="000F1AB1">
        <w:t>high</w:t>
      </w:r>
      <w:proofErr w:type="gramEnd"/>
      <w:r w:rsidR="002E082A" w:rsidRPr="000F1AB1">
        <w:t xml:space="preserve"> and will move into region X.</w:t>
      </w:r>
    </w:p>
    <w:p w14:paraId="26842AD4" w14:textId="77777777" w:rsidR="00BF0868" w:rsidRDefault="00BF0868" w:rsidP="00BF0868">
      <w:r>
        <w:t xml:space="preserve">b) </w:t>
      </w:r>
      <w:proofErr w:type="gramStart"/>
      <w:r w:rsidR="002E082A" w:rsidRPr="000F1AB1">
        <w:t>low</w:t>
      </w:r>
      <w:proofErr w:type="gramEnd"/>
      <w:r w:rsidR="002E082A" w:rsidRPr="000F1AB1">
        <w:t xml:space="preserve"> and will move into the blood plasma.</w:t>
      </w:r>
    </w:p>
    <w:p w14:paraId="7E3B3956" w14:textId="309D3703" w:rsidR="002E082A" w:rsidRPr="000F1AB1" w:rsidRDefault="00BF0868" w:rsidP="00BF0868">
      <w:r>
        <w:t xml:space="preserve">c) </w:t>
      </w:r>
      <w:proofErr w:type="gramStart"/>
      <w:r w:rsidR="002E082A" w:rsidRPr="000F1AB1">
        <w:t>high</w:t>
      </w:r>
      <w:proofErr w:type="gramEnd"/>
      <w:r w:rsidR="002E082A" w:rsidRPr="000F1AB1">
        <w:t xml:space="preserve"> and will move onto the red blood cell.</w:t>
      </w:r>
    </w:p>
    <w:p w14:paraId="41138AF5" w14:textId="104AA0E2" w:rsidR="002E082A" w:rsidRPr="000F1AB1" w:rsidRDefault="00BF0868" w:rsidP="00BF0868">
      <w:r>
        <w:t xml:space="preserve">d) </w:t>
      </w:r>
      <w:proofErr w:type="gramStart"/>
      <w:r w:rsidR="002E082A" w:rsidRPr="000F1AB1">
        <w:t>low</w:t>
      </w:r>
      <w:proofErr w:type="gramEnd"/>
      <w:r w:rsidR="002E082A" w:rsidRPr="000F1AB1">
        <w:t xml:space="preserve"> and will move from the red blood cell to region X.</w:t>
      </w:r>
    </w:p>
    <w:p w14:paraId="13D1C2D6" w14:textId="77777777" w:rsidR="002E082A" w:rsidRDefault="002E082A" w:rsidP="002E082A"/>
    <w:p w14:paraId="40C9F84E" w14:textId="2AEF9426" w:rsidR="006004D4" w:rsidRPr="000F1AB1" w:rsidRDefault="006004D4" w:rsidP="006004D4">
      <w:r>
        <w:t xml:space="preserve">15. </w:t>
      </w:r>
      <w:r w:rsidRPr="000F1AB1">
        <w:t>The ‘LUB’ part of the ‘LUB-DUPP’ sound t</w:t>
      </w:r>
      <w:r>
        <w:t>he heart makes is caused by the</w:t>
      </w:r>
    </w:p>
    <w:p w14:paraId="1F47AA92" w14:textId="77777777" w:rsidR="006004D4" w:rsidRPr="000F1AB1" w:rsidRDefault="006004D4" w:rsidP="006004D4"/>
    <w:p w14:paraId="1B675B8A" w14:textId="77777777" w:rsidR="006004D4" w:rsidRPr="000F1AB1" w:rsidRDefault="006004D4" w:rsidP="006004D4">
      <w:r>
        <w:t xml:space="preserve">a) </w:t>
      </w:r>
      <w:proofErr w:type="gramStart"/>
      <w:r w:rsidRPr="000F1AB1">
        <w:t>closing</w:t>
      </w:r>
      <w:proofErr w:type="gramEnd"/>
      <w:r w:rsidRPr="000F1AB1">
        <w:t xml:space="preserve"> of the bicuspid and tricuspid valves.</w:t>
      </w:r>
    </w:p>
    <w:p w14:paraId="672F6EF5" w14:textId="77777777" w:rsidR="006004D4" w:rsidRPr="000F1AB1" w:rsidRDefault="006004D4" w:rsidP="006004D4">
      <w:r>
        <w:t xml:space="preserve">b) </w:t>
      </w:r>
      <w:proofErr w:type="gramStart"/>
      <w:r w:rsidRPr="000F1AB1">
        <w:t>closing</w:t>
      </w:r>
      <w:proofErr w:type="gramEnd"/>
      <w:r w:rsidRPr="000F1AB1">
        <w:t xml:space="preserve"> of the semi-lunar valves.</w:t>
      </w:r>
    </w:p>
    <w:p w14:paraId="21C0A531" w14:textId="77777777" w:rsidR="006004D4" w:rsidRPr="000F1AB1" w:rsidRDefault="006004D4" w:rsidP="006004D4">
      <w:r>
        <w:t xml:space="preserve">c) </w:t>
      </w:r>
      <w:proofErr w:type="gramStart"/>
      <w:r w:rsidRPr="000F1AB1">
        <w:t>sound</w:t>
      </w:r>
      <w:proofErr w:type="gramEnd"/>
      <w:r w:rsidRPr="000F1AB1">
        <w:t xml:space="preserve"> of blood moving into the atria.</w:t>
      </w:r>
    </w:p>
    <w:p w14:paraId="768E09C3" w14:textId="77777777" w:rsidR="006004D4" w:rsidRPr="000F1AB1" w:rsidRDefault="006004D4" w:rsidP="006004D4">
      <w:r>
        <w:t xml:space="preserve">d) </w:t>
      </w:r>
      <w:proofErr w:type="gramStart"/>
      <w:r w:rsidRPr="000F1AB1">
        <w:t>sound</w:t>
      </w:r>
      <w:proofErr w:type="gramEnd"/>
      <w:r w:rsidRPr="000F1AB1">
        <w:t xml:space="preserve"> of blood moving from the ventricles.</w:t>
      </w:r>
    </w:p>
    <w:p w14:paraId="42196A30" w14:textId="77777777" w:rsidR="006004D4" w:rsidRPr="000F1AB1" w:rsidRDefault="006004D4" w:rsidP="006004D4"/>
    <w:p w14:paraId="640B8016" w14:textId="338742C1" w:rsidR="006004D4" w:rsidRPr="000F1AB1" w:rsidRDefault="006004D4" w:rsidP="006004D4">
      <w:r>
        <w:t xml:space="preserve">16. </w:t>
      </w:r>
      <w:r w:rsidRPr="000F1AB1">
        <w:t>During the last stage of the cardiac cycle, which of the following events is occurring?</w:t>
      </w:r>
    </w:p>
    <w:p w14:paraId="283DC53A" w14:textId="77777777" w:rsidR="006004D4" w:rsidRPr="000F1AB1" w:rsidRDefault="006004D4" w:rsidP="006004D4"/>
    <w:p w14:paraId="64C417DC" w14:textId="77777777" w:rsidR="006004D4" w:rsidRPr="000F1AB1" w:rsidRDefault="006004D4" w:rsidP="006004D4">
      <w:r>
        <w:t xml:space="preserve">a) </w:t>
      </w:r>
      <w:r w:rsidRPr="000F1AB1">
        <w:t xml:space="preserve">Atria relax while the ventricles contract; </w:t>
      </w:r>
      <w:proofErr w:type="spellStart"/>
      <w:r w:rsidRPr="000F1AB1">
        <w:t>atrioventricular</w:t>
      </w:r>
      <w:proofErr w:type="spellEnd"/>
      <w:r w:rsidRPr="000F1AB1">
        <w:t xml:space="preserve"> valves are closed while the semilunar valves are open.</w:t>
      </w:r>
    </w:p>
    <w:p w14:paraId="51D4524D" w14:textId="77777777" w:rsidR="006004D4" w:rsidRPr="000F1AB1" w:rsidRDefault="006004D4" w:rsidP="006004D4">
      <w:r>
        <w:t xml:space="preserve">b) </w:t>
      </w:r>
      <w:r w:rsidRPr="000F1AB1">
        <w:t xml:space="preserve">Atria contract while the ventricles relax; </w:t>
      </w:r>
      <w:proofErr w:type="spellStart"/>
      <w:r w:rsidRPr="000F1AB1">
        <w:t>atrioventricular</w:t>
      </w:r>
      <w:proofErr w:type="spellEnd"/>
      <w:r w:rsidRPr="000F1AB1">
        <w:t xml:space="preserve"> valves are open while the semilunar valves are closed.</w:t>
      </w:r>
    </w:p>
    <w:p w14:paraId="596625B8" w14:textId="77777777" w:rsidR="006004D4" w:rsidRDefault="006004D4" w:rsidP="006004D4">
      <w:r>
        <w:t xml:space="preserve">c) </w:t>
      </w:r>
      <w:r w:rsidRPr="000F1AB1">
        <w:t xml:space="preserve">Atria and ventricles are relaxed; </w:t>
      </w:r>
      <w:proofErr w:type="spellStart"/>
      <w:r w:rsidRPr="000F1AB1">
        <w:t>atrioventricular</w:t>
      </w:r>
      <w:proofErr w:type="spellEnd"/>
      <w:r w:rsidRPr="000F1AB1">
        <w:t xml:space="preserve"> valves are open while the semilunar valves are closed.</w:t>
      </w:r>
    </w:p>
    <w:p w14:paraId="3EC1E434" w14:textId="77777777" w:rsidR="006004D4" w:rsidRPr="000F1AB1" w:rsidRDefault="006004D4" w:rsidP="006004D4">
      <w:r>
        <w:t xml:space="preserve">d) </w:t>
      </w:r>
      <w:r w:rsidRPr="000F1AB1">
        <w:t>Blood moves from the right ventricle into the aorta while blood moves from the left ventricle to the pulmonary artery.</w:t>
      </w:r>
    </w:p>
    <w:p w14:paraId="74ECF042" w14:textId="77777777" w:rsidR="006004D4" w:rsidRPr="000F1AB1" w:rsidRDefault="006004D4" w:rsidP="002E082A"/>
    <w:p w14:paraId="47F56ADD" w14:textId="77A0E7F7" w:rsidR="002E082A" w:rsidRPr="000F1AB1" w:rsidRDefault="00406491" w:rsidP="00BF0868">
      <w:r>
        <w:t>17</w:t>
      </w:r>
      <w:r w:rsidR="00BF0868">
        <w:t xml:space="preserve">. </w:t>
      </w:r>
      <w:r w:rsidR="002E082A" w:rsidRPr="000F1AB1">
        <w:t>The highest carbon dioxi</w:t>
      </w:r>
      <w:r w:rsidR="00BF0868">
        <w:t>de concentrations will be found</w:t>
      </w:r>
      <w:r w:rsidR="009B68A5">
        <w:t xml:space="preserve"> in blood</w:t>
      </w:r>
    </w:p>
    <w:p w14:paraId="2D1172EF" w14:textId="77777777" w:rsidR="002E082A" w:rsidRPr="000F1AB1" w:rsidRDefault="002E082A" w:rsidP="002E082A"/>
    <w:p w14:paraId="1172FBB7" w14:textId="2E824E81" w:rsidR="002E082A" w:rsidRPr="000F1AB1" w:rsidRDefault="00BF0868" w:rsidP="00BF0868">
      <w:r>
        <w:t xml:space="preserve">a) </w:t>
      </w:r>
      <w:proofErr w:type="gramStart"/>
      <w:r w:rsidR="002E082A" w:rsidRPr="000F1AB1">
        <w:t>leaving</w:t>
      </w:r>
      <w:proofErr w:type="gramEnd"/>
      <w:r w:rsidR="002E082A" w:rsidRPr="000F1AB1">
        <w:t xml:space="preserve"> the muscles.</w:t>
      </w:r>
    </w:p>
    <w:p w14:paraId="032F5A80" w14:textId="580A6C80" w:rsidR="002E082A" w:rsidRPr="000F1AB1" w:rsidRDefault="00BF0868" w:rsidP="00BF0868">
      <w:r>
        <w:t xml:space="preserve">b) </w:t>
      </w:r>
      <w:proofErr w:type="gramStart"/>
      <w:r w:rsidR="002E082A" w:rsidRPr="000F1AB1">
        <w:t>entering</w:t>
      </w:r>
      <w:proofErr w:type="gramEnd"/>
      <w:r w:rsidR="002E082A" w:rsidRPr="000F1AB1">
        <w:t xml:space="preserve"> the muscles.</w:t>
      </w:r>
    </w:p>
    <w:p w14:paraId="4AAF8AC2" w14:textId="22F148D6" w:rsidR="002E082A" w:rsidRPr="000F1AB1" w:rsidRDefault="00BF0868" w:rsidP="00BF0868">
      <w:r>
        <w:t xml:space="preserve">c) </w:t>
      </w:r>
      <w:proofErr w:type="gramStart"/>
      <w:r w:rsidR="002E082A" w:rsidRPr="000F1AB1">
        <w:t>leaving</w:t>
      </w:r>
      <w:proofErr w:type="gramEnd"/>
      <w:r w:rsidR="002E082A" w:rsidRPr="000F1AB1">
        <w:t xml:space="preserve"> the lungs.</w:t>
      </w:r>
    </w:p>
    <w:p w14:paraId="4B6B1F67" w14:textId="1D840785" w:rsidR="002E082A" w:rsidRPr="000F1AB1" w:rsidRDefault="00BF0868" w:rsidP="00BF0868">
      <w:r>
        <w:t xml:space="preserve">d) </w:t>
      </w:r>
      <w:proofErr w:type="gramStart"/>
      <w:r w:rsidR="002E082A" w:rsidRPr="000F1AB1">
        <w:t>entering</w:t>
      </w:r>
      <w:proofErr w:type="gramEnd"/>
      <w:r w:rsidR="002E082A" w:rsidRPr="000F1AB1">
        <w:t xml:space="preserve"> the lungs.</w:t>
      </w:r>
    </w:p>
    <w:p w14:paraId="67A0849D" w14:textId="77777777" w:rsidR="002E082A" w:rsidRDefault="002E082A" w:rsidP="002E082A"/>
    <w:p w14:paraId="10B3CF05" w14:textId="6718A9EC" w:rsidR="00A5410F" w:rsidRDefault="00A5410F" w:rsidP="002E082A">
      <w:r>
        <w:t>18.</w:t>
      </w:r>
      <w:r w:rsidR="006004D4">
        <w:t xml:space="preserve"> Asthma</w:t>
      </w:r>
    </w:p>
    <w:p w14:paraId="062D8E05" w14:textId="77777777" w:rsidR="00A5410F" w:rsidRPr="000F1AB1" w:rsidRDefault="00A5410F" w:rsidP="00A5410F"/>
    <w:p w14:paraId="1CAE0D57" w14:textId="383BAB56" w:rsidR="00A5410F" w:rsidRPr="000F1AB1" w:rsidRDefault="00A5410F" w:rsidP="00A5410F">
      <w:r>
        <w:t xml:space="preserve">a) </w:t>
      </w:r>
      <w:proofErr w:type="gramStart"/>
      <w:r w:rsidR="006004D4">
        <w:t>is</w:t>
      </w:r>
      <w:proofErr w:type="gramEnd"/>
      <w:r w:rsidR="006004D4">
        <w:t xml:space="preserve"> a result of widening of the bronchioles.</w:t>
      </w:r>
    </w:p>
    <w:p w14:paraId="5C428CEF" w14:textId="6428CB98" w:rsidR="00A5410F" w:rsidRPr="000F1AB1" w:rsidRDefault="00A5410F" w:rsidP="00A5410F">
      <w:r>
        <w:t xml:space="preserve">b) </w:t>
      </w:r>
      <w:proofErr w:type="gramStart"/>
      <w:r w:rsidR="006004D4">
        <w:t>can</w:t>
      </w:r>
      <w:proofErr w:type="gramEnd"/>
      <w:r w:rsidR="006004D4">
        <w:t xml:space="preserve"> be treated with </w:t>
      </w:r>
      <w:proofErr w:type="spellStart"/>
      <w:r w:rsidR="006004D4">
        <w:t>ventolin</w:t>
      </w:r>
      <w:proofErr w:type="spellEnd"/>
      <w:r w:rsidR="006004D4">
        <w:t>.</w:t>
      </w:r>
    </w:p>
    <w:p w14:paraId="00258DDC" w14:textId="42A40367" w:rsidR="00A5410F" w:rsidRPr="000F1AB1" w:rsidRDefault="00A5410F" w:rsidP="00A5410F">
      <w:r>
        <w:t xml:space="preserve">c) </w:t>
      </w:r>
      <w:proofErr w:type="gramStart"/>
      <w:r w:rsidR="006004D4">
        <w:t>is</w:t>
      </w:r>
      <w:proofErr w:type="gramEnd"/>
      <w:r w:rsidR="006004D4">
        <w:t xml:space="preserve"> always caused by allergies.</w:t>
      </w:r>
    </w:p>
    <w:p w14:paraId="3BBFED04" w14:textId="292359AA" w:rsidR="00A5410F" w:rsidRPr="000F1AB1" w:rsidRDefault="00A5410F" w:rsidP="00A5410F">
      <w:r>
        <w:t xml:space="preserve">d) </w:t>
      </w:r>
      <w:proofErr w:type="gramStart"/>
      <w:r w:rsidR="006004D4">
        <w:t>is</w:t>
      </w:r>
      <w:proofErr w:type="gramEnd"/>
      <w:r w:rsidR="006004D4">
        <w:t xml:space="preserve"> a result of lack of mucous in the airways.</w:t>
      </w:r>
    </w:p>
    <w:p w14:paraId="4B8C1C6E" w14:textId="77777777" w:rsidR="00A5410F" w:rsidRDefault="00A5410F" w:rsidP="002E082A"/>
    <w:p w14:paraId="551B3382" w14:textId="4C33A107" w:rsidR="00A5410F" w:rsidRDefault="00A5410F" w:rsidP="002E082A">
      <w:r>
        <w:t>19.</w:t>
      </w:r>
      <w:r w:rsidR="006004D4">
        <w:t xml:space="preserve"> A person with a higher metabolic rate would</w:t>
      </w:r>
    </w:p>
    <w:p w14:paraId="5AD9CEC5" w14:textId="77777777" w:rsidR="00A5410F" w:rsidRPr="000F1AB1" w:rsidRDefault="00A5410F" w:rsidP="00A5410F"/>
    <w:p w14:paraId="70DE5014" w14:textId="73B57450" w:rsidR="00A5410F" w:rsidRPr="000F1AB1" w:rsidRDefault="00A5410F" w:rsidP="00A5410F">
      <w:r>
        <w:t xml:space="preserve">a) </w:t>
      </w:r>
      <w:proofErr w:type="gramStart"/>
      <w:r w:rsidR="006004D4">
        <w:t>have</w:t>
      </w:r>
      <w:proofErr w:type="gramEnd"/>
      <w:r w:rsidR="006004D4">
        <w:t xml:space="preserve"> a higher breathing rate.</w:t>
      </w:r>
    </w:p>
    <w:p w14:paraId="1BB2FA6A" w14:textId="3B84FFB9" w:rsidR="00A5410F" w:rsidRPr="000F1AB1" w:rsidRDefault="00A5410F" w:rsidP="00A5410F">
      <w:r>
        <w:t xml:space="preserve">b) </w:t>
      </w:r>
      <w:proofErr w:type="gramStart"/>
      <w:r w:rsidR="006004D4">
        <w:t>have</w:t>
      </w:r>
      <w:proofErr w:type="gramEnd"/>
      <w:r w:rsidR="006004D4">
        <w:t xml:space="preserve"> a lower cardiac resting rate.</w:t>
      </w:r>
    </w:p>
    <w:p w14:paraId="3C3D84C2" w14:textId="03E66A1D" w:rsidR="00A5410F" w:rsidRPr="000F1AB1" w:rsidRDefault="00A5410F" w:rsidP="00A5410F">
      <w:r>
        <w:t xml:space="preserve">c) </w:t>
      </w:r>
      <w:proofErr w:type="gramStart"/>
      <w:r w:rsidR="006004D4">
        <w:t>eat</w:t>
      </w:r>
      <w:proofErr w:type="gramEnd"/>
      <w:r w:rsidR="006004D4">
        <w:t xml:space="preserve"> less.</w:t>
      </w:r>
    </w:p>
    <w:p w14:paraId="1F1ACE8F" w14:textId="39818A57" w:rsidR="00A5410F" w:rsidRPr="000F1AB1" w:rsidRDefault="00A5410F" w:rsidP="00A5410F">
      <w:r>
        <w:t xml:space="preserve">d) </w:t>
      </w:r>
      <w:proofErr w:type="gramStart"/>
      <w:r w:rsidR="006004D4">
        <w:t>produce</w:t>
      </w:r>
      <w:proofErr w:type="gramEnd"/>
      <w:r w:rsidR="006004D4">
        <w:t xml:space="preserve"> less energy.</w:t>
      </w:r>
    </w:p>
    <w:p w14:paraId="627313BF" w14:textId="77777777" w:rsidR="00A5410F" w:rsidRDefault="00A5410F" w:rsidP="00A5410F"/>
    <w:p w14:paraId="3E9E413F" w14:textId="38FF0AF8" w:rsidR="00A5410F" w:rsidRPr="000F1AB1" w:rsidRDefault="00A5410F" w:rsidP="002E082A">
      <w:r>
        <w:t>20.</w:t>
      </w:r>
      <w:r w:rsidR="00F16989">
        <w:t xml:space="preserve"> Cartilage rings</w:t>
      </w:r>
    </w:p>
    <w:p w14:paraId="73C97162" w14:textId="77777777" w:rsidR="00A5410F" w:rsidRPr="000F1AB1" w:rsidRDefault="00A5410F" w:rsidP="00A5410F"/>
    <w:p w14:paraId="120FA521" w14:textId="67EA84F4" w:rsidR="00A5410F" w:rsidRPr="000F1AB1" w:rsidRDefault="00A5410F" w:rsidP="00A5410F">
      <w:r>
        <w:t xml:space="preserve">a) </w:t>
      </w:r>
      <w:proofErr w:type="gramStart"/>
      <w:r w:rsidR="006004D4">
        <w:t>form</w:t>
      </w:r>
      <w:proofErr w:type="gramEnd"/>
      <w:r w:rsidR="006004D4">
        <w:t xml:space="preserve"> c</w:t>
      </w:r>
      <w:r w:rsidR="00F16989">
        <w:t>omplete circles in the trachea.</w:t>
      </w:r>
    </w:p>
    <w:p w14:paraId="7D3EA572" w14:textId="29728F0C" w:rsidR="00A5410F" w:rsidRPr="000F1AB1" w:rsidRDefault="00A5410F" w:rsidP="00A5410F">
      <w:r>
        <w:t xml:space="preserve">b) </w:t>
      </w:r>
      <w:proofErr w:type="gramStart"/>
      <w:r w:rsidR="006004D4">
        <w:t>prevent</w:t>
      </w:r>
      <w:proofErr w:type="gramEnd"/>
      <w:r w:rsidR="006004D4">
        <w:t xml:space="preserve"> the </w:t>
      </w:r>
      <w:proofErr w:type="spellStart"/>
      <w:r w:rsidR="006004D4">
        <w:t>oesophagus</w:t>
      </w:r>
      <w:proofErr w:type="spellEnd"/>
      <w:r w:rsidR="006004D4">
        <w:t xml:space="preserve"> from collapsing.</w:t>
      </w:r>
    </w:p>
    <w:p w14:paraId="675E0B09" w14:textId="69283122" w:rsidR="00A5410F" w:rsidRPr="000F1AB1" w:rsidRDefault="00A5410F" w:rsidP="00A5410F">
      <w:r>
        <w:t xml:space="preserve">c) </w:t>
      </w:r>
      <w:proofErr w:type="gramStart"/>
      <w:r w:rsidR="006004D4">
        <w:t>maintain</w:t>
      </w:r>
      <w:proofErr w:type="gramEnd"/>
      <w:r w:rsidR="006004D4">
        <w:t xml:space="preserve"> an open airway. </w:t>
      </w:r>
    </w:p>
    <w:p w14:paraId="1DDA4598" w14:textId="0B35E5E6" w:rsidR="00A5410F" w:rsidRPr="000F1AB1" w:rsidRDefault="00A5410F" w:rsidP="00A5410F">
      <w:r>
        <w:t xml:space="preserve">d) </w:t>
      </w:r>
      <w:proofErr w:type="gramStart"/>
      <w:r w:rsidR="00F16989">
        <w:t>are</w:t>
      </w:r>
      <w:proofErr w:type="gramEnd"/>
      <w:r w:rsidR="00F16989">
        <w:t xml:space="preserve"> found in the bronchioles.</w:t>
      </w:r>
    </w:p>
    <w:p w14:paraId="59AC8C38" w14:textId="77777777" w:rsidR="00A5410F" w:rsidRDefault="00A5410F" w:rsidP="00A5410F"/>
    <w:p w14:paraId="3FABE525" w14:textId="4082A365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05CECBE9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9714C7C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3A901CA5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45A7B97D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4E83B831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2E3E0A17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1D15E97A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CAAADFB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AE16D05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52035F3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1FC2A317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08F76DD8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5E6164BB" w14:textId="3C1AE6B0" w:rsidR="00A5410F" w:rsidRPr="000F1AB1" w:rsidRDefault="00A5410F" w:rsidP="00A5410F">
      <w:pPr>
        <w:outlineLvl w:val="0"/>
        <w:rPr>
          <w:b/>
          <w:lang w:val="en-AU"/>
        </w:rPr>
      </w:pPr>
      <w:r>
        <w:rPr>
          <w:b/>
          <w:lang w:val="en-AU"/>
        </w:rPr>
        <w:t>PART B</w:t>
      </w:r>
      <w:r w:rsidRPr="000F1AB1">
        <w:rPr>
          <w:b/>
          <w:lang w:val="en-AU"/>
        </w:rPr>
        <w:t xml:space="preserve">: </w:t>
      </w:r>
      <w:r w:rsidR="00F16989">
        <w:rPr>
          <w:b/>
          <w:lang w:val="en-AU"/>
        </w:rPr>
        <w:t>Short Answers</w:t>
      </w:r>
      <w:r w:rsidR="00F16989">
        <w:rPr>
          <w:b/>
          <w:lang w:val="en-AU"/>
        </w:rPr>
        <w:tab/>
        <w:t xml:space="preserve"> (5</w:t>
      </w:r>
      <w:r>
        <w:rPr>
          <w:b/>
          <w:lang w:val="en-AU"/>
        </w:rPr>
        <w:t>0</w:t>
      </w:r>
      <w:r w:rsidRPr="000F1AB1">
        <w:rPr>
          <w:b/>
          <w:lang w:val="en-AU"/>
        </w:rPr>
        <w:t xml:space="preserve"> marks)</w:t>
      </w:r>
    </w:p>
    <w:p w14:paraId="0E2EFD19" w14:textId="77777777" w:rsidR="00A5410F" w:rsidRDefault="00A5410F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3A930556" w14:textId="77777777" w:rsidR="000716A9" w:rsidRDefault="00A5410F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  <w:r>
        <w:rPr>
          <w:lang w:val="fr-FR"/>
        </w:rPr>
        <w:t xml:space="preserve">1. </w:t>
      </w:r>
    </w:p>
    <w:p w14:paraId="173DABB2" w14:textId="76979D95" w:rsidR="002E082A" w:rsidRPr="000F1AB1" w:rsidRDefault="000716A9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 wp14:anchorId="4D32E913" wp14:editId="0005DEB7">
            <wp:extent cx="2259753" cy="3224213"/>
            <wp:effectExtent l="0" t="0" r="1270" b="1905"/>
            <wp:docPr id="23" name="Picture 13" descr="Macintosh HD:Users:sbana:Desktop:Screen shot 2011-06-18 at 9.1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bana:Desktop:Screen shot 2011-06-18 at 9.14.1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32" cy="322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B62C" w14:textId="78610BBF" w:rsidR="004932AE" w:rsidRPr="000F1AB1" w:rsidRDefault="004932AE" w:rsidP="00C05D99">
      <w:pPr>
        <w:ind w:left="1304"/>
      </w:pPr>
    </w:p>
    <w:p w14:paraId="6D76C531" w14:textId="16927BBB" w:rsidR="004932AE" w:rsidRPr="000F1AB1" w:rsidRDefault="000716A9" w:rsidP="00F16989">
      <w:pPr>
        <w:spacing w:line="360" w:lineRule="auto"/>
      </w:pPr>
      <w:r>
        <w:t xml:space="preserve">a) </w:t>
      </w:r>
      <w:r w:rsidR="004932AE" w:rsidRPr="000F1AB1">
        <w:t>Name feature</w:t>
      </w:r>
      <w:r>
        <w:t xml:space="preserve">s 1 and 2 </w:t>
      </w:r>
      <w:r w:rsidR="004932AE" w:rsidRPr="000F1AB1">
        <w:t>and explain</w:t>
      </w:r>
      <w:r w:rsidR="00304837">
        <w:t xml:space="preserve"> </w:t>
      </w:r>
      <w:r w:rsidR="004932AE" w:rsidRPr="000F1AB1">
        <w:t xml:space="preserve">how they are suited to the functions they perform. </w:t>
      </w:r>
      <w:r>
        <w:tab/>
      </w:r>
      <w:r>
        <w:tab/>
      </w:r>
      <w:r w:rsidR="004932AE" w:rsidRPr="000F1AB1">
        <w:t>(4 marks)</w:t>
      </w:r>
    </w:p>
    <w:p w14:paraId="0778E487" w14:textId="33BB5A74" w:rsidR="00C05D9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3FD05D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CD67ED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CE027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2F4D8AF" w14:textId="5DABCCA9" w:rsidR="00F16989" w:rsidRDefault="00F16989" w:rsidP="00F16989">
      <w:pPr>
        <w:spacing w:line="360" w:lineRule="auto"/>
        <w:rPr>
          <w:rFonts w:eastAsia="Calibri"/>
        </w:rPr>
      </w:pPr>
      <w:r>
        <w:t xml:space="preserve">b) </w:t>
      </w:r>
      <w:r>
        <w:rPr>
          <w:rFonts w:eastAsia="Calibri"/>
        </w:rPr>
        <w:t>Explain how</w:t>
      </w:r>
      <w:r w:rsidRPr="000716A9">
        <w:rPr>
          <w:rFonts w:eastAsia="Calibri"/>
        </w:rPr>
        <w:t xml:space="preserve"> carbon dioxide </w:t>
      </w:r>
      <w:r>
        <w:rPr>
          <w:rFonts w:eastAsia="Calibri"/>
        </w:rPr>
        <w:t xml:space="preserve">moves </w:t>
      </w:r>
      <w:r w:rsidRPr="000716A9">
        <w:rPr>
          <w:rFonts w:eastAsia="Calibri"/>
        </w:rPr>
        <w:t>from the blood, into the lungs and out of the body.</w:t>
      </w:r>
      <w:r>
        <w:rPr>
          <w:rFonts w:eastAsia="Calibri"/>
        </w:rPr>
        <w:tab/>
      </w:r>
      <w:r>
        <w:rPr>
          <w:rFonts w:eastAsia="Calibri"/>
        </w:rPr>
        <w:tab/>
        <w:t>(2 marks)</w:t>
      </w:r>
    </w:p>
    <w:p w14:paraId="66299F0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65C7514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2A86A475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0A5FD9CD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1A3330E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0E694CF5" w14:textId="77777777" w:rsidR="00F16989" w:rsidRDefault="00F16989" w:rsidP="00F16989">
      <w:pPr>
        <w:spacing w:line="360" w:lineRule="auto"/>
        <w:rPr>
          <w:lang w:val="en-AU"/>
        </w:rPr>
      </w:pPr>
    </w:p>
    <w:p w14:paraId="4AE68C83" w14:textId="77777777" w:rsidR="00F16989" w:rsidRDefault="00F16989">
      <w:pPr>
        <w:rPr>
          <w:lang w:val="en-AU"/>
        </w:rPr>
      </w:pPr>
      <w:r>
        <w:rPr>
          <w:lang w:val="en-AU"/>
        </w:rPr>
        <w:br w:type="page"/>
      </w:r>
    </w:p>
    <w:tbl>
      <w:tblPr>
        <w:tblpPr w:leftFromText="180" w:rightFromText="180" w:vertAnchor="text" w:horzAnchor="page" w:tblpX="2770" w:tblpY="7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4"/>
        <w:gridCol w:w="1843"/>
        <w:gridCol w:w="1843"/>
      </w:tblGrid>
      <w:tr w:rsidR="00F16989" w:rsidRPr="000F1AB1" w14:paraId="00DC1DAD" w14:textId="77777777" w:rsidTr="00F16989">
        <w:tc>
          <w:tcPr>
            <w:tcW w:w="2654" w:type="dxa"/>
          </w:tcPr>
          <w:p w14:paraId="323266AC" w14:textId="77777777" w:rsidR="00F16989" w:rsidRPr="000F1AB1" w:rsidRDefault="00F16989" w:rsidP="00F16989">
            <w:pPr>
              <w:rPr>
                <w:rFonts w:eastAsia="Calibri"/>
              </w:rPr>
            </w:pPr>
          </w:p>
        </w:tc>
        <w:tc>
          <w:tcPr>
            <w:tcW w:w="1843" w:type="dxa"/>
          </w:tcPr>
          <w:p w14:paraId="5299A3D5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INSPIRED AIR</w:t>
            </w:r>
          </w:p>
          <w:p w14:paraId="6B2F09ED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  <w:tc>
          <w:tcPr>
            <w:tcW w:w="1843" w:type="dxa"/>
          </w:tcPr>
          <w:p w14:paraId="069CCA5A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EXPIRED AIR</w:t>
            </w:r>
          </w:p>
          <w:p w14:paraId="480B9EE9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</w:tr>
      <w:tr w:rsidR="00F16989" w:rsidRPr="000F1AB1" w14:paraId="2AF441FC" w14:textId="77777777" w:rsidTr="00F16989">
        <w:trPr>
          <w:trHeight w:val="307"/>
        </w:trPr>
        <w:tc>
          <w:tcPr>
            <w:tcW w:w="2654" w:type="dxa"/>
          </w:tcPr>
          <w:p w14:paraId="176B1ED6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Oxygen</w:t>
            </w:r>
          </w:p>
        </w:tc>
        <w:tc>
          <w:tcPr>
            <w:tcW w:w="1843" w:type="dxa"/>
          </w:tcPr>
          <w:p w14:paraId="038AB8EF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21%</w:t>
            </w:r>
          </w:p>
        </w:tc>
        <w:tc>
          <w:tcPr>
            <w:tcW w:w="1843" w:type="dxa"/>
          </w:tcPr>
          <w:p w14:paraId="7BE568D9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17%</w:t>
            </w:r>
          </w:p>
        </w:tc>
      </w:tr>
      <w:tr w:rsidR="00F16989" w:rsidRPr="000F1AB1" w14:paraId="6A5FE338" w14:textId="77777777" w:rsidTr="00F16989">
        <w:tc>
          <w:tcPr>
            <w:tcW w:w="2654" w:type="dxa"/>
          </w:tcPr>
          <w:p w14:paraId="7794270D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Carbon Dioxide</w:t>
            </w:r>
          </w:p>
        </w:tc>
        <w:tc>
          <w:tcPr>
            <w:tcW w:w="1843" w:type="dxa"/>
          </w:tcPr>
          <w:p w14:paraId="09AB1B02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0.04%</w:t>
            </w:r>
          </w:p>
        </w:tc>
        <w:tc>
          <w:tcPr>
            <w:tcW w:w="1843" w:type="dxa"/>
          </w:tcPr>
          <w:p w14:paraId="0437C3D1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4%</w:t>
            </w:r>
          </w:p>
        </w:tc>
      </w:tr>
      <w:tr w:rsidR="00F16989" w:rsidRPr="000F1AB1" w14:paraId="4DD13E5E" w14:textId="77777777" w:rsidTr="00F16989">
        <w:tc>
          <w:tcPr>
            <w:tcW w:w="2654" w:type="dxa"/>
          </w:tcPr>
          <w:p w14:paraId="7B9CC151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Nitrogen and inert gases</w:t>
            </w:r>
          </w:p>
        </w:tc>
        <w:tc>
          <w:tcPr>
            <w:tcW w:w="1843" w:type="dxa"/>
          </w:tcPr>
          <w:p w14:paraId="47B148CC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  <w:tc>
          <w:tcPr>
            <w:tcW w:w="1843" w:type="dxa"/>
          </w:tcPr>
          <w:p w14:paraId="77428410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</w:tr>
      <w:tr w:rsidR="00F16989" w:rsidRPr="000F1AB1" w14:paraId="7EBE58F3" w14:textId="77777777" w:rsidTr="00F16989">
        <w:tc>
          <w:tcPr>
            <w:tcW w:w="2654" w:type="dxa"/>
          </w:tcPr>
          <w:p w14:paraId="6F526CFE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 xml:space="preserve">Water </w:t>
            </w:r>
            <w:proofErr w:type="spellStart"/>
            <w:r w:rsidRPr="000F1AB1">
              <w:rPr>
                <w:rFonts w:eastAsia="Calibri"/>
              </w:rPr>
              <w:t>vapour</w:t>
            </w:r>
            <w:proofErr w:type="spellEnd"/>
          </w:p>
        </w:tc>
        <w:tc>
          <w:tcPr>
            <w:tcW w:w="1843" w:type="dxa"/>
          </w:tcPr>
          <w:p w14:paraId="482C4C1A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Varies</w:t>
            </w:r>
          </w:p>
        </w:tc>
        <w:tc>
          <w:tcPr>
            <w:tcW w:w="1843" w:type="dxa"/>
          </w:tcPr>
          <w:p w14:paraId="667056C9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Saturated</w:t>
            </w:r>
          </w:p>
        </w:tc>
      </w:tr>
      <w:tr w:rsidR="00F16989" w:rsidRPr="000F1AB1" w14:paraId="4156CF18" w14:textId="77777777" w:rsidTr="00F16989">
        <w:tc>
          <w:tcPr>
            <w:tcW w:w="2654" w:type="dxa"/>
          </w:tcPr>
          <w:p w14:paraId="67674CC0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Temperature</w:t>
            </w:r>
          </w:p>
        </w:tc>
        <w:tc>
          <w:tcPr>
            <w:tcW w:w="1843" w:type="dxa"/>
          </w:tcPr>
          <w:p w14:paraId="00F83FF0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Atmospheric</w:t>
            </w:r>
          </w:p>
        </w:tc>
        <w:tc>
          <w:tcPr>
            <w:tcW w:w="1843" w:type="dxa"/>
          </w:tcPr>
          <w:p w14:paraId="4EB99A07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Body (37</w:t>
            </w:r>
            <w:r w:rsidRPr="000716A9">
              <w:rPr>
                <w:rFonts w:eastAsia="Calibri"/>
                <w:vertAlign w:val="superscript"/>
              </w:rPr>
              <w:t>o</w:t>
            </w:r>
            <w:r w:rsidRPr="000F1AB1">
              <w:rPr>
                <w:rFonts w:eastAsia="Calibri"/>
              </w:rPr>
              <w:t xml:space="preserve"> C)</w:t>
            </w:r>
          </w:p>
        </w:tc>
      </w:tr>
    </w:tbl>
    <w:p w14:paraId="1C0C07F0" w14:textId="44B7B25F" w:rsidR="000716A9" w:rsidRPr="00F16989" w:rsidRDefault="00F16989" w:rsidP="00F16989">
      <w:pPr>
        <w:spacing w:line="360" w:lineRule="auto"/>
        <w:rPr>
          <w:rFonts w:eastAsia="Calibri"/>
        </w:rPr>
      </w:pPr>
      <w:r>
        <w:rPr>
          <w:lang w:val="en-AU"/>
        </w:rPr>
        <w:t xml:space="preserve">2. </w:t>
      </w:r>
      <w:r w:rsidR="000716A9" w:rsidRPr="000716A9">
        <w:rPr>
          <w:rFonts w:eastAsia="Calibri"/>
        </w:rPr>
        <w:t>Expired air and inspired air differ in composition. The following table gives an approximate comparison.</w:t>
      </w:r>
    </w:p>
    <w:p w14:paraId="3A5394C6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337F4D97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35D075A5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193E01FA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7ADE8EC9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4718B359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19A540C4" w14:textId="77777777" w:rsidR="00F16989" w:rsidRPr="000F1AB1" w:rsidRDefault="00F16989" w:rsidP="000716A9">
      <w:pPr>
        <w:pStyle w:val="ListParagraph"/>
        <w:ind w:left="851"/>
        <w:rPr>
          <w:rFonts w:eastAsia="Calibri"/>
        </w:rPr>
      </w:pPr>
    </w:p>
    <w:p w14:paraId="5642B4F6" w14:textId="77777777" w:rsidR="00F16989" w:rsidRDefault="00F16989" w:rsidP="00F16989">
      <w:pPr>
        <w:spacing w:line="360" w:lineRule="auto"/>
        <w:rPr>
          <w:rFonts w:eastAsia="Calibri"/>
        </w:rPr>
      </w:pPr>
    </w:p>
    <w:p w14:paraId="58252206" w14:textId="77777777" w:rsidR="00F16989" w:rsidRDefault="00F16989" w:rsidP="00F16989">
      <w:pPr>
        <w:spacing w:line="360" w:lineRule="auto"/>
        <w:rPr>
          <w:rFonts w:eastAsia="Calibri"/>
        </w:rPr>
      </w:pPr>
    </w:p>
    <w:p w14:paraId="14993824" w14:textId="23972629" w:rsidR="000716A9" w:rsidRDefault="00F16989" w:rsidP="00F16989">
      <w:pPr>
        <w:spacing w:line="360" w:lineRule="auto"/>
        <w:rPr>
          <w:rFonts w:eastAsia="Calibri"/>
        </w:rPr>
      </w:pPr>
      <w:r>
        <w:rPr>
          <w:rFonts w:eastAsia="Calibri"/>
        </w:rPr>
        <w:t xml:space="preserve">a) </w:t>
      </w:r>
      <w:r w:rsidR="000716A9" w:rsidRPr="000716A9">
        <w:rPr>
          <w:rFonts w:eastAsia="Calibri"/>
        </w:rPr>
        <w:t>Explain the differences or the lack of difference bet</w:t>
      </w:r>
      <w:r w:rsidR="000716A9">
        <w:rPr>
          <w:rFonts w:eastAsia="Calibri"/>
        </w:rPr>
        <w:t xml:space="preserve">ween the inspired and </w:t>
      </w:r>
      <w:r w:rsidR="000716A9" w:rsidRPr="000716A9">
        <w:rPr>
          <w:rFonts w:eastAsia="Calibri"/>
        </w:rPr>
        <w:t>expired values shown in the table.</w:t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  <w:t>(5 marks)</w:t>
      </w:r>
    </w:p>
    <w:p w14:paraId="191B337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391CAF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257B04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7ED353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220A832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9E17F2D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AD8A23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90E488A" w14:textId="20F7AE17" w:rsidR="000716A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>b</w:t>
      </w:r>
      <w:r w:rsidR="000716A9">
        <w:t xml:space="preserve">) </w:t>
      </w:r>
      <w:r w:rsidR="000716A9" w:rsidRPr="000F1AB1">
        <w:t>Explain the difference between inspiratory r</w:t>
      </w:r>
      <w:r w:rsidR="000716A9">
        <w:t xml:space="preserve">eserve volume and expiratory </w:t>
      </w:r>
      <w:r w:rsidR="000716A9" w:rsidRPr="000F1AB1">
        <w:t>reserve volume. Use a neat, labelled diagram to support your description.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(3 marks)</w:t>
      </w:r>
    </w:p>
    <w:p w14:paraId="12176B2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777807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E88AE13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C8ADC01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626E8A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58DE669F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6713B96D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7ABD785D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51BF8BF5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3C691FBA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27F307BA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317C264A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02D5B5CF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5BAC8044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03C1A825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3201F954" w14:textId="26F344D8" w:rsidR="000716A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lastRenderedPageBreak/>
        <w:t xml:space="preserve">3. </w:t>
      </w:r>
      <w:proofErr w:type="gramStart"/>
      <w:r>
        <w:t>a</w:t>
      </w:r>
      <w:proofErr w:type="gramEnd"/>
      <w:r w:rsidR="000716A9">
        <w:t xml:space="preserve">) </w:t>
      </w:r>
      <w:r w:rsidR="000716A9" w:rsidRPr="000F1AB1">
        <w:t xml:space="preserve">List the steps that </w:t>
      </w:r>
      <w:r w:rsidR="000716A9">
        <w:t xml:space="preserve">must </w:t>
      </w:r>
      <w:r w:rsidR="000716A9" w:rsidRPr="000F1AB1">
        <w:t xml:space="preserve">occur </w:t>
      </w:r>
      <w:r w:rsidR="000716A9">
        <w:t xml:space="preserve">for a </w:t>
      </w:r>
      <w:r w:rsidR="000716A9" w:rsidRPr="000F1AB1">
        <w:t xml:space="preserve">person </w:t>
      </w:r>
      <w:r w:rsidR="000716A9">
        <w:t>to exhale</w:t>
      </w:r>
      <w:r w:rsidR="000716A9" w:rsidRPr="000F1AB1">
        <w:t>.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(4 marks)</w:t>
      </w:r>
    </w:p>
    <w:p w14:paraId="7A0979F9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58992CB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7550149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31F05B7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382B2029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50661A9" w14:textId="17728DC2" w:rsidR="00D92F55" w:rsidRDefault="00F16989" w:rsidP="00F16989">
      <w:pPr>
        <w:spacing w:line="360" w:lineRule="auto"/>
      </w:pPr>
      <w:r>
        <w:rPr>
          <w:rFonts w:eastAsia="Calibri"/>
        </w:rPr>
        <w:t>b</w:t>
      </w:r>
      <w:r w:rsidR="00D92F55">
        <w:rPr>
          <w:rFonts w:eastAsia="Calibri"/>
        </w:rPr>
        <w:t xml:space="preserve">) </w:t>
      </w:r>
    </w:p>
    <w:p w14:paraId="5FCE58DD" w14:textId="21178F7E" w:rsidR="00D92F55" w:rsidRDefault="00D92F55" w:rsidP="00D92F55">
      <w:r>
        <w:rPr>
          <w:noProof/>
        </w:rPr>
        <w:drawing>
          <wp:inline distT="0" distB="0" distL="0" distR="0" wp14:anchorId="091664B1" wp14:editId="16F6D341">
            <wp:extent cx="6223000" cy="2997200"/>
            <wp:effectExtent l="0" t="0" r="0" b="0"/>
            <wp:docPr id="24" name="Picture 19" descr="Macintosh HD:Users:sbana:Desktop:Screen shot 2011-06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bana:Desktop:Screen shot 2011-06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8B79" w14:textId="20B50CE4" w:rsidR="00D92F55" w:rsidRDefault="00D92F55" w:rsidP="00F16989">
      <w:pPr>
        <w:spacing w:line="360" w:lineRule="auto"/>
      </w:pPr>
      <w:r>
        <w:t>Which diagram indicates a person that is inhaling? Explain your reasoning.</w:t>
      </w:r>
      <w:r>
        <w:tab/>
      </w:r>
      <w:r>
        <w:tab/>
        <w:t>(3 marks)</w:t>
      </w:r>
    </w:p>
    <w:p w14:paraId="6B008D44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0F38572D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7F751B5B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4AA7733C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94FF247" w14:textId="77777777" w:rsidR="00F16989" w:rsidRDefault="00F16989">
      <w:pPr>
        <w:rPr>
          <w:rFonts w:eastAsia="Calibri"/>
        </w:rPr>
      </w:pPr>
      <w:r>
        <w:rPr>
          <w:rFonts w:eastAsia="Calibri"/>
        </w:rPr>
        <w:br w:type="page"/>
      </w:r>
    </w:p>
    <w:p w14:paraId="7DA67C30" w14:textId="7ADA071E" w:rsidR="00C05D99" w:rsidRPr="000F1AB1" w:rsidRDefault="00F16989" w:rsidP="000716A9">
      <w:pPr>
        <w:pStyle w:val="Header"/>
        <w:tabs>
          <w:tab w:val="clear" w:pos="4320"/>
          <w:tab w:val="clear" w:pos="8640"/>
        </w:tabs>
      </w:pPr>
      <w:r>
        <w:rPr>
          <w:rFonts w:eastAsia="Calibri"/>
          <w:lang w:val="en-US"/>
        </w:rPr>
        <w:lastRenderedPageBreak/>
        <w:t>4</w:t>
      </w:r>
      <w:r w:rsidR="000716A9">
        <w:rPr>
          <w:rFonts w:eastAsia="Calibri"/>
          <w:lang w:val="en-US"/>
        </w:rPr>
        <w:t xml:space="preserve">. </w:t>
      </w:r>
      <w:r w:rsidR="00C05D99" w:rsidRPr="000F1AB1">
        <w:t>The table below shows the main causes of death in Australia (2000).</w:t>
      </w:r>
    </w:p>
    <w:p w14:paraId="76F74AD4" w14:textId="77777777" w:rsidR="00C05D99" w:rsidRPr="000F1AB1" w:rsidRDefault="00C05D99" w:rsidP="000716A9">
      <w:pPr>
        <w:pStyle w:val="Header"/>
        <w:tabs>
          <w:tab w:val="clear" w:pos="4320"/>
          <w:tab w:val="clear" w:pos="8640"/>
        </w:tabs>
        <w:ind w:left="851"/>
      </w:pPr>
    </w:p>
    <w:tbl>
      <w:tblPr>
        <w:tblW w:w="0" w:type="auto"/>
        <w:tblInd w:w="2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35"/>
        <w:gridCol w:w="2675"/>
      </w:tblGrid>
      <w:tr w:rsidR="00C05D99" w:rsidRPr="000F1AB1" w14:paraId="52408FCB" w14:textId="77777777" w:rsidTr="004932AE">
        <w:tc>
          <w:tcPr>
            <w:tcW w:w="2935" w:type="dxa"/>
          </w:tcPr>
          <w:p w14:paraId="07FE8E7F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Cause</w:t>
            </w:r>
          </w:p>
        </w:tc>
        <w:tc>
          <w:tcPr>
            <w:tcW w:w="2675" w:type="dxa"/>
          </w:tcPr>
          <w:p w14:paraId="4BAD4BC5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%</w:t>
            </w:r>
          </w:p>
        </w:tc>
      </w:tr>
      <w:tr w:rsidR="00C05D99" w:rsidRPr="000F1AB1" w14:paraId="59C87C17" w14:textId="77777777" w:rsidTr="004932AE">
        <w:tc>
          <w:tcPr>
            <w:tcW w:w="2935" w:type="dxa"/>
          </w:tcPr>
          <w:p w14:paraId="11D946AD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Cancer</w:t>
            </w:r>
          </w:p>
        </w:tc>
        <w:tc>
          <w:tcPr>
            <w:tcW w:w="2675" w:type="dxa"/>
          </w:tcPr>
          <w:p w14:paraId="57790BD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27.8</w:t>
            </w:r>
          </w:p>
        </w:tc>
      </w:tr>
      <w:tr w:rsidR="00C05D99" w:rsidRPr="000F1AB1" w14:paraId="2010A25C" w14:textId="77777777" w:rsidTr="004932AE">
        <w:tc>
          <w:tcPr>
            <w:tcW w:w="2935" w:type="dxa"/>
          </w:tcPr>
          <w:p w14:paraId="7B4D6CA6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Heart Disease</w:t>
            </w:r>
          </w:p>
        </w:tc>
        <w:tc>
          <w:tcPr>
            <w:tcW w:w="2675" w:type="dxa"/>
          </w:tcPr>
          <w:p w14:paraId="644E0487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20.7</w:t>
            </w:r>
          </w:p>
        </w:tc>
      </w:tr>
      <w:tr w:rsidR="00C05D99" w:rsidRPr="000F1AB1" w14:paraId="2D10FCF5" w14:textId="77777777" w:rsidTr="004932AE">
        <w:tc>
          <w:tcPr>
            <w:tcW w:w="2935" w:type="dxa"/>
          </w:tcPr>
          <w:p w14:paraId="39316BCE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Stroke</w:t>
            </w:r>
          </w:p>
        </w:tc>
        <w:tc>
          <w:tcPr>
            <w:tcW w:w="2675" w:type="dxa"/>
          </w:tcPr>
          <w:p w14:paraId="38018325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9.6</w:t>
            </w:r>
          </w:p>
        </w:tc>
      </w:tr>
      <w:tr w:rsidR="00C05D99" w:rsidRPr="000F1AB1" w14:paraId="69A13AFB" w14:textId="77777777" w:rsidTr="004932AE">
        <w:tc>
          <w:tcPr>
            <w:tcW w:w="2935" w:type="dxa"/>
          </w:tcPr>
          <w:p w14:paraId="7FC506A9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Respiratory disease</w:t>
            </w:r>
          </w:p>
        </w:tc>
        <w:tc>
          <w:tcPr>
            <w:tcW w:w="2675" w:type="dxa"/>
          </w:tcPr>
          <w:p w14:paraId="449D826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4.6</w:t>
            </w:r>
          </w:p>
        </w:tc>
      </w:tr>
      <w:tr w:rsidR="00C05D99" w:rsidRPr="000F1AB1" w14:paraId="2B318D13" w14:textId="77777777" w:rsidTr="004932AE">
        <w:tc>
          <w:tcPr>
            <w:tcW w:w="2935" w:type="dxa"/>
          </w:tcPr>
          <w:p w14:paraId="69608F8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Accidents</w:t>
            </w:r>
          </w:p>
        </w:tc>
        <w:tc>
          <w:tcPr>
            <w:tcW w:w="2675" w:type="dxa"/>
          </w:tcPr>
          <w:p w14:paraId="386F919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4.0</w:t>
            </w:r>
          </w:p>
        </w:tc>
      </w:tr>
      <w:tr w:rsidR="00C05D99" w:rsidRPr="000F1AB1" w14:paraId="132FF46C" w14:textId="77777777" w:rsidTr="004932AE">
        <w:tc>
          <w:tcPr>
            <w:tcW w:w="2935" w:type="dxa"/>
          </w:tcPr>
          <w:p w14:paraId="26FDDA5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Diabetes</w:t>
            </w:r>
          </w:p>
        </w:tc>
        <w:tc>
          <w:tcPr>
            <w:tcW w:w="2675" w:type="dxa"/>
          </w:tcPr>
          <w:p w14:paraId="73AEC7B2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C05D99" w:rsidRPr="000F1AB1" w14:paraId="3A4C8380" w14:textId="77777777" w:rsidTr="004932AE">
        <w:tc>
          <w:tcPr>
            <w:tcW w:w="2935" w:type="dxa"/>
          </w:tcPr>
          <w:p w14:paraId="31C09758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Influenza &amp; Pneumonia</w:t>
            </w:r>
          </w:p>
        </w:tc>
        <w:tc>
          <w:tcPr>
            <w:tcW w:w="2675" w:type="dxa"/>
          </w:tcPr>
          <w:p w14:paraId="447AE914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C05D99" w:rsidRPr="000F1AB1" w14:paraId="5DE858BA" w14:textId="77777777" w:rsidTr="004932AE">
        <w:tc>
          <w:tcPr>
            <w:tcW w:w="2935" w:type="dxa"/>
          </w:tcPr>
          <w:p w14:paraId="245D9A2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Other(s)</w:t>
            </w:r>
          </w:p>
        </w:tc>
        <w:tc>
          <w:tcPr>
            <w:tcW w:w="2675" w:type="dxa"/>
          </w:tcPr>
          <w:p w14:paraId="35F04734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28.6</w:t>
            </w:r>
          </w:p>
        </w:tc>
      </w:tr>
      <w:tr w:rsidR="00C05D99" w:rsidRPr="000F1AB1" w14:paraId="299E5401" w14:textId="77777777" w:rsidTr="004932AE">
        <w:tc>
          <w:tcPr>
            <w:tcW w:w="2935" w:type="dxa"/>
          </w:tcPr>
          <w:p w14:paraId="35A0B24F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>Total (percentage)</w:t>
            </w:r>
          </w:p>
        </w:tc>
        <w:tc>
          <w:tcPr>
            <w:tcW w:w="2675" w:type="dxa"/>
          </w:tcPr>
          <w:p w14:paraId="70E55943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 xml:space="preserve">               100.0</w:t>
            </w:r>
          </w:p>
        </w:tc>
      </w:tr>
    </w:tbl>
    <w:p w14:paraId="3A097D29" w14:textId="77777777" w:rsidR="00C05D99" w:rsidRPr="000F1AB1" w:rsidRDefault="00C05D99" w:rsidP="000716A9">
      <w:pPr>
        <w:pStyle w:val="Header"/>
        <w:tabs>
          <w:tab w:val="clear" w:pos="4320"/>
          <w:tab w:val="clear" w:pos="8640"/>
        </w:tabs>
        <w:ind w:left="851"/>
      </w:pPr>
    </w:p>
    <w:p w14:paraId="19135CB9" w14:textId="2B0E4252" w:rsidR="00C05D99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a) </w:t>
      </w:r>
      <w:r w:rsidR="00C05D99" w:rsidRPr="000F1AB1">
        <w:t xml:space="preserve">List TWO factors that </w:t>
      </w:r>
      <w:r w:rsidR="00F16989">
        <w:t xml:space="preserve">could </w:t>
      </w:r>
      <w:r w:rsidR="00C05D99" w:rsidRPr="000F1AB1">
        <w:t>contribute to he</w:t>
      </w:r>
      <w:r>
        <w:t xml:space="preserve">art disease being the second </w:t>
      </w:r>
      <w:r w:rsidR="00C05D99" w:rsidRPr="000F1AB1">
        <w:t>maj</w:t>
      </w:r>
      <w:r>
        <w:t>or cause of death in Australia.</w:t>
      </w:r>
    </w:p>
    <w:p w14:paraId="502023B7" w14:textId="004D667F" w:rsidR="000716A9" w:rsidRPr="000F1AB1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2DEE0F6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0D2A8F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CA8891C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E673DA6" w14:textId="77777777" w:rsidR="000716A9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b) </w:t>
      </w:r>
      <w:r w:rsidR="00C05D99" w:rsidRPr="000F1AB1">
        <w:t>There were 128 000 deaths in the year</w:t>
      </w:r>
      <w:r>
        <w:t xml:space="preserve"> 2000.  How many people died </w:t>
      </w:r>
      <w:r w:rsidR="00C05D99" w:rsidRPr="000F1AB1">
        <w:t xml:space="preserve">from heart disease </w:t>
      </w:r>
      <w:r w:rsidR="00C05D99" w:rsidRPr="000F1AB1">
        <w:rPr>
          <w:b/>
          <w:bCs/>
        </w:rPr>
        <w:t>AND</w:t>
      </w:r>
      <w:r>
        <w:t xml:space="preserve"> respiratory disease</w:t>
      </w:r>
      <w:r w:rsidR="00C05D99" w:rsidRPr="000F1AB1">
        <w:t>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396CCBC8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D283F0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301C3E38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C3F42A0" w14:textId="70EF516E" w:rsidR="00C05D99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c) </w:t>
      </w:r>
      <w:r w:rsidR="00C05D99" w:rsidRPr="000F1AB1">
        <w:t>What is the difference between a heart attack and stroke?</w:t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2813DE86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4C945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E4C440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C498684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8FAB694" w14:textId="77777777" w:rsidR="00F16989" w:rsidRDefault="00F16989" w:rsidP="00F16989">
      <w:pPr>
        <w:spacing w:line="360" w:lineRule="auto"/>
      </w:pPr>
    </w:p>
    <w:p w14:paraId="153AFA26" w14:textId="77777777" w:rsidR="00F16989" w:rsidRDefault="00F16989" w:rsidP="00F16989">
      <w:pPr>
        <w:spacing w:line="360" w:lineRule="auto"/>
      </w:pPr>
    </w:p>
    <w:p w14:paraId="129B47FE" w14:textId="77777777" w:rsidR="00F16989" w:rsidRDefault="00F16989" w:rsidP="00F16989">
      <w:pPr>
        <w:spacing w:line="360" w:lineRule="auto"/>
      </w:pPr>
    </w:p>
    <w:p w14:paraId="6A2599FC" w14:textId="77777777" w:rsidR="00F16989" w:rsidRDefault="00F16989" w:rsidP="00F16989">
      <w:pPr>
        <w:spacing w:line="360" w:lineRule="auto"/>
      </w:pPr>
    </w:p>
    <w:p w14:paraId="3F915A06" w14:textId="77777777" w:rsidR="00F16989" w:rsidRDefault="00F16989" w:rsidP="00F16989">
      <w:pPr>
        <w:spacing w:line="360" w:lineRule="auto"/>
      </w:pPr>
    </w:p>
    <w:p w14:paraId="46376D39" w14:textId="77777777" w:rsidR="00F16989" w:rsidRDefault="00F16989" w:rsidP="00F16989">
      <w:pPr>
        <w:spacing w:line="360" w:lineRule="auto"/>
      </w:pPr>
    </w:p>
    <w:p w14:paraId="576603C4" w14:textId="77777777" w:rsidR="00F16989" w:rsidRDefault="00F16989" w:rsidP="00F16989">
      <w:pPr>
        <w:spacing w:line="360" w:lineRule="auto"/>
      </w:pPr>
    </w:p>
    <w:p w14:paraId="7FAB4ACB" w14:textId="77777777" w:rsidR="00F16989" w:rsidRDefault="00F16989" w:rsidP="00F16989">
      <w:pPr>
        <w:spacing w:line="360" w:lineRule="auto"/>
      </w:pPr>
    </w:p>
    <w:p w14:paraId="696150B8" w14:textId="77777777" w:rsidR="00F16989" w:rsidRDefault="00F16989" w:rsidP="00F16989">
      <w:pPr>
        <w:spacing w:line="360" w:lineRule="auto"/>
      </w:pPr>
    </w:p>
    <w:p w14:paraId="5562902A" w14:textId="77777777" w:rsidR="00F16989" w:rsidRDefault="00F16989" w:rsidP="00F16989">
      <w:pPr>
        <w:spacing w:line="360" w:lineRule="auto"/>
      </w:pPr>
    </w:p>
    <w:p w14:paraId="6306ADE0" w14:textId="026219CB" w:rsidR="000716A9" w:rsidRPr="000F1AB1" w:rsidRDefault="000716A9" w:rsidP="00F16989">
      <w:pPr>
        <w:spacing w:line="360" w:lineRule="auto"/>
      </w:pPr>
      <w:r>
        <w:lastRenderedPageBreak/>
        <w:t xml:space="preserve">d) </w:t>
      </w:r>
      <w:r w:rsidR="000F1AB1" w:rsidRPr="000F1AB1">
        <w:t>The diagram below shows a capillary and th</w:t>
      </w:r>
      <w:r w:rsidR="00F16989">
        <w:t>e surrounding cells it supplies</w:t>
      </w:r>
    </w:p>
    <w:p w14:paraId="256B8EE2" w14:textId="07F7CAF4" w:rsidR="000F1AB1" w:rsidRPr="000F1AB1" w:rsidRDefault="000F1AB1" w:rsidP="000F1AB1">
      <w:r w:rsidRPr="000F1AB1">
        <w:rPr>
          <w:noProof/>
        </w:rPr>
        <w:drawing>
          <wp:anchor distT="0" distB="0" distL="114300" distR="114300" simplePos="0" relativeHeight="251657216" behindDoc="1" locked="0" layoutInCell="1" allowOverlap="1" wp14:anchorId="1A69F7D9" wp14:editId="13498ECB">
            <wp:simplePos x="0" y="0"/>
            <wp:positionH relativeFrom="column">
              <wp:posOffset>914400</wp:posOffset>
            </wp:positionH>
            <wp:positionV relativeFrom="paragraph">
              <wp:posOffset>47625</wp:posOffset>
            </wp:positionV>
            <wp:extent cx="4446270" cy="2155825"/>
            <wp:effectExtent l="0" t="0" r="0" b="3175"/>
            <wp:wrapNone/>
            <wp:docPr id="20" name="Picture 7" descr="capi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illa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52D80" w14:textId="77777777" w:rsidR="000F1AB1" w:rsidRPr="000F1AB1" w:rsidRDefault="000F1AB1" w:rsidP="000F1AB1"/>
    <w:p w14:paraId="20BF4039" w14:textId="77777777" w:rsidR="000F1AB1" w:rsidRPr="000F1AB1" w:rsidRDefault="000F1AB1" w:rsidP="000F1AB1"/>
    <w:p w14:paraId="640F9170" w14:textId="77777777" w:rsidR="000F1AB1" w:rsidRPr="000F1AB1" w:rsidRDefault="000F1AB1" w:rsidP="000F1AB1"/>
    <w:p w14:paraId="444B6182" w14:textId="77777777" w:rsidR="000F1AB1" w:rsidRPr="000F1AB1" w:rsidRDefault="000F1AB1" w:rsidP="000F1AB1">
      <w:r w:rsidRPr="000F1AB1">
        <w:tab/>
      </w:r>
    </w:p>
    <w:p w14:paraId="1AE8A0AE" w14:textId="77777777" w:rsidR="000F1AB1" w:rsidRPr="000F1AB1" w:rsidRDefault="000F1AB1" w:rsidP="000F1AB1"/>
    <w:p w14:paraId="6968EEA0" w14:textId="77777777" w:rsidR="000F1AB1" w:rsidRPr="000F1AB1" w:rsidRDefault="000F1AB1" w:rsidP="000F1AB1"/>
    <w:p w14:paraId="799771E6" w14:textId="77777777" w:rsidR="000F1AB1" w:rsidRPr="000F1AB1" w:rsidRDefault="000F1AB1" w:rsidP="000F1AB1"/>
    <w:p w14:paraId="41F97579" w14:textId="77777777" w:rsidR="000F1AB1" w:rsidRPr="000F1AB1" w:rsidRDefault="000F1AB1" w:rsidP="000F1AB1"/>
    <w:p w14:paraId="1A1C729C" w14:textId="77777777" w:rsidR="000F1AB1" w:rsidRPr="000F1AB1" w:rsidRDefault="000F1AB1" w:rsidP="000F1AB1"/>
    <w:p w14:paraId="203DBE7B" w14:textId="77777777" w:rsidR="000716A9" w:rsidRDefault="000716A9" w:rsidP="000F1AB1"/>
    <w:p w14:paraId="7BC142AE" w14:textId="77777777" w:rsidR="000716A9" w:rsidRDefault="000716A9" w:rsidP="000F1AB1"/>
    <w:p w14:paraId="5065815E" w14:textId="6813CFEF" w:rsidR="000F1AB1" w:rsidRPr="000F1AB1" w:rsidRDefault="000F1AB1" w:rsidP="000F1AB1">
      <w:r w:rsidRPr="000F1AB1">
        <w:t>C</w:t>
      </w:r>
      <w:r w:rsidR="000716A9">
        <w:t xml:space="preserve">IRCLE the </w:t>
      </w:r>
      <w:r w:rsidRPr="000F1AB1">
        <w:t>CORRECT term in each of the following statements.</w:t>
      </w:r>
    </w:p>
    <w:p w14:paraId="6120E3EA" w14:textId="77777777" w:rsidR="000F1AB1" w:rsidRPr="000F1AB1" w:rsidRDefault="000F1AB1" w:rsidP="000F1AB1"/>
    <w:p w14:paraId="45D47002" w14:textId="523B6468" w:rsidR="000F1AB1" w:rsidRPr="000F1AB1" w:rsidRDefault="000F1AB1" w:rsidP="000F1AB1">
      <w:r w:rsidRPr="000F1AB1">
        <w:t>As blood flows through the capillary from Point X to Point Y: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(6 marks)</w:t>
      </w:r>
    </w:p>
    <w:p w14:paraId="01D9DB11" w14:textId="77777777" w:rsidR="000F1AB1" w:rsidRPr="000F1AB1" w:rsidRDefault="000F1AB1" w:rsidP="000F1AB1"/>
    <w:p w14:paraId="1DB5C297" w14:textId="3DA4F42E" w:rsidR="000F1AB1" w:rsidRPr="000F1AB1" w:rsidRDefault="000716A9" w:rsidP="000F1AB1">
      <w:r>
        <w:tab/>
      </w:r>
      <w:proofErr w:type="spellStart"/>
      <w:r>
        <w:t>i</w:t>
      </w:r>
      <w:proofErr w:type="spellEnd"/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glucose in the blood increases/decreases.</w:t>
      </w:r>
    </w:p>
    <w:p w14:paraId="60F6E329" w14:textId="1AF2C3D8" w:rsidR="000F1AB1" w:rsidRPr="000F1AB1" w:rsidRDefault="000716A9" w:rsidP="000F1AB1">
      <w:r>
        <w:tab/>
        <w:t>ii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oxygen in the blood increases/decreases.</w:t>
      </w:r>
    </w:p>
    <w:p w14:paraId="7A759799" w14:textId="0D5A3E8D" w:rsidR="000F1AB1" w:rsidRPr="000F1AB1" w:rsidRDefault="000716A9" w:rsidP="000F1AB1">
      <w:r>
        <w:tab/>
        <w:t>iii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carbon dioxide in the blood increases/decreases.</w:t>
      </w:r>
    </w:p>
    <w:p w14:paraId="0C45C484" w14:textId="5AC0C8BB" w:rsidR="000F1AB1" w:rsidRPr="000F1AB1" w:rsidRDefault="000716A9" w:rsidP="000F1AB1">
      <w:r>
        <w:tab/>
        <w:t>iv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</w:t>
      </w:r>
      <w:proofErr w:type="spellStart"/>
      <w:r w:rsidR="000F1AB1" w:rsidRPr="000F1AB1">
        <w:t>oxyhaemoglobin</w:t>
      </w:r>
      <w:proofErr w:type="spellEnd"/>
      <w:r w:rsidR="000F1AB1" w:rsidRPr="000F1AB1">
        <w:t xml:space="preserve"> in the blood increases/decreases.</w:t>
      </w:r>
    </w:p>
    <w:p w14:paraId="6B90C036" w14:textId="7C1FF3EA" w:rsidR="000F1AB1" w:rsidRPr="000F1AB1" w:rsidRDefault="000716A9" w:rsidP="000F1AB1">
      <w:r>
        <w:tab/>
        <w:t>v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</w:t>
      </w:r>
      <w:proofErr w:type="spellStart"/>
      <w:r w:rsidR="000F1AB1" w:rsidRPr="000F1AB1">
        <w:t>carbaminohaemoglobin</w:t>
      </w:r>
      <w:proofErr w:type="spellEnd"/>
      <w:r w:rsidR="000F1AB1" w:rsidRPr="000F1AB1">
        <w:t xml:space="preserve"> in the blood increases/decreases.</w:t>
      </w:r>
    </w:p>
    <w:p w14:paraId="2B2AC3AA" w14:textId="3414C92A" w:rsidR="000F1AB1" w:rsidRPr="000F1AB1" w:rsidRDefault="000716A9" w:rsidP="000F1AB1">
      <w:r>
        <w:tab/>
        <w:t>vi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pressure in the vessel increases/decreases.</w:t>
      </w:r>
    </w:p>
    <w:p w14:paraId="22A127E7" w14:textId="0224FE3F" w:rsidR="000F1AB1" w:rsidRPr="000F1AB1" w:rsidRDefault="000F1AB1" w:rsidP="000F1AB1"/>
    <w:p w14:paraId="69996360" w14:textId="77777777" w:rsidR="00F16989" w:rsidRDefault="00F16989">
      <w:r>
        <w:br w:type="page"/>
      </w:r>
    </w:p>
    <w:p w14:paraId="1B8485EA" w14:textId="41836A7F" w:rsidR="000F1AB1" w:rsidRPr="000F1AB1" w:rsidRDefault="00F16989" w:rsidP="000F1AB1">
      <w:r>
        <w:lastRenderedPageBreak/>
        <w:t>5</w:t>
      </w:r>
      <w:r w:rsidR="000716A9">
        <w:t xml:space="preserve">. </w:t>
      </w:r>
      <w:r w:rsidR="000F1AB1" w:rsidRPr="000F1AB1">
        <w:t>Every time the heart beats, it causes fluctuations in th</w:t>
      </w:r>
      <w:r w:rsidR="000716A9">
        <w:t xml:space="preserve">e blood pressure of the body’s </w:t>
      </w:r>
      <w:r w:rsidR="000F1AB1" w:rsidRPr="000F1AB1">
        <w:t>arteries. The graph below shows the effect of the card</w:t>
      </w:r>
      <w:r w:rsidR="000716A9">
        <w:t xml:space="preserve">iac cycle on blood pressure in </w:t>
      </w:r>
      <w:r w:rsidR="000F1AB1" w:rsidRPr="000F1AB1">
        <w:t>the aorta of a healthy adult. Use the graph to answer the following questions.</w:t>
      </w:r>
    </w:p>
    <w:p w14:paraId="46120FF0" w14:textId="64796BFD" w:rsidR="000F1AB1" w:rsidRPr="000F1AB1" w:rsidRDefault="000F1AB1" w:rsidP="000F1AB1">
      <w:pPr>
        <w:jc w:val="both"/>
      </w:pPr>
      <w:r w:rsidRPr="000F1AB1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55ED63" wp14:editId="00660278">
                <wp:simplePos x="0" y="0"/>
                <wp:positionH relativeFrom="column">
                  <wp:posOffset>297180</wp:posOffset>
                </wp:positionH>
                <wp:positionV relativeFrom="paragraph">
                  <wp:posOffset>111760</wp:posOffset>
                </wp:positionV>
                <wp:extent cx="5800725" cy="3571875"/>
                <wp:effectExtent l="508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0725" cy="3571875"/>
                          <a:chOff x="857" y="1185"/>
                          <a:chExt cx="9135" cy="5625"/>
                        </a:xfrm>
                      </wpg:grpSpPr>
                      <pic:pic xmlns:pic="http://schemas.openxmlformats.org/drawingml/2006/picture">
                        <pic:nvPicPr>
                          <pic:cNvPr id="15" name="Picture 9" descr="aorta press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87" t="14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" y="1185"/>
                            <a:ext cx="9135" cy="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" name="Group 10"/>
                        <wpg:cNvGrpSpPr>
                          <a:grpSpLocks/>
                        </wpg:cNvGrpSpPr>
                        <wpg:grpSpPr bwMode="auto">
                          <a:xfrm>
                            <a:off x="3454" y="4539"/>
                            <a:ext cx="1356" cy="1827"/>
                            <a:chOff x="4863" y="5478"/>
                            <a:chExt cx="1356" cy="1827"/>
                          </a:xfrm>
                        </wpg:grpSpPr>
                        <wps:wsp>
                          <wps:cNvPr id="17" name="AutoShape 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63" y="6112"/>
                              <a:ext cx="0" cy="6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AutoShape 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27" y="5478"/>
                              <a:ext cx="0" cy="137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62" y="6800"/>
                              <a:ext cx="557" cy="5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80D996" w14:textId="77777777" w:rsidR="006004D4" w:rsidRPr="000C7D32" w:rsidRDefault="006004D4" w:rsidP="000F1A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0C7D32">
                                  <w:rPr>
                                    <w:sz w:val="22"/>
                                    <w:szCs w:val="22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7" style="position:absolute;left:0;text-align:left;margin-left:23.4pt;margin-top:8.8pt;width:456.75pt;height:281.25pt;z-index:251676672" coordorigin="857,1185" coordsize="9135,562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MgAAAAAFJnaHRsb25n&#10;AAAFA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SkkkklKSSSSUpJJJJSkkkklKSSSSUpJJJJSkkkklKSSSSUpJJJJSkkkklKSSSS&#10;UpJJJJSkkkklKSSSSUpJJJJSkkkklKSSSSUpJJJJSkkkklKSSSSUpJJJJSkkkklKSSSSUpJJJJT/&#10;AP/T9V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SkkkklKSSSSUpJJJJSkkkklKSSSSUpJJJJSkkkklKSSSSUpJJJJSkkkklK&#10;SSSSUpJJJJSkkkklKSSSSUpJJJJSkkkklKSSSSUpJJJJSkkkklKSSSSUpJJJJSkkkklKSSSSUpJJ&#10;JJT/AP/U9V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SkkkklKSSSSUpJJJJSkkkklKSSSSUpJJJJSkkkklKSSSSUpJJJJSkkkklKSSSS&#10;UpJJJJT/AP/V9V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SkkkklKSSSSUpJJJJSkkkklKSSSSUpJJJJSkkkklKSSSSUpJJJJSkkkklK&#10;SSSSUpJJJJT/AP/W9V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T/AP/X9V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T/AP/Q9VSSSSUpJJJJSkkkklKSSSSUpJJJJSkkkklKSSSSUpJJJJSkkkkl&#10;KSSSSUpJJJJSkkkklK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T/AP/R9V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/wD/0PVUkkklKSSSSUpJJJJSkkkklKSSSSUpJJJJSkkkklKSSSSUpJJJJSkkkklKSSSSUpJJ&#10;JJSkkkklKSSSSUpJJJJSkkkklKSSSSUpJJJJSkkkklKSSSSUpJJJJSkkkklKSSSSUpJJJJSkkkkl&#10;KSSSSUpJJJJSkkkklK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/wD/0fVUkkklKSSSSUpJJJJSkkkklKSSSSUpJJJJSkkkklKSSSSUpJJJJSkkkklKSSSS&#10;UpJJJJSkkkklKSSSSUpJJJJSkkkklK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T/AP/W9V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T/AP/X9VSSSSUpJJJJSkkkklKSSSSUpJJJJSkkkklKSSSSUpJJJJSkkkkl&#10;KSSSSUpJJJJSkkkklK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T/AP/Q9V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alt="aorta pressure" style="position:absolute;left:857;top:1185;width:9135;height:5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T9&#10;P5DAAAAA2wAAAA8AAABkcnMvZG93bnJldi54bWxET0trAjEQvhf8D2EEbzVbxa5sjSKCID0UfBw8&#10;DpvpJnQzWTYxu/33TaHQ23x8z9nsRteKRH2wnhW8zAsQxLXXlhsFt+vxeQ0iRGSNrWdS8E0BdtvJ&#10;0wYr7Qc+U7rERuQQDhUqMDF2lZShNuQwzH1HnLlP3zuMGfaN1D0OOdy1clEUr9Kh5dxgsKODofrr&#10;8nAKVqjL9/OHbe9pxGSTKdfDslRqNh33byAijfFf/Oc+6Tx/Bb+/5APk9g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5P0/kMAAAADbAAAADwAAAAAAAAAAAAAAAACcAgAAZHJz&#10;L2Rvd25yZXYueG1sUEsFBgAAAAAEAAQA9wAAAIkDAAAAAA==&#10;">
                  <v:imagedata r:id="rId12" o:title="aorta pressure" croptop="9358f" cropleft="8577f"/>
                </v:shape>
                <v:group id="Group 10" o:spid="_x0000_s1029" style="position:absolute;left:3454;top:4539;width:1356;height:1827" coordorigin="4863,5478" coordsize="1356,182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mP/1wwAAANs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E7j9Eg6Q&#10;+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2Y//XDAAAA2wAAAA8A&#10;AAAAAAAAAAAAAAAAqQIAAGRycy9kb3ducmV2LnhtbFBLBQYAAAAABAAEAPoAAACZAwAAAAA=&#10;"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AutoShape 11" o:spid="_x0000_s1030" type="#_x0000_t32" style="position:absolute;left:4863;top:6112;width:0;height:68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fpSb4AAADbAAAADwAAAGRycy9kb3ducmV2LnhtbERPTYvCMBC9L/gfwgje1tSiW6lGEUH0&#10;qivicWjGttpMShNt/fdGELzN433OfNmZSjyocaVlBaNhBII4s7rkXMHxf/M7BeE8ssbKMil4koPl&#10;ovczx1Tblvf0OPhchBB2KSoovK9TKV1WkEE3tDVx4C62MegDbHKpG2xDuKlkHEV/0mDJoaHAmtYF&#10;ZbfD3Sg43ZNzHJt6dc22G32Nu3PrJmOlBv1uNQPhqfNf8ce902F+Au9fwgFy8QI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DNt+lJvgAAANsAAAAPAAAAAAAAAAAAAAAAAKEC&#10;AABkcnMvZG93bnJldi54bWxQSwUGAAAAAAQABAD5AAAAjAMAAAAA&#10;">
                    <v:stroke dashstyle="1 1" endarrow="block"/>
                  </v:shape>
                  <v:shape id="AutoShape 12" o:spid="_x0000_s1031" type="#_x0000_t32" style="position:absolute;left:5927;top:5478;width:0;height:137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Ch9O8MAAADbAAAADwAAAGRycy9kb3ducmV2LnhtbESPzWrDQAyE74G+w6JCb8m6Jv3BzdqE&#10;gkmuTUPJUXhV26lXa7wb23376BDITWJGM582xew6NdIQWs8GnlcJKOLK25ZrA8fvcvkOKkRki51n&#10;MvBPAYr8YbHBzPqJv2g8xFpJCIcMDTQx9pnWoWrIYVj5nli0Xz84jLIOtbYDThLuOp0myat22LI0&#10;NNjTZ0PV3+HiDPxc3k5p6vrtudqV9pzOpym8rI15epy3H6AizfFuvl3vreALrPwiA+j8C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wofTvDAAAA2wAAAA8AAAAAAAAAAAAA&#10;AAAAoQIAAGRycy9kb3ducmV2LnhtbFBLBQYAAAAABAAEAPkAAACRAwAAAAA=&#10;">
                    <v:stroke dashstyle="1 1" endarrow="block"/>
                  </v:shape>
                  <v:shape id="Text Box 13" o:spid="_x0000_s1032" type="#_x0000_t202" style="position:absolute;left:5662;top:6800;width:557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x2+rwQAA&#10;ANsAAAAPAAAAZHJzL2Rvd25yZXYueG1sRE9Na8JAEL0X+h+WEbyUumkOpaauIUhFr7FevA3ZMQlm&#10;Z5Ps1iT+ercgeJvH+5xVOppGXKl3tWUFH4sIBHFhdc2lguPv9v0LhPPIGhvLpGAiB+n69WWFibYD&#10;53Q9+FKEEHYJKqi8bxMpXVGRQbewLXHgzrY36APsS6l7HEK4aWQcRZ/SYM2hocKWNhUVl8OfUWCH&#10;n8lY6qL47XQzu03W5ee4U2o+G7NvEJ5G/xQ/3Hsd5i/h/5dwgFzf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sdvq8EAAADbAAAADwAAAAAAAAAAAAAAAACXAgAAZHJzL2Rvd25y&#10;ZXYueG1sUEsFBgAAAAAEAAQA9QAAAIUDAAAAAA==&#10;" strokecolor="white">
                    <v:textbox>
                      <w:txbxContent>
                        <w:p w14:paraId="7180D996" w14:textId="77777777" w:rsidR="006004D4" w:rsidRPr="000C7D32" w:rsidRDefault="006004D4" w:rsidP="000F1AB1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0C7D32">
                            <w:rPr>
                              <w:sz w:val="22"/>
                              <w:szCs w:val="22"/>
                            </w:rPr>
                            <w:t>W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DFA514A" w14:textId="71FCD2B7" w:rsidR="000F1AB1" w:rsidRPr="000F1AB1" w:rsidRDefault="000716A9" w:rsidP="000F1AB1">
      <w:pPr>
        <w:jc w:val="center"/>
      </w:pPr>
      <w:r>
        <w:rPr>
          <w:b/>
          <w:i/>
        </w:rPr>
        <w:t>The En</w:t>
      </w:r>
    </w:p>
    <w:p w14:paraId="470D5B53" w14:textId="77777777" w:rsidR="000F1AB1" w:rsidRPr="000F1AB1" w:rsidRDefault="000F1AB1" w:rsidP="000F1AB1"/>
    <w:p w14:paraId="66755804" w14:textId="77777777" w:rsidR="000F1AB1" w:rsidRPr="000F1AB1" w:rsidRDefault="000F1AB1" w:rsidP="000F1AB1"/>
    <w:p w14:paraId="3EBE7BA0" w14:textId="77777777" w:rsidR="000F1AB1" w:rsidRPr="000F1AB1" w:rsidRDefault="000F1AB1" w:rsidP="000F1AB1"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</w:p>
    <w:p w14:paraId="2C9991BA" w14:textId="77777777" w:rsidR="000F1AB1" w:rsidRPr="000F1AB1" w:rsidRDefault="000F1AB1" w:rsidP="000F1AB1"/>
    <w:p w14:paraId="1A7855ED" w14:textId="77777777" w:rsidR="000F1AB1" w:rsidRPr="000F1AB1" w:rsidRDefault="000F1AB1" w:rsidP="000F1AB1"/>
    <w:p w14:paraId="15853845" w14:textId="77777777" w:rsidR="000F1AB1" w:rsidRPr="000F1AB1" w:rsidRDefault="000F1AB1" w:rsidP="000F1AB1"/>
    <w:p w14:paraId="32CC7A5F" w14:textId="77777777" w:rsidR="000F1AB1" w:rsidRPr="000F1AB1" w:rsidRDefault="000F1AB1" w:rsidP="000F1AB1"/>
    <w:p w14:paraId="697F570A" w14:textId="77777777" w:rsidR="000F1AB1" w:rsidRPr="000F1AB1" w:rsidRDefault="000F1AB1" w:rsidP="000F1AB1"/>
    <w:p w14:paraId="553B143E" w14:textId="77777777" w:rsidR="000F1AB1" w:rsidRPr="000F1AB1" w:rsidRDefault="000F1AB1" w:rsidP="000F1AB1">
      <w:pPr>
        <w:outlineLvl w:val="0"/>
        <w:rPr>
          <w:lang w:val="en-AU"/>
        </w:rPr>
      </w:pPr>
    </w:p>
    <w:p w14:paraId="568460CB" w14:textId="77777777" w:rsidR="000F1AB1" w:rsidRPr="000F1AB1" w:rsidRDefault="000F1AB1" w:rsidP="000F1AB1">
      <w:pPr>
        <w:outlineLvl w:val="0"/>
        <w:rPr>
          <w:lang w:val="en-AU"/>
        </w:rPr>
      </w:pPr>
    </w:p>
    <w:p w14:paraId="2F823685" w14:textId="77777777" w:rsidR="000F1AB1" w:rsidRPr="000F1AB1" w:rsidRDefault="000F1AB1" w:rsidP="000F1AB1">
      <w:pPr>
        <w:outlineLvl w:val="0"/>
        <w:rPr>
          <w:lang w:val="en-AU"/>
        </w:rPr>
      </w:pPr>
    </w:p>
    <w:p w14:paraId="31725FF0" w14:textId="77777777" w:rsidR="000F1AB1" w:rsidRPr="000F1AB1" w:rsidRDefault="000F1AB1" w:rsidP="000F1AB1">
      <w:pPr>
        <w:outlineLvl w:val="0"/>
        <w:rPr>
          <w:lang w:val="en-AU"/>
        </w:rPr>
      </w:pPr>
    </w:p>
    <w:p w14:paraId="0BD748F1" w14:textId="77777777" w:rsidR="000F1AB1" w:rsidRPr="000F1AB1" w:rsidRDefault="000F1AB1" w:rsidP="000F1AB1">
      <w:pPr>
        <w:outlineLvl w:val="0"/>
        <w:rPr>
          <w:lang w:val="en-AU"/>
        </w:rPr>
      </w:pPr>
    </w:p>
    <w:p w14:paraId="5D15F55B" w14:textId="77777777" w:rsidR="000F1AB1" w:rsidRPr="000F1AB1" w:rsidRDefault="000F1AB1" w:rsidP="000F1AB1">
      <w:pPr>
        <w:outlineLvl w:val="0"/>
        <w:rPr>
          <w:lang w:val="en-AU"/>
        </w:rPr>
      </w:pPr>
    </w:p>
    <w:p w14:paraId="2E72798E" w14:textId="77777777" w:rsidR="000F1AB1" w:rsidRPr="000F1AB1" w:rsidRDefault="000F1AB1" w:rsidP="000F1AB1">
      <w:pPr>
        <w:outlineLvl w:val="0"/>
        <w:rPr>
          <w:lang w:val="en-AU"/>
        </w:rPr>
      </w:pPr>
    </w:p>
    <w:p w14:paraId="78ADF9B9" w14:textId="77777777" w:rsidR="000F1AB1" w:rsidRDefault="000F1AB1" w:rsidP="000F1AB1">
      <w:pPr>
        <w:outlineLvl w:val="0"/>
        <w:rPr>
          <w:lang w:val="en-AU"/>
        </w:rPr>
      </w:pPr>
    </w:p>
    <w:p w14:paraId="0B2CAB26" w14:textId="77777777" w:rsidR="000716A9" w:rsidRDefault="000716A9" w:rsidP="000F1AB1">
      <w:pPr>
        <w:outlineLvl w:val="0"/>
        <w:rPr>
          <w:lang w:val="en-AU"/>
        </w:rPr>
      </w:pPr>
    </w:p>
    <w:p w14:paraId="4BAE7D3D" w14:textId="77777777" w:rsidR="000716A9" w:rsidRDefault="000716A9" w:rsidP="000F1AB1">
      <w:pPr>
        <w:outlineLvl w:val="0"/>
        <w:rPr>
          <w:lang w:val="en-AU"/>
        </w:rPr>
      </w:pPr>
    </w:p>
    <w:p w14:paraId="3C864087" w14:textId="77777777" w:rsidR="00F16989" w:rsidRDefault="00F16989" w:rsidP="000716A9">
      <w:pPr>
        <w:outlineLvl w:val="0"/>
        <w:rPr>
          <w:lang w:val="en-AU"/>
        </w:rPr>
      </w:pPr>
    </w:p>
    <w:p w14:paraId="5E92C571" w14:textId="3680FE58" w:rsidR="000716A9" w:rsidRDefault="000716A9" w:rsidP="00F16989">
      <w:pPr>
        <w:spacing w:line="360" w:lineRule="auto"/>
        <w:outlineLvl w:val="0"/>
        <w:rPr>
          <w:lang w:val="en-AU"/>
        </w:rPr>
      </w:pPr>
      <w:r>
        <w:rPr>
          <w:lang w:val="en-AU"/>
        </w:rPr>
        <w:t xml:space="preserve">a) </w:t>
      </w:r>
      <w:r w:rsidR="000F1AB1" w:rsidRPr="000F1AB1">
        <w:rPr>
          <w:lang w:val="en-AU"/>
        </w:rPr>
        <w:t xml:space="preserve">State the diastolic </w:t>
      </w:r>
      <w:r>
        <w:rPr>
          <w:lang w:val="en-AU"/>
        </w:rPr>
        <w:t>blood pressure for this adult.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 mark)</w:t>
      </w:r>
    </w:p>
    <w:p w14:paraId="02AD75D7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5BC6B5F0" w14:textId="4001B97E" w:rsidR="000F1AB1" w:rsidRPr="000F1AB1" w:rsidRDefault="000716A9" w:rsidP="00F16989">
      <w:pPr>
        <w:spacing w:line="360" w:lineRule="auto"/>
        <w:outlineLvl w:val="0"/>
        <w:rPr>
          <w:lang w:val="en-AU"/>
        </w:rPr>
      </w:pPr>
      <w:r>
        <w:rPr>
          <w:lang w:val="en-AU"/>
        </w:rPr>
        <w:t xml:space="preserve">b) </w:t>
      </w:r>
      <w:r w:rsidR="000F1AB1" w:rsidRPr="000F1AB1">
        <w:rPr>
          <w:lang w:val="en-AU"/>
        </w:rPr>
        <w:t xml:space="preserve">A student chooses Point Z as the beginning of a cardiac cycle. Use the </w:t>
      </w:r>
      <w:r w:rsidR="000F1AB1" w:rsidRPr="000F1AB1">
        <w:rPr>
          <w:b/>
          <w:lang w:val="en-AU"/>
        </w:rPr>
        <w:t>Letter E</w:t>
      </w:r>
      <w:r w:rsidR="009529FA">
        <w:rPr>
          <w:lang w:val="en-AU"/>
        </w:rPr>
        <w:t xml:space="preserve"> to </w:t>
      </w:r>
      <w:r w:rsidR="000F1AB1" w:rsidRPr="000F1AB1">
        <w:rPr>
          <w:lang w:val="en-AU"/>
        </w:rPr>
        <w:t xml:space="preserve">indicate clearly where the </w:t>
      </w:r>
      <w:r w:rsidR="000F1AB1" w:rsidRPr="000F1AB1">
        <w:rPr>
          <w:b/>
          <w:lang w:val="en-AU"/>
        </w:rPr>
        <w:t>end</w:t>
      </w:r>
      <w:r w:rsidR="000F1AB1" w:rsidRPr="000F1AB1">
        <w:rPr>
          <w:lang w:val="en-AU"/>
        </w:rPr>
        <w:t xml:space="preserve"> of this one cardiac cycle should occur.</w:t>
      </w:r>
      <w:r w:rsidR="000F1AB1" w:rsidRPr="000F1AB1">
        <w:rPr>
          <w:lang w:val="en-AU"/>
        </w:rPr>
        <w:tab/>
      </w:r>
      <w:r w:rsidR="000F1AB1" w:rsidRPr="000F1AB1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  <w:t>(1 m</w:t>
      </w:r>
      <w:r w:rsidR="000F1AB1" w:rsidRPr="000F1AB1">
        <w:rPr>
          <w:lang w:val="en-AU"/>
        </w:rPr>
        <w:t>ark)</w:t>
      </w:r>
    </w:p>
    <w:p w14:paraId="713EAC66" w14:textId="1ECA3BE1" w:rsidR="000F1AB1" w:rsidRPr="000F1AB1" w:rsidRDefault="009529FA" w:rsidP="00F16989">
      <w:pPr>
        <w:spacing w:line="360" w:lineRule="auto"/>
        <w:outlineLvl w:val="0"/>
        <w:rPr>
          <w:lang w:val="en-AU"/>
        </w:rPr>
      </w:pPr>
      <w:r>
        <w:rPr>
          <w:lang w:val="en-AU"/>
        </w:rPr>
        <w:t xml:space="preserve">c) </w:t>
      </w:r>
      <w:r w:rsidR="000F1AB1" w:rsidRPr="000F1AB1">
        <w:rPr>
          <w:lang w:val="en-AU"/>
        </w:rPr>
        <w:t>Name the stage of the cardiac cycle that occurs between Point Z and Point W.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 mark)</w:t>
      </w:r>
    </w:p>
    <w:p w14:paraId="225B2C9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8CEF909" w14:textId="399BF865" w:rsidR="000F1AB1" w:rsidRDefault="000F1AB1" w:rsidP="00F16989">
      <w:pPr>
        <w:spacing w:line="360" w:lineRule="auto"/>
        <w:outlineLvl w:val="0"/>
        <w:rPr>
          <w:lang w:val="en-AU"/>
        </w:rPr>
      </w:pPr>
      <w:r w:rsidRPr="000F1AB1">
        <w:rPr>
          <w:lang w:val="en-AU"/>
        </w:rPr>
        <w:t>d)</w:t>
      </w:r>
      <w:r w:rsidR="009529FA">
        <w:rPr>
          <w:lang w:val="en-AU"/>
        </w:rPr>
        <w:t xml:space="preserve"> </w:t>
      </w:r>
      <w:r w:rsidRPr="000F1AB1">
        <w:rPr>
          <w:lang w:val="en-AU"/>
        </w:rPr>
        <w:t xml:space="preserve">Two stages of the cardiac cycle cause the changes in </w:t>
      </w:r>
      <w:r w:rsidR="009529FA">
        <w:rPr>
          <w:lang w:val="en-AU"/>
        </w:rPr>
        <w:t xml:space="preserve">aortic blood pressure observed </w:t>
      </w:r>
      <w:r w:rsidRPr="000F1AB1">
        <w:rPr>
          <w:lang w:val="en-AU"/>
        </w:rPr>
        <w:t>between Point W and Point X. Name these two stages of the cardiac cycle.</w:t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  <w:t>(2 marks)</w:t>
      </w:r>
    </w:p>
    <w:p w14:paraId="2F95020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027B770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5591E8A9" w14:textId="77777777" w:rsidR="009529FA" w:rsidRDefault="009529FA" w:rsidP="000F1AB1">
      <w:pPr>
        <w:tabs>
          <w:tab w:val="right" w:pos="9360"/>
        </w:tabs>
        <w:rPr>
          <w:lang w:val="en-AU"/>
        </w:rPr>
      </w:pPr>
    </w:p>
    <w:p w14:paraId="12097BB5" w14:textId="77777777" w:rsidR="00F16989" w:rsidRDefault="00F16989">
      <w:pPr>
        <w:rPr>
          <w:lang w:val="en-AU"/>
        </w:rPr>
      </w:pPr>
      <w:r>
        <w:rPr>
          <w:lang w:val="en-AU"/>
        </w:rPr>
        <w:br w:type="page"/>
      </w:r>
    </w:p>
    <w:p w14:paraId="2E1C86BB" w14:textId="08E34638" w:rsidR="000F1AB1" w:rsidRPr="009529FA" w:rsidRDefault="00F16989" w:rsidP="009529FA">
      <w:pPr>
        <w:tabs>
          <w:tab w:val="right" w:pos="9360"/>
        </w:tabs>
        <w:rPr>
          <w:b/>
        </w:rPr>
      </w:pPr>
      <w:r>
        <w:rPr>
          <w:lang w:val="en-AU"/>
        </w:rPr>
        <w:lastRenderedPageBreak/>
        <w:t>6</w:t>
      </w:r>
      <w:r w:rsidR="009529FA">
        <w:rPr>
          <w:lang w:val="en-AU"/>
        </w:rPr>
        <w:t xml:space="preserve">. </w:t>
      </w:r>
      <w:r w:rsidR="000F1AB1" w:rsidRPr="000F1AB1">
        <w:t xml:space="preserve">During a heart dissection, you notice that ‘one side’ of the heart is much thicker that the other side (see </w:t>
      </w:r>
      <w:r w:rsidR="009529FA">
        <w:t xml:space="preserve">photo below). </w:t>
      </w:r>
      <w:r w:rsidR="000F1AB1" w:rsidRPr="000F1AB1">
        <w:t xml:space="preserve">Your group members reckon this is because the thick side pumps more </w:t>
      </w:r>
      <w:proofErr w:type="gramStart"/>
      <w:r w:rsidR="000F1AB1" w:rsidRPr="000F1AB1">
        <w:t>blood</w:t>
      </w:r>
      <w:proofErr w:type="gramEnd"/>
      <w:r w:rsidR="000F1AB1" w:rsidRPr="000F1AB1">
        <w:t xml:space="preserve"> as the heart is a double pump.</w:t>
      </w:r>
      <w:r w:rsidR="000F1AB1" w:rsidRPr="000F1AB1">
        <w:rPr>
          <w:b/>
        </w:rPr>
        <w:t xml:space="preserve"> </w:t>
      </w:r>
    </w:p>
    <w:p w14:paraId="1769787F" w14:textId="033E445E" w:rsidR="000F1AB1" w:rsidRPr="000F1AB1" w:rsidRDefault="000F1AB1" w:rsidP="000F1AB1">
      <w:pPr>
        <w:jc w:val="center"/>
      </w:pPr>
      <w:r w:rsidRPr="000F1AB1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BCD566" wp14:editId="0431BD78">
                <wp:simplePos x="0" y="0"/>
                <wp:positionH relativeFrom="column">
                  <wp:posOffset>3990340</wp:posOffset>
                </wp:positionH>
                <wp:positionV relativeFrom="paragraph">
                  <wp:posOffset>1632585</wp:posOffset>
                </wp:positionV>
                <wp:extent cx="1492250" cy="323850"/>
                <wp:effectExtent l="12700" t="19050" r="19050" b="50800"/>
                <wp:wrapNone/>
                <wp:docPr id="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margin-left:314.2pt;margin-top:128.55pt;width:117.5pt;height:25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">
                <v:stroke endarrow="block"/>
              </v:shape>
            </w:pict>
          </mc:Fallback>
        </mc:AlternateContent>
      </w:r>
      <w:r w:rsidRPr="000F1AB1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535C08" wp14:editId="4BBD0C6E">
                <wp:simplePos x="0" y="0"/>
                <wp:positionH relativeFrom="column">
                  <wp:posOffset>5482590</wp:posOffset>
                </wp:positionH>
                <wp:positionV relativeFrom="paragraph">
                  <wp:posOffset>1397635</wp:posOffset>
                </wp:positionV>
                <wp:extent cx="708660" cy="457200"/>
                <wp:effectExtent l="6350" t="0" r="8890" b="12700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E1ED8" w14:textId="77777777" w:rsidR="006004D4" w:rsidRDefault="006004D4" w:rsidP="000F1AB1">
                            <w:r>
                              <w:t>Thicker</w:t>
                            </w:r>
                          </w:p>
                          <w:p w14:paraId="7D020B46" w14:textId="77777777" w:rsidR="006004D4" w:rsidRDefault="006004D4" w:rsidP="000F1AB1">
                            <w:r>
                              <w:t>Side.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3" type="#_x0000_t202" style="position:absolute;left:0;text-align:left;margin-left:431.7pt;margin-top:110.05pt;width:55.8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">
                <v:textbox>
                  <w:txbxContent>
                    <w:p w14:paraId="114E1ED8" w14:textId="77777777" w:rsidR="006004D4" w:rsidRDefault="006004D4" w:rsidP="000F1AB1">
                      <w:r>
                        <w:t>Thicker</w:t>
                      </w:r>
                    </w:p>
                    <w:p w14:paraId="7D020B46" w14:textId="77777777" w:rsidR="006004D4" w:rsidRDefault="006004D4" w:rsidP="000F1AB1">
                      <w:r>
                        <w:t>Side.</w:t>
                      </w:r>
                    </w:p>
                  </w:txbxContent>
                </v:textbox>
              </v:shape>
            </w:pict>
          </mc:Fallback>
        </mc:AlternateContent>
      </w:r>
      <w:r w:rsidRPr="000F1AB1">
        <w:rPr>
          <w:noProof/>
        </w:rPr>
        <w:drawing>
          <wp:inline distT="0" distB="0" distL="0" distR="0" wp14:anchorId="6FFE7EA9" wp14:editId="149CFA71">
            <wp:extent cx="4172585" cy="2959735"/>
            <wp:effectExtent l="0" t="0" r="0" b="12065"/>
            <wp:docPr id="11" name="il_fi" descr="pig_dissection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pig_dissection_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5B55" w14:textId="77777777" w:rsidR="000F1AB1" w:rsidRPr="000F1AB1" w:rsidRDefault="000F1AB1" w:rsidP="000F1AB1"/>
    <w:p w14:paraId="3B88B6E2" w14:textId="03607A55" w:rsidR="000F1AB1" w:rsidRPr="000F1AB1" w:rsidRDefault="009529FA" w:rsidP="00F16989">
      <w:pPr>
        <w:spacing w:line="360" w:lineRule="auto"/>
      </w:pPr>
      <w:r>
        <w:t xml:space="preserve">a) </w:t>
      </w:r>
      <w:r w:rsidR="000F1AB1" w:rsidRPr="000F1AB1">
        <w:t xml:space="preserve">What </w:t>
      </w:r>
      <w:r>
        <w:t xml:space="preserve">is the </w:t>
      </w:r>
      <w:r w:rsidR="000F1AB1" w:rsidRPr="000F1AB1">
        <w:t xml:space="preserve">‘thick part’ of the heart structure </w:t>
      </w:r>
      <w:r w:rsidR="00F16989">
        <w:t>that i</w:t>
      </w:r>
      <w:r>
        <w:t>s being examined?</w:t>
      </w:r>
      <w:r w:rsidR="000F1AB1" w:rsidRPr="000F1AB1">
        <w:tab/>
      </w:r>
      <w:r>
        <w:tab/>
      </w:r>
      <w:r>
        <w:tab/>
      </w:r>
      <w:r>
        <w:tab/>
      </w:r>
      <w:r w:rsidR="000F1AB1" w:rsidRPr="000F1AB1">
        <w:t>(1 mark)</w:t>
      </w:r>
    </w:p>
    <w:p w14:paraId="4CF6440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7F4DE5F8" w14:textId="77777777" w:rsidR="009529FA" w:rsidRDefault="009529FA" w:rsidP="00F16989">
      <w:pPr>
        <w:spacing w:line="360" w:lineRule="auto"/>
        <w:ind w:left="720" w:hanging="720"/>
      </w:pPr>
      <w:r>
        <w:t xml:space="preserve">b) </w:t>
      </w:r>
      <w:r w:rsidR="000F1AB1" w:rsidRPr="000F1AB1">
        <w:t>Are your fellow group members</w:t>
      </w:r>
      <w:r>
        <w:t xml:space="preserve"> correct for stating that ‘</w:t>
      </w:r>
      <w:r w:rsidRPr="009529FA">
        <w:rPr>
          <w:i/>
        </w:rPr>
        <w:t xml:space="preserve">this </w:t>
      </w:r>
      <w:r>
        <w:rPr>
          <w:i/>
        </w:rPr>
        <w:t xml:space="preserve">side is thicker </w:t>
      </w:r>
      <w:r w:rsidR="000F1AB1" w:rsidRPr="000F1AB1">
        <w:rPr>
          <w:i/>
        </w:rPr>
        <w:t>as it pumps more blood’</w:t>
      </w:r>
      <w:r>
        <w:t>?</w:t>
      </w:r>
    </w:p>
    <w:p w14:paraId="03014758" w14:textId="41A74ED5" w:rsidR="000F1AB1" w:rsidRPr="000F1AB1" w:rsidRDefault="000F1AB1" w:rsidP="00F16989">
      <w:pPr>
        <w:spacing w:line="360" w:lineRule="auto"/>
        <w:ind w:left="720" w:hanging="720"/>
      </w:pPr>
      <w:r w:rsidRPr="000F1AB1">
        <w:t xml:space="preserve">Explain. </w:t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Pr="000F1AB1">
        <w:t>(2 marks)</w:t>
      </w:r>
    </w:p>
    <w:p w14:paraId="4A882B0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4E789B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19B8AC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F989FED" w14:textId="65EAF3E0" w:rsidR="000F1AB1" w:rsidRPr="000F1AB1" w:rsidRDefault="009529FA" w:rsidP="00F16989">
      <w:pPr>
        <w:spacing w:line="360" w:lineRule="auto"/>
        <w:ind w:left="720" w:hanging="720"/>
      </w:pPr>
      <w:r>
        <w:t xml:space="preserve">c) </w:t>
      </w:r>
      <w:r w:rsidR="000F1AB1" w:rsidRPr="000F1AB1">
        <w:t xml:space="preserve">Why is the heart referred to as a double pump?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>
        <w:tab/>
      </w:r>
      <w:r>
        <w:tab/>
      </w:r>
      <w:r w:rsidR="000F1AB1" w:rsidRPr="000F1AB1">
        <w:t>(2 marks)</w:t>
      </w:r>
    </w:p>
    <w:p w14:paraId="019AB78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77FD079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D6D734B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AECF893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406EB24E" w14:textId="77777777" w:rsidR="009529FA" w:rsidRDefault="000F1AB1" w:rsidP="00F16989">
      <w:pPr>
        <w:spacing w:line="360" w:lineRule="auto"/>
        <w:ind w:left="720" w:hanging="720"/>
      </w:pPr>
      <w:r w:rsidRPr="000F1AB1">
        <w:t xml:space="preserve">Near the end of the heart dissection, a group member accidentally cuts their finger.  It began to bleed and </w:t>
      </w:r>
    </w:p>
    <w:p w14:paraId="0C95535C" w14:textId="77777777" w:rsidR="009529FA" w:rsidRDefault="000F1AB1" w:rsidP="00F16989">
      <w:pPr>
        <w:spacing w:line="360" w:lineRule="auto"/>
        <w:ind w:left="720" w:hanging="720"/>
      </w:pPr>
      <w:proofErr w:type="gramStart"/>
      <w:r w:rsidRPr="000F1AB1">
        <w:t>they</w:t>
      </w:r>
      <w:proofErr w:type="gramEnd"/>
      <w:r w:rsidRPr="000F1AB1">
        <w:t xml:space="preserve"> applied a small pressure bandage.  Over the next 30 minutes, their blood bega</w:t>
      </w:r>
      <w:r w:rsidR="009529FA">
        <w:t>n to clot.  This involved</w:t>
      </w:r>
    </w:p>
    <w:p w14:paraId="33802AEE" w14:textId="57AB97C2" w:rsidR="000F1AB1" w:rsidRPr="000F1AB1" w:rsidRDefault="000F1AB1" w:rsidP="00F16989">
      <w:pPr>
        <w:spacing w:line="360" w:lineRule="auto"/>
        <w:ind w:left="720" w:hanging="720"/>
      </w:pPr>
      <w:proofErr w:type="gramStart"/>
      <w:r w:rsidRPr="000F1AB1">
        <w:t>the</w:t>
      </w:r>
      <w:proofErr w:type="gramEnd"/>
      <w:r w:rsidRPr="000F1AB1">
        <w:t xml:space="preserve"> blood components: platelets and fibrinogen.</w:t>
      </w:r>
    </w:p>
    <w:p w14:paraId="091BE032" w14:textId="0D235653" w:rsidR="000F1AB1" w:rsidRPr="000F1AB1" w:rsidRDefault="009529FA" w:rsidP="00F16989">
      <w:pPr>
        <w:spacing w:line="360" w:lineRule="auto"/>
        <w:ind w:left="720"/>
      </w:pPr>
      <w:proofErr w:type="spellStart"/>
      <w:r>
        <w:t>i</w:t>
      </w:r>
      <w:proofErr w:type="spellEnd"/>
      <w:r>
        <w:t xml:space="preserve">) </w:t>
      </w:r>
      <w:r w:rsidR="000F1AB1" w:rsidRPr="000F1AB1">
        <w:t xml:space="preserve">Where are platelets produced?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>
        <w:tab/>
      </w:r>
      <w:r w:rsidR="000F1AB1" w:rsidRPr="000F1AB1">
        <w:t>(1 mark)</w:t>
      </w:r>
    </w:p>
    <w:p w14:paraId="1FB3550B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4F8B0B21" w14:textId="42B426F7" w:rsidR="000F1AB1" w:rsidRPr="000F1AB1" w:rsidRDefault="009529FA" w:rsidP="00F16989">
      <w:pPr>
        <w:spacing w:line="360" w:lineRule="auto"/>
        <w:ind w:left="720" w:hanging="720"/>
      </w:pPr>
      <w:r w:rsidRPr="000F1AB1">
        <w:t xml:space="preserve"> </w:t>
      </w:r>
      <w:r>
        <w:tab/>
        <w:t xml:space="preserve">ii) </w:t>
      </w:r>
      <w:r w:rsidR="000F1AB1" w:rsidRPr="000F1AB1">
        <w:t xml:space="preserve">What is fibrinogen?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 w:rsidR="000F1AB1" w:rsidRPr="000F1AB1">
        <w:t>(1 mark)</w:t>
      </w:r>
    </w:p>
    <w:p w14:paraId="1447AD4C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CCFEEBD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491919A8" w14:textId="0E7827E5" w:rsidR="000F1AB1" w:rsidRPr="000F1AB1" w:rsidRDefault="009529FA" w:rsidP="00F16989">
      <w:pPr>
        <w:spacing w:line="360" w:lineRule="auto"/>
        <w:ind w:left="720" w:hanging="720"/>
      </w:pPr>
      <w:r w:rsidRPr="000F1AB1">
        <w:lastRenderedPageBreak/>
        <w:t xml:space="preserve"> </w:t>
      </w:r>
      <w:r>
        <w:tab/>
        <w:t xml:space="preserve">iii) </w:t>
      </w:r>
      <w:r w:rsidR="000F1AB1" w:rsidRPr="000F1AB1">
        <w:t xml:space="preserve">What is the role of fibrinogen in blood clotting?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>
        <w:tab/>
      </w:r>
      <w:r w:rsidR="000F1AB1" w:rsidRPr="000F1AB1">
        <w:t>(2 marks)</w:t>
      </w:r>
    </w:p>
    <w:p w14:paraId="329F37D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12DD6B3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76924F3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5F5E80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0DBBE874" w14:textId="37FCA38A" w:rsidR="000F1AB1" w:rsidRPr="000F1AB1" w:rsidRDefault="009529FA" w:rsidP="009529FA">
      <w:r>
        <w:t xml:space="preserve">7. </w:t>
      </w:r>
      <w:r w:rsidR="000F1AB1" w:rsidRPr="000F1AB1">
        <w:t>The graph below shows the pulse rate and the output of blood from the left side of the heart before, during and after a period of exercise.</w:t>
      </w:r>
    </w:p>
    <w:p w14:paraId="7CD15D03" w14:textId="77777777" w:rsidR="000F1AB1" w:rsidRPr="009529FA" w:rsidRDefault="00E24710" w:rsidP="009529FA">
      <w:pPr>
        <w:ind w:left="360"/>
        <w:rPr>
          <w:b/>
        </w:rPr>
      </w:pPr>
      <w:r>
        <w:rPr>
          <w:noProof/>
        </w:rPr>
        <w:pict w14:anchorId="241EAC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9.05pt;margin-top:.8pt;width:512.4pt;height:373.3pt;z-index:-251656192">
            <v:imagedata r:id="rId14" o:title=""/>
          </v:shape>
          <o:OLEObject Type="Embed" ProgID="Photoshop.Image.11" ShapeID="_x0000_s1026" DrawAspect="Content" ObjectID="_1244016626" r:id="rId15">
            <o:FieldCodes>\s</o:FieldCodes>
          </o:OLEObject>
        </w:pict>
      </w:r>
    </w:p>
    <w:p w14:paraId="06EA491C" w14:textId="77777777" w:rsidR="000F1AB1" w:rsidRPr="009529FA" w:rsidRDefault="000F1AB1" w:rsidP="009529FA">
      <w:pPr>
        <w:ind w:left="360"/>
        <w:rPr>
          <w:b/>
        </w:rPr>
      </w:pPr>
    </w:p>
    <w:p w14:paraId="650364F3" w14:textId="77777777" w:rsidR="000F1AB1" w:rsidRPr="009529FA" w:rsidRDefault="000F1AB1" w:rsidP="009529FA">
      <w:pPr>
        <w:ind w:left="568"/>
        <w:rPr>
          <w:b/>
        </w:rPr>
      </w:pPr>
    </w:p>
    <w:p w14:paraId="3A697726" w14:textId="77777777" w:rsidR="009529FA" w:rsidRDefault="009529FA" w:rsidP="009529FA"/>
    <w:p w14:paraId="08B8FD24" w14:textId="77777777" w:rsidR="009529FA" w:rsidRDefault="009529FA" w:rsidP="009529FA"/>
    <w:p w14:paraId="3BD40560" w14:textId="77777777" w:rsidR="009529FA" w:rsidRDefault="009529FA" w:rsidP="009529FA"/>
    <w:p w14:paraId="4FDF0FA9" w14:textId="77777777" w:rsidR="009529FA" w:rsidRDefault="009529FA" w:rsidP="009529FA"/>
    <w:p w14:paraId="3B68B3CA" w14:textId="77777777" w:rsidR="009529FA" w:rsidRDefault="009529FA" w:rsidP="009529FA"/>
    <w:p w14:paraId="3AC62DB7" w14:textId="77777777" w:rsidR="009529FA" w:rsidRDefault="009529FA" w:rsidP="009529FA"/>
    <w:p w14:paraId="5FD49D72" w14:textId="77777777" w:rsidR="009529FA" w:rsidRDefault="009529FA" w:rsidP="009529FA"/>
    <w:p w14:paraId="7AA901B1" w14:textId="77777777" w:rsidR="009529FA" w:rsidRDefault="009529FA" w:rsidP="009529FA"/>
    <w:p w14:paraId="40B2D6FE" w14:textId="77777777" w:rsidR="009529FA" w:rsidRDefault="009529FA" w:rsidP="009529FA"/>
    <w:p w14:paraId="27EE9322" w14:textId="77777777" w:rsidR="009529FA" w:rsidRDefault="009529FA" w:rsidP="009529FA"/>
    <w:p w14:paraId="068F566C" w14:textId="77777777" w:rsidR="009529FA" w:rsidRDefault="009529FA" w:rsidP="009529FA"/>
    <w:p w14:paraId="43F32342" w14:textId="77777777" w:rsidR="009529FA" w:rsidRDefault="009529FA" w:rsidP="009529FA"/>
    <w:p w14:paraId="619C7364" w14:textId="77777777" w:rsidR="009529FA" w:rsidRDefault="009529FA" w:rsidP="009529FA"/>
    <w:p w14:paraId="4A03AA0E" w14:textId="77777777" w:rsidR="009529FA" w:rsidRDefault="009529FA" w:rsidP="009529FA"/>
    <w:p w14:paraId="099FB60D" w14:textId="77777777" w:rsidR="009529FA" w:rsidRDefault="009529FA" w:rsidP="009529FA"/>
    <w:p w14:paraId="4F17D7D4" w14:textId="77777777" w:rsidR="009529FA" w:rsidRDefault="009529FA" w:rsidP="009529FA"/>
    <w:p w14:paraId="60BFC850" w14:textId="77777777" w:rsidR="009529FA" w:rsidRDefault="009529FA" w:rsidP="009529FA"/>
    <w:p w14:paraId="38749F45" w14:textId="77777777" w:rsidR="009529FA" w:rsidRDefault="009529FA" w:rsidP="009529FA"/>
    <w:p w14:paraId="6D0EFDB8" w14:textId="77777777" w:rsidR="009529FA" w:rsidRDefault="009529FA" w:rsidP="009529FA"/>
    <w:p w14:paraId="73286C02" w14:textId="77777777" w:rsidR="009529FA" w:rsidRDefault="009529FA" w:rsidP="009529FA"/>
    <w:p w14:paraId="70C485C7" w14:textId="77777777" w:rsidR="009529FA" w:rsidRDefault="009529FA" w:rsidP="009529FA"/>
    <w:p w14:paraId="3E4D29A4" w14:textId="77777777" w:rsidR="009529FA" w:rsidRDefault="009529FA" w:rsidP="009529FA"/>
    <w:p w14:paraId="31434648" w14:textId="77777777" w:rsidR="009529FA" w:rsidRDefault="009529FA" w:rsidP="009529FA"/>
    <w:p w14:paraId="7CEBF97E" w14:textId="77777777" w:rsidR="009529FA" w:rsidRDefault="009529FA" w:rsidP="009529FA"/>
    <w:p w14:paraId="03CF3F9A" w14:textId="77777777" w:rsidR="009529FA" w:rsidRDefault="009529FA" w:rsidP="009529FA"/>
    <w:p w14:paraId="54FCF6DB" w14:textId="219AF308" w:rsidR="000F1AB1" w:rsidRDefault="009529FA" w:rsidP="00F16989">
      <w:pPr>
        <w:spacing w:line="360" w:lineRule="auto"/>
      </w:pPr>
      <w:r>
        <w:t xml:space="preserve">a) </w:t>
      </w:r>
      <w:r w:rsidR="000F1AB1" w:rsidRPr="000F1AB1">
        <w:t>What was the output of blood from the left side of the heart when exercise ended?</w:t>
      </w:r>
      <w:r w:rsidR="00D92F55">
        <w:tab/>
      </w:r>
      <w:r w:rsidR="00D92F55">
        <w:tab/>
        <w:t>(1 mark)</w:t>
      </w:r>
    </w:p>
    <w:p w14:paraId="1600F754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46CB3B6" w14:textId="3F6E9008" w:rsidR="000F1AB1" w:rsidRDefault="00D92F55" w:rsidP="00F16989">
      <w:pPr>
        <w:spacing w:line="360" w:lineRule="auto"/>
      </w:pPr>
      <w:r>
        <w:t xml:space="preserve">b) </w:t>
      </w:r>
      <w:r w:rsidR="000F1AB1" w:rsidRPr="000F1AB1">
        <w:t>What was the difference between the maximum and minimum pulse rates?</w:t>
      </w:r>
      <w:r>
        <w:tab/>
      </w:r>
      <w:r>
        <w:tab/>
      </w:r>
      <w:r>
        <w:tab/>
        <w:t>(1 mark)</w:t>
      </w:r>
    </w:p>
    <w:p w14:paraId="0F985DA6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7325892A" w14:textId="179453A9" w:rsidR="000F1AB1" w:rsidRDefault="00D92F55" w:rsidP="00F16989">
      <w:pPr>
        <w:spacing w:line="360" w:lineRule="auto"/>
      </w:pPr>
      <w:r>
        <w:t xml:space="preserve">c) </w:t>
      </w:r>
      <w:r w:rsidR="000F1AB1" w:rsidRPr="000F1AB1">
        <w:t>What was the maximum cardiac output attained during the 22 minutes that the observations continued?</w:t>
      </w:r>
    </w:p>
    <w:p w14:paraId="1D443D5F" w14:textId="5DF32367" w:rsidR="00D92F55" w:rsidRPr="000F1AB1" w:rsidRDefault="00D92F55" w:rsidP="00F16989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13C14715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80A8E58" w14:textId="77777777" w:rsidR="00D92F55" w:rsidRDefault="00D92F55" w:rsidP="00D92F55"/>
    <w:p w14:paraId="4B7A3CC8" w14:textId="5AE4B617" w:rsidR="00D92F55" w:rsidRDefault="00F16989" w:rsidP="00F16989">
      <w:pPr>
        <w:jc w:val="center"/>
      </w:pPr>
      <w:r>
        <w:t>THE END</w:t>
      </w:r>
    </w:p>
    <w:p w14:paraId="4DCC7253" w14:textId="45F74069" w:rsidR="00C05D99" w:rsidRPr="00FC3B38" w:rsidRDefault="00C05D99" w:rsidP="00FC3B38">
      <w:pPr>
        <w:rPr>
          <w:b/>
          <w:lang w:val="en-AU"/>
        </w:rPr>
      </w:pPr>
    </w:p>
    <w:sectPr w:rsidR="00C05D99" w:rsidRPr="00FC3B38" w:rsidSect="0025177A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BBKNG J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FFFFFF1D"/>
    <w:multiLevelType w:val="multilevel"/>
    <w:tmpl w:val="AB7C36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D92AD1"/>
    <w:multiLevelType w:val="hybridMultilevel"/>
    <w:tmpl w:val="E5163BFA"/>
    <w:lvl w:ilvl="0" w:tplc="42D67AD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B9521D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0AFF05C5"/>
    <w:multiLevelType w:val="hybridMultilevel"/>
    <w:tmpl w:val="16F416B4"/>
    <w:lvl w:ilvl="0" w:tplc="13CA9C9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026A9B"/>
    <w:multiLevelType w:val="hybridMultilevel"/>
    <w:tmpl w:val="E8743A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72DCD"/>
    <w:multiLevelType w:val="hybridMultilevel"/>
    <w:tmpl w:val="DF8CBC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E5532"/>
    <w:multiLevelType w:val="hybridMultilevel"/>
    <w:tmpl w:val="74FA1A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84C4A"/>
    <w:multiLevelType w:val="multilevel"/>
    <w:tmpl w:val="666499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785"/>
        </w:tabs>
        <w:ind w:left="1785" w:hanging="705"/>
      </w:pPr>
      <w:rPr>
        <w:rFonts w:ascii="Arial" w:hAnsi="Arial" w:cs="Arial" w:hint="default"/>
        <w:sz w:val="22"/>
        <w:szCs w:val="22"/>
      </w:rPr>
    </w:lvl>
    <w:lvl w:ilvl="2">
      <w:start w:val="9"/>
      <w:numFmt w:val="none"/>
      <w:lvlText w:val="i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>
    <w:nsid w:val="1B3610A9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1BC45BF6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21FC7E07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>
    <w:nsid w:val="25C41186"/>
    <w:multiLevelType w:val="hybridMultilevel"/>
    <w:tmpl w:val="7D4EA49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BF2A34"/>
    <w:multiLevelType w:val="hybridMultilevel"/>
    <w:tmpl w:val="C9DCA67A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BC5A49"/>
    <w:multiLevelType w:val="hybridMultilevel"/>
    <w:tmpl w:val="730610F2"/>
    <w:lvl w:ilvl="0" w:tplc="896A5038">
      <w:start w:val="1"/>
      <w:numFmt w:val="decimal"/>
      <w:pStyle w:val="questionext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9D869612">
      <w:start w:val="1"/>
      <w:numFmt w:val="lowerLetter"/>
      <w:lvlText w:val="(%2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2" w:tplc="AE66FC2A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B572985"/>
    <w:multiLevelType w:val="hybridMultilevel"/>
    <w:tmpl w:val="F7D69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2A7119"/>
    <w:multiLevelType w:val="multilevel"/>
    <w:tmpl w:val="6C52F9AA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>
    <w:nsid w:val="49231628"/>
    <w:multiLevelType w:val="hybridMultilevel"/>
    <w:tmpl w:val="AD6484F6"/>
    <w:lvl w:ilvl="0" w:tplc="34DE87C8">
      <w:start w:val="3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9EE6FFD"/>
    <w:multiLevelType w:val="hybridMultilevel"/>
    <w:tmpl w:val="EFAAFF16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663DED"/>
    <w:multiLevelType w:val="hybridMultilevel"/>
    <w:tmpl w:val="08E0C9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BF71AA"/>
    <w:multiLevelType w:val="hybridMultilevel"/>
    <w:tmpl w:val="A9DE5B4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4E87CF1"/>
    <w:multiLevelType w:val="hybridMultilevel"/>
    <w:tmpl w:val="EAE8746C"/>
    <w:lvl w:ilvl="0" w:tplc="69242B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6153A12"/>
    <w:multiLevelType w:val="hybridMultilevel"/>
    <w:tmpl w:val="97369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B404CD"/>
    <w:multiLevelType w:val="multilevel"/>
    <w:tmpl w:val="29AABA1E"/>
    <w:lvl w:ilvl="0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304"/>
        </w:tabs>
        <w:ind w:left="2381" w:hanging="107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68821164"/>
    <w:multiLevelType w:val="hybridMultilevel"/>
    <w:tmpl w:val="4E64BEF2"/>
    <w:lvl w:ilvl="0" w:tplc="7EE0BD2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8B65E7"/>
    <w:multiLevelType w:val="multilevel"/>
    <w:tmpl w:val="3FFC37E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  <w:color w:val="auto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5">
    <w:nsid w:val="6C2B6EAE"/>
    <w:multiLevelType w:val="hybridMultilevel"/>
    <w:tmpl w:val="4BAC60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E80753B"/>
    <w:multiLevelType w:val="hybridMultilevel"/>
    <w:tmpl w:val="7B8AC1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6D69FC"/>
    <w:multiLevelType w:val="hybridMultilevel"/>
    <w:tmpl w:val="8C2C1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3FB4726"/>
    <w:multiLevelType w:val="multilevel"/>
    <w:tmpl w:val="F940AB30"/>
    <w:lvl w:ilvl="0">
      <w:start w:val="12"/>
      <w:numFmt w:val="decimal"/>
      <w:lvlText w:val="%1."/>
      <w:lvlJc w:val="left"/>
      <w:pPr>
        <w:tabs>
          <w:tab w:val="num" w:pos="2978"/>
        </w:tabs>
        <w:ind w:left="2978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4679"/>
        </w:tabs>
        <w:ind w:left="4679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5246"/>
        </w:tabs>
        <w:ind w:left="5246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3284"/>
        </w:tabs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644"/>
        </w:tabs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004"/>
        </w:tabs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64"/>
        </w:tabs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724"/>
        </w:tabs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084"/>
        </w:tabs>
        <w:ind w:left="5084" w:hanging="360"/>
      </w:pPr>
      <w:rPr>
        <w:rFonts w:hint="default"/>
      </w:rPr>
    </w:lvl>
  </w:abstractNum>
  <w:abstractNum w:abstractNumId="29">
    <w:nsid w:val="78D84D53"/>
    <w:multiLevelType w:val="hybridMultilevel"/>
    <w:tmpl w:val="6D6C22FC"/>
    <w:lvl w:ilvl="0" w:tplc="179C195A">
      <w:start w:val="1"/>
      <w:numFmt w:val="lowerLetter"/>
      <w:lvlText w:val="(%1)"/>
      <w:lvlJc w:val="left"/>
      <w:pPr>
        <w:tabs>
          <w:tab w:val="num" w:pos="1588"/>
        </w:tabs>
        <w:ind w:left="1588" w:hanging="10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0">
    <w:nsid w:val="79D11CB1"/>
    <w:multiLevelType w:val="hybridMultilevel"/>
    <w:tmpl w:val="52CCE378"/>
    <w:lvl w:ilvl="0" w:tplc="76F617C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9F0A3A"/>
    <w:multiLevelType w:val="hybridMultilevel"/>
    <w:tmpl w:val="F26821C8"/>
    <w:lvl w:ilvl="0" w:tplc="4DB8DA2E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tabs>
          <w:tab w:val="num" w:pos="1265"/>
        </w:tabs>
        <w:ind w:left="1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EF25155"/>
    <w:multiLevelType w:val="multilevel"/>
    <w:tmpl w:val="97AAC5A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24"/>
  </w:num>
  <w:num w:numId="3">
    <w:abstractNumId w:val="10"/>
  </w:num>
  <w:num w:numId="4">
    <w:abstractNumId w:val="9"/>
  </w:num>
  <w:num w:numId="5">
    <w:abstractNumId w:val="8"/>
  </w:num>
  <w:num w:numId="6">
    <w:abstractNumId w:val="16"/>
  </w:num>
  <w:num w:numId="7">
    <w:abstractNumId w:val="31"/>
  </w:num>
  <w:num w:numId="8">
    <w:abstractNumId w:val="32"/>
  </w:num>
  <w:num w:numId="9">
    <w:abstractNumId w:val="28"/>
  </w:num>
  <w:num w:numId="10">
    <w:abstractNumId w:val="25"/>
  </w:num>
  <w:num w:numId="11">
    <w:abstractNumId w:val="27"/>
  </w:num>
  <w:num w:numId="12">
    <w:abstractNumId w:val="19"/>
  </w:num>
  <w:num w:numId="13">
    <w:abstractNumId w:val="0"/>
  </w:num>
  <w:num w:numId="14">
    <w:abstractNumId w:val="14"/>
  </w:num>
  <w:num w:numId="15">
    <w:abstractNumId w:val="18"/>
  </w:num>
  <w:num w:numId="16">
    <w:abstractNumId w:val="6"/>
  </w:num>
  <w:num w:numId="17">
    <w:abstractNumId w:val="26"/>
  </w:num>
  <w:num w:numId="18">
    <w:abstractNumId w:val="12"/>
  </w:num>
  <w:num w:numId="19">
    <w:abstractNumId w:val="4"/>
  </w:num>
  <w:num w:numId="20">
    <w:abstractNumId w:val="15"/>
  </w:num>
  <w:num w:numId="21">
    <w:abstractNumId w:val="30"/>
  </w:num>
  <w:num w:numId="22">
    <w:abstractNumId w:val="21"/>
  </w:num>
  <w:num w:numId="23">
    <w:abstractNumId w:val="22"/>
  </w:num>
  <w:num w:numId="24">
    <w:abstractNumId w:val="7"/>
  </w:num>
  <w:num w:numId="25">
    <w:abstractNumId w:val="29"/>
  </w:num>
  <w:num w:numId="26">
    <w:abstractNumId w:val="13"/>
  </w:num>
  <w:num w:numId="27">
    <w:abstractNumId w:val="20"/>
  </w:num>
  <w:num w:numId="28">
    <w:abstractNumId w:val="23"/>
  </w:num>
  <w:num w:numId="29">
    <w:abstractNumId w:val="1"/>
  </w:num>
  <w:num w:numId="30">
    <w:abstractNumId w:val="3"/>
  </w:num>
  <w:num w:numId="31">
    <w:abstractNumId w:val="17"/>
  </w:num>
  <w:num w:numId="32">
    <w:abstractNumId w:val="11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C93"/>
    <w:rsid w:val="000135DF"/>
    <w:rsid w:val="00016C55"/>
    <w:rsid w:val="00017FB0"/>
    <w:rsid w:val="00022655"/>
    <w:rsid w:val="00033073"/>
    <w:rsid w:val="000519D3"/>
    <w:rsid w:val="000716A9"/>
    <w:rsid w:val="00080227"/>
    <w:rsid w:val="00080836"/>
    <w:rsid w:val="00092DAA"/>
    <w:rsid w:val="000B1F40"/>
    <w:rsid w:val="000B54D7"/>
    <w:rsid w:val="000C7D32"/>
    <w:rsid w:val="000F1AB1"/>
    <w:rsid w:val="001222B5"/>
    <w:rsid w:val="00133F3C"/>
    <w:rsid w:val="00134EFD"/>
    <w:rsid w:val="00162906"/>
    <w:rsid w:val="00163783"/>
    <w:rsid w:val="00171A30"/>
    <w:rsid w:val="00192DBF"/>
    <w:rsid w:val="00197F2E"/>
    <w:rsid w:val="001A0B78"/>
    <w:rsid w:val="001A34B3"/>
    <w:rsid w:val="001C0EF6"/>
    <w:rsid w:val="001D2E67"/>
    <w:rsid w:val="001D729D"/>
    <w:rsid w:val="001E636B"/>
    <w:rsid w:val="001F1C93"/>
    <w:rsid w:val="001F4AC5"/>
    <w:rsid w:val="001F5458"/>
    <w:rsid w:val="0021173B"/>
    <w:rsid w:val="00212CB8"/>
    <w:rsid w:val="00240602"/>
    <w:rsid w:val="0025164C"/>
    <w:rsid w:val="0025177A"/>
    <w:rsid w:val="00272303"/>
    <w:rsid w:val="00277CE7"/>
    <w:rsid w:val="002C0286"/>
    <w:rsid w:val="002E082A"/>
    <w:rsid w:val="002E6DB9"/>
    <w:rsid w:val="002F18AA"/>
    <w:rsid w:val="00301B29"/>
    <w:rsid w:val="003035C2"/>
    <w:rsid w:val="00304837"/>
    <w:rsid w:val="0031219B"/>
    <w:rsid w:val="003161CC"/>
    <w:rsid w:val="00356649"/>
    <w:rsid w:val="003775A6"/>
    <w:rsid w:val="0038316E"/>
    <w:rsid w:val="00383D5A"/>
    <w:rsid w:val="003901E6"/>
    <w:rsid w:val="003A4A1B"/>
    <w:rsid w:val="003D1774"/>
    <w:rsid w:val="003D6557"/>
    <w:rsid w:val="003E026B"/>
    <w:rsid w:val="003E035D"/>
    <w:rsid w:val="003F7FD7"/>
    <w:rsid w:val="00403162"/>
    <w:rsid w:val="004057F9"/>
    <w:rsid w:val="00406491"/>
    <w:rsid w:val="00414912"/>
    <w:rsid w:val="00434284"/>
    <w:rsid w:val="00460233"/>
    <w:rsid w:val="00464AE4"/>
    <w:rsid w:val="00471C76"/>
    <w:rsid w:val="004932AE"/>
    <w:rsid w:val="004B408E"/>
    <w:rsid w:val="004C1D80"/>
    <w:rsid w:val="004C224B"/>
    <w:rsid w:val="004C4357"/>
    <w:rsid w:val="004C5C30"/>
    <w:rsid w:val="004C6D8F"/>
    <w:rsid w:val="004F076C"/>
    <w:rsid w:val="004F4AC5"/>
    <w:rsid w:val="004F78B3"/>
    <w:rsid w:val="00550191"/>
    <w:rsid w:val="00557FA5"/>
    <w:rsid w:val="0056092E"/>
    <w:rsid w:val="00563869"/>
    <w:rsid w:val="005723EE"/>
    <w:rsid w:val="00580ABD"/>
    <w:rsid w:val="005947A5"/>
    <w:rsid w:val="00596B7C"/>
    <w:rsid w:val="005A2E38"/>
    <w:rsid w:val="005A2EC7"/>
    <w:rsid w:val="005A41DD"/>
    <w:rsid w:val="005B367B"/>
    <w:rsid w:val="005C5D08"/>
    <w:rsid w:val="005D5AFD"/>
    <w:rsid w:val="005D79D9"/>
    <w:rsid w:val="005E7BE6"/>
    <w:rsid w:val="006004D4"/>
    <w:rsid w:val="00602357"/>
    <w:rsid w:val="0062389C"/>
    <w:rsid w:val="00635602"/>
    <w:rsid w:val="0063616E"/>
    <w:rsid w:val="00664A54"/>
    <w:rsid w:val="00666C47"/>
    <w:rsid w:val="00686AB1"/>
    <w:rsid w:val="00692462"/>
    <w:rsid w:val="00696F75"/>
    <w:rsid w:val="006B683E"/>
    <w:rsid w:val="006C021C"/>
    <w:rsid w:val="006C16CD"/>
    <w:rsid w:val="006C3CFF"/>
    <w:rsid w:val="006C6EBF"/>
    <w:rsid w:val="006D5DB2"/>
    <w:rsid w:val="006F757C"/>
    <w:rsid w:val="00704549"/>
    <w:rsid w:val="00721C4A"/>
    <w:rsid w:val="00731578"/>
    <w:rsid w:val="00744F5F"/>
    <w:rsid w:val="00756723"/>
    <w:rsid w:val="007734B8"/>
    <w:rsid w:val="007912F7"/>
    <w:rsid w:val="007C1771"/>
    <w:rsid w:val="007E3650"/>
    <w:rsid w:val="007F2A28"/>
    <w:rsid w:val="00804B23"/>
    <w:rsid w:val="008061A3"/>
    <w:rsid w:val="00815F7C"/>
    <w:rsid w:val="008365A3"/>
    <w:rsid w:val="00862648"/>
    <w:rsid w:val="00864E2F"/>
    <w:rsid w:val="00885601"/>
    <w:rsid w:val="008B0490"/>
    <w:rsid w:val="008C0509"/>
    <w:rsid w:val="008E0A20"/>
    <w:rsid w:val="009045A7"/>
    <w:rsid w:val="00912B5D"/>
    <w:rsid w:val="00932D9F"/>
    <w:rsid w:val="009438BB"/>
    <w:rsid w:val="009529FA"/>
    <w:rsid w:val="00954CDD"/>
    <w:rsid w:val="00975D07"/>
    <w:rsid w:val="00986581"/>
    <w:rsid w:val="00992FF9"/>
    <w:rsid w:val="009B68A5"/>
    <w:rsid w:val="009C4C25"/>
    <w:rsid w:val="009C713A"/>
    <w:rsid w:val="009E4246"/>
    <w:rsid w:val="009F0242"/>
    <w:rsid w:val="009F15D1"/>
    <w:rsid w:val="00A00C93"/>
    <w:rsid w:val="00A05EDF"/>
    <w:rsid w:val="00A06D7D"/>
    <w:rsid w:val="00A23B3A"/>
    <w:rsid w:val="00A477E6"/>
    <w:rsid w:val="00A537CB"/>
    <w:rsid w:val="00A5410F"/>
    <w:rsid w:val="00A67593"/>
    <w:rsid w:val="00A77AB2"/>
    <w:rsid w:val="00A93092"/>
    <w:rsid w:val="00AB2476"/>
    <w:rsid w:val="00AB579F"/>
    <w:rsid w:val="00AE2462"/>
    <w:rsid w:val="00B01E55"/>
    <w:rsid w:val="00B1039F"/>
    <w:rsid w:val="00B358BC"/>
    <w:rsid w:val="00B414ED"/>
    <w:rsid w:val="00B4691B"/>
    <w:rsid w:val="00B525CC"/>
    <w:rsid w:val="00B60060"/>
    <w:rsid w:val="00B65833"/>
    <w:rsid w:val="00B70A6C"/>
    <w:rsid w:val="00B77CB3"/>
    <w:rsid w:val="00B82068"/>
    <w:rsid w:val="00B91E1D"/>
    <w:rsid w:val="00BA3F7A"/>
    <w:rsid w:val="00BA4693"/>
    <w:rsid w:val="00BA4C52"/>
    <w:rsid w:val="00BB578B"/>
    <w:rsid w:val="00BC04DF"/>
    <w:rsid w:val="00BE7437"/>
    <w:rsid w:val="00BF0868"/>
    <w:rsid w:val="00BF1CB6"/>
    <w:rsid w:val="00BF7179"/>
    <w:rsid w:val="00C05D99"/>
    <w:rsid w:val="00C219F2"/>
    <w:rsid w:val="00C45C0B"/>
    <w:rsid w:val="00C61BF0"/>
    <w:rsid w:val="00C646D9"/>
    <w:rsid w:val="00C76998"/>
    <w:rsid w:val="00C83460"/>
    <w:rsid w:val="00C871CD"/>
    <w:rsid w:val="00CB5599"/>
    <w:rsid w:val="00CC43C0"/>
    <w:rsid w:val="00CC537A"/>
    <w:rsid w:val="00CC5CDB"/>
    <w:rsid w:val="00CD59BB"/>
    <w:rsid w:val="00CE1BAA"/>
    <w:rsid w:val="00D036DD"/>
    <w:rsid w:val="00D10CF1"/>
    <w:rsid w:val="00D2286F"/>
    <w:rsid w:val="00D31F08"/>
    <w:rsid w:val="00D429FD"/>
    <w:rsid w:val="00D46323"/>
    <w:rsid w:val="00D46DFD"/>
    <w:rsid w:val="00D92F55"/>
    <w:rsid w:val="00D94DFD"/>
    <w:rsid w:val="00DB660D"/>
    <w:rsid w:val="00DC2E7E"/>
    <w:rsid w:val="00DD0C77"/>
    <w:rsid w:val="00DE06DD"/>
    <w:rsid w:val="00E0074D"/>
    <w:rsid w:val="00E24710"/>
    <w:rsid w:val="00E263AE"/>
    <w:rsid w:val="00E31C11"/>
    <w:rsid w:val="00E6250B"/>
    <w:rsid w:val="00E72C23"/>
    <w:rsid w:val="00E75377"/>
    <w:rsid w:val="00E76620"/>
    <w:rsid w:val="00E83A20"/>
    <w:rsid w:val="00E85123"/>
    <w:rsid w:val="00E85B46"/>
    <w:rsid w:val="00EA3D1B"/>
    <w:rsid w:val="00EA66B6"/>
    <w:rsid w:val="00EB15BD"/>
    <w:rsid w:val="00EB1FA4"/>
    <w:rsid w:val="00EB4853"/>
    <w:rsid w:val="00EC5366"/>
    <w:rsid w:val="00EE3487"/>
    <w:rsid w:val="00EF2901"/>
    <w:rsid w:val="00F16989"/>
    <w:rsid w:val="00F16C6F"/>
    <w:rsid w:val="00F22B2E"/>
    <w:rsid w:val="00F22F09"/>
    <w:rsid w:val="00F34C68"/>
    <w:rsid w:val="00F35873"/>
    <w:rsid w:val="00F43BDB"/>
    <w:rsid w:val="00F63CBB"/>
    <w:rsid w:val="00F73FB6"/>
    <w:rsid w:val="00F80047"/>
    <w:rsid w:val="00F96A0A"/>
    <w:rsid w:val="00FA24BA"/>
    <w:rsid w:val="00FB2D6C"/>
    <w:rsid w:val="00FC3B38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134707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rsid w:val="006924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rsid w:val="006924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emf"/><Relationship Id="rId15" Type="http://schemas.openxmlformats.org/officeDocument/2006/relationships/oleObject" Target="embeddings/oleObject1.bin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ia%20Macaulay\Application%20Data\Microsoft\Templates\aa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Settings\Maria Macaulay\Application Data\Microsoft\Templates\aaa.dot</Template>
  <TotalTime>11</TotalTime>
  <Pages>12</Pages>
  <Words>2251</Words>
  <Characters>12833</Characters>
  <Application>Microsoft Macintosh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HUMAN BIOLOGY</vt:lpstr>
    </vt:vector>
  </TitlesOfParts>
  <Company/>
  <LinksUpToDate>false</LinksUpToDate>
  <CharactersWithSpaces>15054</CharactersWithSpaces>
  <SharedDoc>false</SharedDoc>
  <HLinks>
    <vt:vector size="6" baseType="variant">
      <vt:variant>
        <vt:i4>2883710</vt:i4>
      </vt:variant>
      <vt:variant>
        <vt:i4>-1</vt:i4>
      </vt:variant>
      <vt:variant>
        <vt:i4>1026</vt:i4>
      </vt:variant>
      <vt:variant>
        <vt:i4>1</vt:i4>
      </vt:variant>
      <vt:variant>
        <vt:lpwstr>http://www.biologycorner.com/bio3/images/digestive-lettered.jpg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HUMAN BIOLOGY</dc:title>
  <dc:subject/>
  <dc:creator>Maria Macaulay</dc:creator>
  <cp:keywords/>
  <dc:description/>
  <cp:lastModifiedBy>ICT Services</cp:lastModifiedBy>
  <cp:revision>2</cp:revision>
  <cp:lastPrinted>2011-06-21T03:18:00Z</cp:lastPrinted>
  <dcterms:created xsi:type="dcterms:W3CDTF">2011-06-21T03:24:00Z</dcterms:created>
  <dcterms:modified xsi:type="dcterms:W3CDTF">2011-06-21T03:24:00Z</dcterms:modified>
</cp:coreProperties>
</file>