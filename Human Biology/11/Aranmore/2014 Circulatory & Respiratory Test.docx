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7D6D2E" w14:textId="77777777" w:rsidR="0020080A" w:rsidRPr="000F1AB1" w:rsidRDefault="0020080A" w:rsidP="0020080A">
      <w:pPr>
        <w:jc w:val="center"/>
        <w:outlineLvl w:val="0"/>
        <w:rPr>
          <w:b/>
          <w:sz w:val="36"/>
          <w:szCs w:val="36"/>
          <w:lang w:val="en-AU"/>
        </w:rPr>
      </w:pPr>
      <w:r w:rsidRPr="000F1AB1">
        <w:rPr>
          <w:b/>
          <w:sz w:val="36"/>
          <w:szCs w:val="36"/>
          <w:lang w:val="en-AU"/>
        </w:rPr>
        <w:t>Year 11 Human Biological Science</w:t>
      </w:r>
    </w:p>
    <w:p w14:paraId="37D23A8E" w14:textId="77777777" w:rsidR="0020080A" w:rsidRPr="000F1AB1" w:rsidRDefault="0020080A" w:rsidP="0020080A">
      <w:pPr>
        <w:jc w:val="center"/>
        <w:outlineLvl w:val="0"/>
        <w:rPr>
          <w:sz w:val="36"/>
          <w:szCs w:val="36"/>
          <w:lang w:val="en-AU"/>
        </w:rPr>
      </w:pPr>
      <w:r w:rsidRPr="000F1AB1">
        <w:rPr>
          <w:b/>
          <w:sz w:val="36"/>
          <w:szCs w:val="36"/>
          <w:lang w:val="en-AU"/>
        </w:rPr>
        <w:t>Respiratory and Circulatory Systems</w:t>
      </w:r>
    </w:p>
    <w:p w14:paraId="171D1FF2" w14:textId="77777777" w:rsidR="0020080A" w:rsidRPr="000F1AB1" w:rsidRDefault="0020080A" w:rsidP="0020080A">
      <w:pPr>
        <w:rPr>
          <w:lang w:val="en-AU"/>
        </w:rPr>
      </w:pPr>
    </w:p>
    <w:p w14:paraId="535F4FE5" w14:textId="77777777" w:rsidR="0020080A" w:rsidRPr="000F1AB1" w:rsidRDefault="0020080A" w:rsidP="0020080A">
      <w:pPr>
        <w:rPr>
          <w:lang w:val="en-AU"/>
        </w:rPr>
      </w:pPr>
      <w:r w:rsidRPr="000F1AB1">
        <w:rPr>
          <w:lang w:val="en-AU"/>
        </w:rPr>
        <w:t>Name: ____________________________________________</w:t>
      </w:r>
      <w:r w:rsidRPr="000F1AB1">
        <w:rPr>
          <w:lang w:val="en-AU"/>
        </w:rPr>
        <w:tab/>
      </w:r>
      <w:r w:rsidRPr="000F1AB1">
        <w:rPr>
          <w:lang w:val="en-AU"/>
        </w:rPr>
        <w:tab/>
      </w:r>
      <w:r w:rsidRPr="000F1AB1">
        <w:rPr>
          <w:lang w:val="en-AU"/>
        </w:rPr>
        <w:tab/>
      </w:r>
    </w:p>
    <w:p w14:paraId="0A88DAE3" w14:textId="77777777" w:rsidR="0020080A" w:rsidRDefault="0020080A" w:rsidP="0020080A">
      <w:pPr>
        <w:rPr>
          <w:lang w:val="en-AU"/>
        </w:rPr>
      </w:pPr>
    </w:p>
    <w:p w14:paraId="556BE286" w14:textId="77777777" w:rsidR="008737CD" w:rsidRPr="002503CE" w:rsidRDefault="008737CD" w:rsidP="008737CD">
      <w:pPr>
        <w:jc w:val="center"/>
        <w:rPr>
          <w:rFonts w:asciiTheme="minorHAnsi" w:hAnsiTheme="minorHAnsi" w:cs="Comic Sans MS"/>
        </w:rPr>
      </w:pPr>
    </w:p>
    <w:p w14:paraId="26DE1063" w14:textId="77777777" w:rsidR="008737CD" w:rsidRDefault="008737CD" w:rsidP="008737CD">
      <w:pPr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Multiple Choice Answer Sheet</w:t>
      </w:r>
    </w:p>
    <w:p w14:paraId="30277A69" w14:textId="77777777" w:rsidR="008737CD" w:rsidRDefault="008737CD" w:rsidP="008737CD">
      <w:pPr>
        <w:rPr>
          <w:rFonts w:asciiTheme="minorHAnsi" w:hAnsiTheme="minorHAnsi" w:cs="Comic Sans MS"/>
        </w:rPr>
      </w:pPr>
    </w:p>
    <w:p w14:paraId="3F41F003" w14:textId="77777777" w:rsidR="0020080A" w:rsidRDefault="0020080A" w:rsidP="008737CD">
      <w:pPr>
        <w:rPr>
          <w:rFonts w:asciiTheme="minorHAnsi" w:hAnsiTheme="minorHAnsi" w:cs="Comic Sans MS"/>
        </w:rPr>
      </w:pPr>
    </w:p>
    <w:p w14:paraId="5FA169BF" w14:textId="77777777" w:rsidR="0020080A" w:rsidRDefault="0020080A" w:rsidP="008737CD">
      <w:pPr>
        <w:rPr>
          <w:rFonts w:asciiTheme="minorHAnsi" w:hAnsiTheme="minorHAnsi" w:cs="Comic Sans MS"/>
        </w:rPr>
      </w:pPr>
    </w:p>
    <w:p w14:paraId="758FDCD1" w14:textId="31C86857" w:rsidR="008737CD" w:rsidRPr="002503CE" w:rsidRDefault="008737CD" w:rsidP="006C167D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1.</w:t>
      </w:r>
      <w:r>
        <w:rPr>
          <w:rFonts w:asciiTheme="minorHAnsi" w:hAnsiTheme="minorHAnsi" w:cs="Comic Sans MS"/>
        </w:rPr>
        <w:tab/>
        <w:t>A</w:t>
      </w:r>
      <w:r>
        <w:rPr>
          <w:rFonts w:asciiTheme="minorHAnsi" w:hAnsiTheme="minorHAnsi" w:cs="Comic Sans MS"/>
        </w:rPr>
        <w:tab/>
        <w:t>B</w:t>
      </w:r>
      <w:r>
        <w:rPr>
          <w:rFonts w:asciiTheme="minorHAnsi" w:hAnsiTheme="minorHAnsi" w:cs="Comic Sans MS"/>
        </w:rPr>
        <w:tab/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  <w:t>11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2B17337D" w14:textId="32FF73F3" w:rsidR="008737CD" w:rsidRPr="002503CE" w:rsidRDefault="008737CD" w:rsidP="006C167D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2.</w:t>
      </w:r>
      <w:r>
        <w:rPr>
          <w:rFonts w:asciiTheme="minorHAnsi" w:hAnsiTheme="minorHAnsi" w:cs="Comic Sans MS"/>
        </w:rPr>
        <w:tab/>
        <w:t>A</w:t>
      </w:r>
      <w:r>
        <w:rPr>
          <w:rFonts w:asciiTheme="minorHAnsi" w:hAnsiTheme="minorHAnsi" w:cs="Comic Sans MS"/>
        </w:rPr>
        <w:tab/>
        <w:t>B</w:t>
      </w:r>
      <w:r>
        <w:rPr>
          <w:rFonts w:asciiTheme="minorHAnsi" w:hAnsiTheme="minorHAnsi" w:cs="Comic Sans MS"/>
        </w:rPr>
        <w:tab/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  <w:t>12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341F1C1A" w14:textId="63599512" w:rsidR="008737CD" w:rsidRPr="002503CE" w:rsidRDefault="008737CD" w:rsidP="006C167D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3.</w:t>
      </w:r>
      <w:r>
        <w:rPr>
          <w:rFonts w:asciiTheme="minorHAnsi" w:hAnsiTheme="minorHAnsi" w:cs="Comic Sans MS"/>
        </w:rPr>
        <w:tab/>
        <w:t>A</w:t>
      </w:r>
      <w:r>
        <w:rPr>
          <w:rFonts w:asciiTheme="minorHAnsi" w:hAnsiTheme="minorHAnsi" w:cs="Comic Sans MS"/>
        </w:rPr>
        <w:tab/>
        <w:t>B</w:t>
      </w:r>
      <w:r>
        <w:rPr>
          <w:rFonts w:asciiTheme="minorHAnsi" w:hAnsiTheme="minorHAnsi" w:cs="Comic Sans MS"/>
        </w:rPr>
        <w:tab/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  <w:t>13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2885D52F" w14:textId="378B145B" w:rsidR="008737CD" w:rsidRPr="002503CE" w:rsidRDefault="008737CD" w:rsidP="006C167D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4.</w:t>
      </w:r>
      <w:r>
        <w:rPr>
          <w:rFonts w:asciiTheme="minorHAnsi" w:hAnsiTheme="minorHAnsi" w:cs="Comic Sans MS"/>
        </w:rPr>
        <w:tab/>
        <w:t>A</w:t>
      </w:r>
      <w:r>
        <w:rPr>
          <w:rFonts w:asciiTheme="minorHAnsi" w:hAnsiTheme="minorHAnsi" w:cs="Comic Sans MS"/>
        </w:rPr>
        <w:tab/>
        <w:t>B</w:t>
      </w:r>
      <w:r>
        <w:rPr>
          <w:rFonts w:asciiTheme="minorHAnsi" w:hAnsiTheme="minorHAnsi" w:cs="Comic Sans MS"/>
        </w:rPr>
        <w:tab/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  <w:t>14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31502758" w14:textId="7E03CBB0" w:rsidR="008737CD" w:rsidRPr="002503CE" w:rsidRDefault="008737CD" w:rsidP="006C167D">
      <w:pPr>
        <w:spacing w:line="600" w:lineRule="auto"/>
        <w:jc w:val="center"/>
        <w:rPr>
          <w:rFonts w:asciiTheme="minorHAnsi" w:hAnsiTheme="minorHAnsi" w:cs="Comic Sans MS"/>
        </w:rPr>
      </w:pPr>
      <w:r w:rsidRPr="002503CE">
        <w:rPr>
          <w:rFonts w:asciiTheme="minorHAnsi" w:hAnsiTheme="minorHAnsi" w:cs="Comic Sans MS"/>
        </w:rPr>
        <w:t>5.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  <w:t>B</w:t>
      </w:r>
      <w:r w:rsidRPr="002503CE">
        <w:rPr>
          <w:rFonts w:asciiTheme="minorHAnsi" w:hAnsiTheme="minorHAnsi" w:cs="Comic Sans MS"/>
        </w:rPr>
        <w:tab/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  <w:t>15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6B022871" w14:textId="3E576E9B" w:rsidR="008737CD" w:rsidRPr="002503CE" w:rsidRDefault="008737CD" w:rsidP="006C167D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 xml:space="preserve">6. </w:t>
      </w:r>
      <w:r>
        <w:rPr>
          <w:rFonts w:asciiTheme="minorHAnsi" w:hAnsiTheme="minorHAnsi" w:cs="Comic Sans MS"/>
        </w:rPr>
        <w:tab/>
        <w:t>A</w:t>
      </w:r>
      <w:r>
        <w:rPr>
          <w:rFonts w:asciiTheme="minorHAnsi" w:hAnsiTheme="minorHAnsi" w:cs="Comic Sans MS"/>
        </w:rPr>
        <w:tab/>
        <w:t>B</w:t>
      </w:r>
      <w:r>
        <w:rPr>
          <w:rFonts w:asciiTheme="minorHAnsi" w:hAnsiTheme="minorHAnsi" w:cs="Comic Sans MS"/>
        </w:rPr>
        <w:tab/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 w:rsidRPr="002503CE">
        <w:rPr>
          <w:rFonts w:asciiTheme="minorHAnsi" w:hAnsiTheme="minorHAnsi" w:cs="Comic Sans MS"/>
        </w:rPr>
        <w:tab/>
      </w:r>
      <w:r w:rsidRPr="002503CE"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>16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4CD67036" w14:textId="2B4A8F79" w:rsidR="008737CD" w:rsidRPr="002503CE" w:rsidRDefault="008737CD" w:rsidP="006C167D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7.</w:t>
      </w:r>
      <w:r>
        <w:rPr>
          <w:rFonts w:asciiTheme="minorHAnsi" w:hAnsiTheme="minorHAnsi" w:cs="Comic Sans MS"/>
        </w:rPr>
        <w:tab/>
        <w:t>A</w:t>
      </w:r>
      <w:r>
        <w:rPr>
          <w:rFonts w:asciiTheme="minorHAnsi" w:hAnsiTheme="minorHAnsi" w:cs="Comic Sans MS"/>
        </w:rPr>
        <w:tab/>
        <w:t>B</w:t>
      </w:r>
      <w:r>
        <w:rPr>
          <w:rFonts w:asciiTheme="minorHAnsi" w:hAnsiTheme="minorHAnsi" w:cs="Comic Sans MS"/>
        </w:rPr>
        <w:tab/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  <w:t>17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599B9684" w14:textId="25752A61" w:rsidR="008737CD" w:rsidRPr="002503CE" w:rsidRDefault="008737CD" w:rsidP="006C167D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8.</w:t>
      </w:r>
      <w:r>
        <w:rPr>
          <w:rFonts w:asciiTheme="minorHAnsi" w:hAnsiTheme="minorHAnsi" w:cs="Comic Sans MS"/>
        </w:rPr>
        <w:tab/>
        <w:t>A</w:t>
      </w:r>
      <w:r>
        <w:rPr>
          <w:rFonts w:asciiTheme="minorHAnsi" w:hAnsiTheme="minorHAnsi" w:cs="Comic Sans MS"/>
        </w:rPr>
        <w:tab/>
        <w:t>B</w:t>
      </w:r>
      <w:r>
        <w:rPr>
          <w:rFonts w:asciiTheme="minorHAnsi" w:hAnsiTheme="minorHAnsi" w:cs="Comic Sans MS"/>
        </w:rPr>
        <w:tab/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  <w:t>18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40EA2A0F" w14:textId="51EAB5D7" w:rsidR="008737CD" w:rsidRPr="002503CE" w:rsidRDefault="008737CD" w:rsidP="006C167D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9.</w:t>
      </w:r>
      <w:r>
        <w:rPr>
          <w:rFonts w:asciiTheme="minorHAnsi" w:hAnsiTheme="minorHAnsi" w:cs="Comic Sans MS"/>
        </w:rPr>
        <w:tab/>
        <w:t>A</w:t>
      </w:r>
      <w:r>
        <w:rPr>
          <w:rFonts w:asciiTheme="minorHAnsi" w:hAnsiTheme="minorHAnsi" w:cs="Comic Sans MS"/>
        </w:rPr>
        <w:tab/>
        <w:t>B</w:t>
      </w:r>
      <w:r>
        <w:rPr>
          <w:rFonts w:asciiTheme="minorHAnsi" w:hAnsiTheme="minorHAnsi" w:cs="Comic Sans MS"/>
        </w:rPr>
        <w:tab/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  <w:t>19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725C4EB3" w14:textId="29552ECA" w:rsidR="008737CD" w:rsidRPr="002503CE" w:rsidRDefault="008737CD" w:rsidP="006C167D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10.</w:t>
      </w:r>
      <w:r>
        <w:rPr>
          <w:rFonts w:asciiTheme="minorHAnsi" w:hAnsiTheme="minorHAnsi" w:cs="Comic Sans MS"/>
        </w:rPr>
        <w:tab/>
        <w:t>A</w:t>
      </w:r>
      <w:r>
        <w:rPr>
          <w:rFonts w:asciiTheme="minorHAnsi" w:hAnsiTheme="minorHAnsi" w:cs="Comic Sans MS"/>
        </w:rPr>
        <w:tab/>
        <w:t>B</w:t>
      </w:r>
      <w:r>
        <w:rPr>
          <w:rFonts w:asciiTheme="minorHAnsi" w:hAnsiTheme="minorHAnsi" w:cs="Comic Sans MS"/>
        </w:rPr>
        <w:tab/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  <w:t>20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6316E83B" w14:textId="00D7F887" w:rsidR="008737CD" w:rsidRDefault="008737CD" w:rsidP="008737CD">
      <w:pPr>
        <w:spacing w:line="600" w:lineRule="auto"/>
        <w:rPr>
          <w:rFonts w:asciiTheme="minorHAnsi" w:hAnsiTheme="minorHAnsi" w:cs="Comic Sans MS"/>
        </w:rPr>
      </w:pPr>
      <w:r w:rsidRPr="002503CE">
        <w:rPr>
          <w:rFonts w:asciiTheme="minorHAnsi" w:hAnsiTheme="minorHAnsi" w:cs="Comic Sans MS"/>
        </w:rPr>
        <w:br w:type="page"/>
      </w:r>
    </w:p>
    <w:p w14:paraId="74661951" w14:textId="77777777" w:rsidR="00BA4693" w:rsidRPr="000F1AB1" w:rsidRDefault="00BA4693" w:rsidP="00171A30">
      <w:pPr>
        <w:jc w:val="center"/>
        <w:outlineLvl w:val="0"/>
        <w:rPr>
          <w:b/>
          <w:sz w:val="36"/>
          <w:szCs w:val="36"/>
          <w:lang w:val="en-AU"/>
        </w:rPr>
      </w:pPr>
      <w:r w:rsidRPr="000F1AB1">
        <w:rPr>
          <w:b/>
          <w:sz w:val="36"/>
          <w:szCs w:val="36"/>
          <w:lang w:val="en-AU"/>
        </w:rPr>
        <w:lastRenderedPageBreak/>
        <w:t>Year</w:t>
      </w:r>
      <w:r w:rsidR="00A00C93" w:rsidRPr="000F1AB1">
        <w:rPr>
          <w:b/>
          <w:sz w:val="36"/>
          <w:szCs w:val="36"/>
          <w:lang w:val="en-AU"/>
        </w:rPr>
        <w:t xml:space="preserve"> 11 H</w:t>
      </w:r>
      <w:r w:rsidRPr="000F1AB1">
        <w:rPr>
          <w:b/>
          <w:sz w:val="36"/>
          <w:szCs w:val="36"/>
          <w:lang w:val="en-AU"/>
        </w:rPr>
        <w:t>uman Biological Science</w:t>
      </w:r>
    </w:p>
    <w:p w14:paraId="169F1246" w14:textId="06541CCE" w:rsidR="00A00C93" w:rsidRPr="000F1AB1" w:rsidRDefault="008061A3" w:rsidP="00BA4693">
      <w:pPr>
        <w:jc w:val="center"/>
        <w:outlineLvl w:val="0"/>
        <w:rPr>
          <w:sz w:val="36"/>
          <w:szCs w:val="36"/>
          <w:lang w:val="en-AU"/>
        </w:rPr>
      </w:pPr>
      <w:r w:rsidRPr="000F1AB1">
        <w:rPr>
          <w:b/>
          <w:sz w:val="36"/>
          <w:szCs w:val="36"/>
          <w:lang w:val="en-AU"/>
        </w:rPr>
        <w:t xml:space="preserve">Respiratory and Circulatory </w:t>
      </w:r>
      <w:r w:rsidR="00F96A0A" w:rsidRPr="000F1AB1">
        <w:rPr>
          <w:b/>
          <w:sz w:val="36"/>
          <w:szCs w:val="36"/>
          <w:lang w:val="en-AU"/>
        </w:rPr>
        <w:t>S</w:t>
      </w:r>
      <w:r w:rsidR="00BA4693" w:rsidRPr="000F1AB1">
        <w:rPr>
          <w:b/>
          <w:sz w:val="36"/>
          <w:szCs w:val="36"/>
          <w:lang w:val="en-AU"/>
        </w:rPr>
        <w:t>ystems</w:t>
      </w:r>
    </w:p>
    <w:p w14:paraId="6F8CCFCF" w14:textId="77777777" w:rsidR="003775A6" w:rsidRPr="000F1AB1" w:rsidRDefault="003775A6">
      <w:pPr>
        <w:rPr>
          <w:lang w:val="en-AU"/>
        </w:rPr>
      </w:pPr>
    </w:p>
    <w:p w14:paraId="080D23E0" w14:textId="1F5911BE" w:rsidR="00BA4693" w:rsidRPr="000F1AB1" w:rsidRDefault="00BA4693">
      <w:pPr>
        <w:rPr>
          <w:lang w:val="en-AU"/>
        </w:rPr>
      </w:pPr>
      <w:r w:rsidRPr="000F1AB1">
        <w:rPr>
          <w:lang w:val="en-AU"/>
        </w:rPr>
        <w:t>Name: ____________________________________________</w:t>
      </w:r>
      <w:r w:rsidRPr="000F1AB1">
        <w:rPr>
          <w:lang w:val="en-AU"/>
        </w:rPr>
        <w:tab/>
      </w:r>
      <w:r w:rsidRPr="000F1AB1">
        <w:rPr>
          <w:lang w:val="en-AU"/>
        </w:rPr>
        <w:tab/>
      </w:r>
      <w:r w:rsidRPr="000F1AB1">
        <w:rPr>
          <w:lang w:val="en-AU"/>
        </w:rPr>
        <w:tab/>
      </w:r>
    </w:p>
    <w:p w14:paraId="7B25FC99" w14:textId="77777777" w:rsidR="00BA4693" w:rsidRDefault="00BA4693">
      <w:pPr>
        <w:rPr>
          <w:lang w:val="en-AU"/>
        </w:rPr>
      </w:pPr>
    </w:p>
    <w:p w14:paraId="7388FF95" w14:textId="77777777" w:rsidR="008737CD" w:rsidRPr="000F1AB1" w:rsidRDefault="008737CD">
      <w:pPr>
        <w:rPr>
          <w:lang w:val="en-AU"/>
        </w:rPr>
      </w:pPr>
    </w:p>
    <w:p w14:paraId="7B586A92" w14:textId="635BF7E1" w:rsidR="00A00C93" w:rsidRPr="000F1AB1" w:rsidRDefault="00A00C93" w:rsidP="00171A30">
      <w:pPr>
        <w:outlineLvl w:val="0"/>
        <w:rPr>
          <w:b/>
          <w:lang w:val="en-AU"/>
        </w:rPr>
      </w:pPr>
      <w:r w:rsidRPr="000F1AB1">
        <w:rPr>
          <w:b/>
          <w:lang w:val="en-AU"/>
        </w:rPr>
        <w:t>PART A:</w:t>
      </w:r>
      <w:r w:rsidR="00A5410F">
        <w:rPr>
          <w:b/>
          <w:lang w:val="en-AU"/>
        </w:rPr>
        <w:t xml:space="preserve"> Multiple Choice</w:t>
      </w:r>
      <w:r w:rsidR="00A5410F">
        <w:rPr>
          <w:b/>
          <w:lang w:val="en-AU"/>
        </w:rPr>
        <w:tab/>
        <w:t xml:space="preserve"> (20</w:t>
      </w:r>
      <w:r w:rsidR="00BA4693" w:rsidRPr="000F1AB1">
        <w:rPr>
          <w:b/>
          <w:lang w:val="en-AU"/>
        </w:rPr>
        <w:t xml:space="preserve"> marks)</w:t>
      </w:r>
    </w:p>
    <w:p w14:paraId="09FD5FF3" w14:textId="77777777" w:rsidR="00A00C93" w:rsidRPr="000F1AB1" w:rsidRDefault="00A00C93">
      <w:pPr>
        <w:rPr>
          <w:lang w:val="en-AU"/>
        </w:rPr>
      </w:pPr>
    </w:p>
    <w:p w14:paraId="1AE25205" w14:textId="1490565F" w:rsidR="00C05D99" w:rsidRPr="000F1AB1" w:rsidRDefault="00406491" w:rsidP="00304837">
      <w:r>
        <w:t>1</w:t>
      </w:r>
      <w:r w:rsidR="00304837">
        <w:t xml:space="preserve">. </w:t>
      </w:r>
      <w:r w:rsidR="00C05D99" w:rsidRPr="000F1AB1">
        <w:t xml:space="preserve">Blood carried in the pulmonary vein empties into </w:t>
      </w:r>
      <w:r w:rsidR="00304837">
        <w:t xml:space="preserve">which part of </w:t>
      </w:r>
      <w:r w:rsidR="00C05D99" w:rsidRPr="000F1AB1">
        <w:t xml:space="preserve">the </w:t>
      </w:r>
      <w:r w:rsidR="00304837">
        <w:t>heart?</w:t>
      </w:r>
    </w:p>
    <w:p w14:paraId="777149E1" w14:textId="77777777" w:rsidR="00C05D99" w:rsidRPr="000F1AB1" w:rsidRDefault="00C05D99" w:rsidP="00C05D99"/>
    <w:p w14:paraId="502C2231" w14:textId="40DD6696" w:rsidR="00C05D99" w:rsidRDefault="00304837" w:rsidP="00304837">
      <w:r>
        <w:t xml:space="preserve">a) </w:t>
      </w:r>
      <w:r w:rsidR="0043483F">
        <w:tab/>
        <w:t>R</w:t>
      </w:r>
      <w:r>
        <w:t>ight atrium</w:t>
      </w:r>
    </w:p>
    <w:p w14:paraId="7CF424C9" w14:textId="365A6840" w:rsidR="00304837" w:rsidRDefault="00304837" w:rsidP="00304837">
      <w:r>
        <w:t xml:space="preserve">b) </w:t>
      </w:r>
      <w:r w:rsidR="0043483F">
        <w:tab/>
        <w:t>L</w:t>
      </w:r>
      <w:r>
        <w:t>ight ventricle</w:t>
      </w:r>
    </w:p>
    <w:p w14:paraId="285492CC" w14:textId="2445014A" w:rsidR="00304837" w:rsidRDefault="00304837" w:rsidP="00304837">
      <w:r>
        <w:t xml:space="preserve">c) </w:t>
      </w:r>
      <w:r w:rsidR="0043483F">
        <w:tab/>
        <w:t>L</w:t>
      </w:r>
      <w:r>
        <w:t>eft atrium</w:t>
      </w:r>
    </w:p>
    <w:p w14:paraId="738B42A3" w14:textId="6DF52009" w:rsidR="00304837" w:rsidRDefault="00304837" w:rsidP="00304837">
      <w:r>
        <w:t xml:space="preserve">d) </w:t>
      </w:r>
      <w:r w:rsidR="0043483F">
        <w:tab/>
        <w:t>L</w:t>
      </w:r>
      <w:r>
        <w:t>eft ventricle</w:t>
      </w:r>
    </w:p>
    <w:p w14:paraId="4A509880" w14:textId="77777777" w:rsidR="00304837" w:rsidRDefault="00304837" w:rsidP="00304837"/>
    <w:p w14:paraId="4685BD42" w14:textId="09AB372E" w:rsidR="00C05D99" w:rsidRPr="000F1AB1" w:rsidRDefault="00406491" w:rsidP="00304837">
      <w:r>
        <w:t>2</w:t>
      </w:r>
      <w:r w:rsidR="00304837">
        <w:t xml:space="preserve">. </w:t>
      </w:r>
      <w:r w:rsidR="00C05D99" w:rsidRPr="000F1AB1">
        <w:t xml:space="preserve">What is the role of the </w:t>
      </w:r>
      <w:proofErr w:type="spellStart"/>
      <w:r w:rsidR="00F60009">
        <w:t>chordinae</w:t>
      </w:r>
      <w:proofErr w:type="spellEnd"/>
      <w:r w:rsidR="00F60009">
        <w:t xml:space="preserve"> </w:t>
      </w:r>
      <w:proofErr w:type="spellStart"/>
      <w:r w:rsidR="00F60009">
        <w:t>tendonae</w:t>
      </w:r>
      <w:proofErr w:type="spellEnd"/>
      <w:r w:rsidR="00C05D99" w:rsidRPr="000F1AB1">
        <w:t>?</w:t>
      </w:r>
    </w:p>
    <w:p w14:paraId="13BA5A75" w14:textId="77777777" w:rsidR="00C05D99" w:rsidRPr="000F1AB1" w:rsidRDefault="00C05D99" w:rsidP="00C05D99"/>
    <w:p w14:paraId="6F2CE6EF" w14:textId="4BA59DF2" w:rsidR="00C05D99" w:rsidRPr="000F1AB1" w:rsidRDefault="00304837" w:rsidP="00304837">
      <w:r>
        <w:t xml:space="preserve">a) </w:t>
      </w:r>
      <w:r w:rsidR="0043483F">
        <w:tab/>
      </w:r>
      <w:r>
        <w:t xml:space="preserve">They </w:t>
      </w:r>
      <w:r w:rsidR="00C05D99" w:rsidRPr="000F1AB1">
        <w:t>act as a portion of the skeleton of the heart, strengthening heart walls.</w:t>
      </w:r>
    </w:p>
    <w:p w14:paraId="28A45404" w14:textId="2BA92C13" w:rsidR="00C05D99" w:rsidRPr="000F1AB1" w:rsidRDefault="00304837" w:rsidP="00304837">
      <w:r>
        <w:t xml:space="preserve">b) </w:t>
      </w:r>
      <w:r w:rsidR="0043483F">
        <w:tab/>
      </w:r>
      <w:r w:rsidR="00C05D99" w:rsidRPr="000F1AB1">
        <w:t>They keep the semilunar valves in position.</w:t>
      </w:r>
    </w:p>
    <w:p w14:paraId="4337D43A" w14:textId="140CA29B" w:rsidR="00C05D99" w:rsidRPr="000F1AB1" w:rsidRDefault="00304837" w:rsidP="00304837">
      <w:r>
        <w:t xml:space="preserve">c) </w:t>
      </w:r>
      <w:r w:rsidR="0043483F">
        <w:tab/>
      </w:r>
      <w:r>
        <w:t xml:space="preserve">They keep the </w:t>
      </w:r>
      <w:proofErr w:type="spellStart"/>
      <w:r w:rsidR="00F60009">
        <w:t>atrio</w:t>
      </w:r>
      <w:proofErr w:type="spellEnd"/>
      <w:r w:rsidR="008A4EDC">
        <w:t>-</w:t>
      </w:r>
      <w:r w:rsidR="00F60009">
        <w:t>ventricular</w:t>
      </w:r>
      <w:r w:rsidR="00C05D99" w:rsidRPr="000F1AB1">
        <w:t xml:space="preserve"> valves from </w:t>
      </w:r>
      <w:r>
        <w:t xml:space="preserve">opening </w:t>
      </w:r>
      <w:r w:rsidR="00C05D99" w:rsidRPr="000F1AB1">
        <w:t>in the wrong direction.</w:t>
      </w:r>
    </w:p>
    <w:p w14:paraId="4FD58671" w14:textId="43C6D5A5" w:rsidR="00C05D99" w:rsidRPr="000F1AB1" w:rsidRDefault="00304837" w:rsidP="00304837">
      <w:r>
        <w:t xml:space="preserve">d) </w:t>
      </w:r>
      <w:r w:rsidR="0043483F">
        <w:tab/>
      </w:r>
      <w:r w:rsidR="00C05D99" w:rsidRPr="000F1AB1">
        <w:t>The</w:t>
      </w:r>
      <w:r>
        <w:t>y contract to move blood through the heart.</w:t>
      </w:r>
    </w:p>
    <w:p w14:paraId="4D9380EE" w14:textId="77777777" w:rsidR="00C05D99" w:rsidRDefault="00C05D99" w:rsidP="00304837"/>
    <w:p w14:paraId="7AFA58BE" w14:textId="5485814F" w:rsidR="00406491" w:rsidRPr="000F1AB1" w:rsidRDefault="00406491" w:rsidP="00406491">
      <w:pPr>
        <w:ind w:left="720" w:hanging="720"/>
      </w:pPr>
      <w:r>
        <w:t xml:space="preserve">3. </w:t>
      </w:r>
      <w:r w:rsidRPr="000F1AB1">
        <w:t>Capillaries connect arteries to veins to maintain a continuous blood supply. Capillaries</w:t>
      </w:r>
    </w:p>
    <w:p w14:paraId="712B5D71" w14:textId="77777777" w:rsidR="00406491" w:rsidRPr="000F1AB1" w:rsidRDefault="00406491" w:rsidP="00406491">
      <w:pPr>
        <w:ind w:left="720" w:hanging="720"/>
      </w:pPr>
    </w:p>
    <w:p w14:paraId="27ACB1F6" w14:textId="31E1C2A8" w:rsidR="00406491" w:rsidRPr="000F1AB1" w:rsidRDefault="00406491" w:rsidP="00406491">
      <w:r>
        <w:t xml:space="preserve">a) </w:t>
      </w:r>
      <w:r w:rsidR="0043483F">
        <w:tab/>
      </w:r>
      <w:proofErr w:type="gramStart"/>
      <w:r w:rsidR="008A4EDC">
        <w:t>are</w:t>
      </w:r>
      <w:proofErr w:type="gramEnd"/>
      <w:r w:rsidR="008A4EDC">
        <w:t xml:space="preserve"> one cell thick and allow</w:t>
      </w:r>
      <w:r w:rsidRPr="000F1AB1">
        <w:t xml:space="preserve"> nutrients to move into the cells.</w:t>
      </w:r>
    </w:p>
    <w:p w14:paraId="2733F23A" w14:textId="3CF56586" w:rsidR="00406491" w:rsidRPr="000F1AB1" w:rsidRDefault="00406491" w:rsidP="00406491">
      <w:pPr>
        <w:pStyle w:val="CM32"/>
        <w:spacing w:after="0"/>
        <w:ind w:right="301"/>
        <w:rPr>
          <w:rFonts w:ascii="Times New Roman" w:hAnsi="Times New Roman"/>
          <w:sz w:val="24"/>
          <w:lang w:val="en-AU"/>
        </w:rPr>
      </w:pPr>
      <w:r>
        <w:rPr>
          <w:rFonts w:ascii="Times New Roman" w:hAnsi="Times New Roman"/>
          <w:sz w:val="24"/>
          <w:lang w:val="en-AU"/>
        </w:rPr>
        <w:t xml:space="preserve">b) </w:t>
      </w:r>
      <w:r w:rsidR="0043483F">
        <w:rPr>
          <w:rFonts w:ascii="Times New Roman" w:hAnsi="Times New Roman"/>
          <w:sz w:val="24"/>
          <w:lang w:val="en-AU"/>
        </w:rPr>
        <w:tab/>
      </w:r>
      <w:proofErr w:type="gramStart"/>
      <w:r w:rsidRPr="000F1AB1">
        <w:rPr>
          <w:rFonts w:ascii="Times New Roman" w:hAnsi="Times New Roman"/>
          <w:sz w:val="24"/>
          <w:lang w:val="en-AU"/>
        </w:rPr>
        <w:t>are</w:t>
      </w:r>
      <w:proofErr w:type="gramEnd"/>
      <w:r w:rsidRPr="000F1AB1">
        <w:rPr>
          <w:rFonts w:ascii="Times New Roman" w:hAnsi="Times New Roman"/>
          <w:sz w:val="24"/>
          <w:lang w:val="en-AU"/>
        </w:rPr>
        <w:t xml:space="preserve"> one cell thick </w:t>
      </w:r>
      <w:r w:rsidR="008A4EDC">
        <w:rPr>
          <w:rFonts w:ascii="Times New Roman" w:hAnsi="Times New Roman"/>
          <w:sz w:val="24"/>
          <w:lang w:val="en-AU"/>
        </w:rPr>
        <w:t>which</w:t>
      </w:r>
      <w:r w:rsidRPr="000F1AB1">
        <w:rPr>
          <w:rFonts w:ascii="Times New Roman" w:hAnsi="Times New Roman"/>
          <w:sz w:val="24"/>
          <w:lang w:val="en-AU"/>
        </w:rPr>
        <w:t xml:space="preserve"> allows carbon dioxide to move from the plasma into muscle cells.</w:t>
      </w:r>
    </w:p>
    <w:p w14:paraId="0EE055F8" w14:textId="2D448BE4" w:rsidR="00406491" w:rsidRPr="000F1AB1" w:rsidRDefault="00406491" w:rsidP="00406491">
      <w:pPr>
        <w:pStyle w:val="CM32"/>
        <w:spacing w:after="0"/>
        <w:ind w:right="302"/>
        <w:rPr>
          <w:rFonts w:ascii="Times New Roman" w:hAnsi="Times New Roman"/>
          <w:sz w:val="24"/>
          <w:lang w:val="en-AU"/>
        </w:rPr>
      </w:pPr>
      <w:r>
        <w:rPr>
          <w:rFonts w:ascii="Times New Roman" w:hAnsi="Times New Roman"/>
          <w:sz w:val="24"/>
          <w:lang w:val="en-AU"/>
        </w:rPr>
        <w:t xml:space="preserve">c) </w:t>
      </w:r>
      <w:r w:rsidR="0043483F">
        <w:rPr>
          <w:rFonts w:ascii="Times New Roman" w:hAnsi="Times New Roman"/>
          <w:sz w:val="24"/>
          <w:lang w:val="en-AU"/>
        </w:rPr>
        <w:tab/>
      </w:r>
      <w:proofErr w:type="gramStart"/>
      <w:r w:rsidRPr="000F1AB1">
        <w:rPr>
          <w:rFonts w:ascii="Times New Roman" w:hAnsi="Times New Roman"/>
          <w:sz w:val="24"/>
          <w:lang w:val="en-AU"/>
        </w:rPr>
        <w:t>contain</w:t>
      </w:r>
      <w:proofErr w:type="gramEnd"/>
      <w:r w:rsidRPr="000F1AB1">
        <w:rPr>
          <w:rFonts w:ascii="Times New Roman" w:hAnsi="Times New Roman"/>
          <w:sz w:val="24"/>
          <w:lang w:val="en-AU"/>
        </w:rPr>
        <w:t xml:space="preserve"> smooth muscle and can undergo vasoconstriction.</w:t>
      </w:r>
    </w:p>
    <w:p w14:paraId="4F4EB5BA" w14:textId="39B764DF" w:rsidR="00406491" w:rsidRPr="000F1AB1" w:rsidRDefault="00406491" w:rsidP="00406491">
      <w:pPr>
        <w:pStyle w:val="question"/>
        <w:tabs>
          <w:tab w:val="clear" w:pos="360"/>
        </w:tabs>
        <w:spacing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d) </w:t>
      </w:r>
      <w:r w:rsidR="0043483F">
        <w:rPr>
          <w:rFonts w:ascii="Times New Roman" w:hAnsi="Times New Roman"/>
          <w:sz w:val="24"/>
          <w:szCs w:val="24"/>
        </w:rPr>
        <w:tab/>
      </w:r>
      <w:proofErr w:type="gramStart"/>
      <w:r w:rsidRPr="000F1AB1">
        <w:rPr>
          <w:rFonts w:ascii="Times New Roman" w:hAnsi="Times New Roman"/>
          <w:sz w:val="24"/>
          <w:szCs w:val="24"/>
        </w:rPr>
        <w:t>carry</w:t>
      </w:r>
      <w:proofErr w:type="gramEnd"/>
      <w:r w:rsidRPr="000F1AB1">
        <w:rPr>
          <w:rFonts w:ascii="Times New Roman" w:hAnsi="Times New Roman"/>
          <w:sz w:val="24"/>
          <w:szCs w:val="24"/>
        </w:rPr>
        <w:t xml:space="preserve"> deoxygenated blood to the body tissues.</w:t>
      </w:r>
    </w:p>
    <w:p w14:paraId="199E87F9" w14:textId="77777777" w:rsidR="00406491" w:rsidRPr="000F1AB1" w:rsidRDefault="00406491" w:rsidP="00406491">
      <w:pPr>
        <w:pStyle w:val="question"/>
        <w:tabs>
          <w:tab w:val="clear" w:pos="360"/>
        </w:tabs>
        <w:spacing w:before="0" w:after="0"/>
        <w:rPr>
          <w:rFonts w:ascii="Times New Roman" w:hAnsi="Times New Roman"/>
          <w:sz w:val="24"/>
          <w:szCs w:val="24"/>
        </w:rPr>
      </w:pPr>
    </w:p>
    <w:p w14:paraId="71D32868" w14:textId="4C5695A1" w:rsidR="00406491" w:rsidRPr="000F1AB1" w:rsidRDefault="00406491" w:rsidP="00406491">
      <w:r>
        <w:t xml:space="preserve">4. </w:t>
      </w:r>
      <w:r w:rsidRPr="000F1AB1">
        <w:t>Oxygen is transported i</w:t>
      </w:r>
      <w:r>
        <w:t>n the blood most efficiently by</w:t>
      </w:r>
    </w:p>
    <w:p w14:paraId="4CC20C86" w14:textId="77777777" w:rsidR="00406491" w:rsidRDefault="00406491" w:rsidP="00406491"/>
    <w:p w14:paraId="4B675C80" w14:textId="5F7F4E0A" w:rsidR="00406491" w:rsidRPr="000F1AB1" w:rsidRDefault="00406491" w:rsidP="00406491">
      <w:r>
        <w:t xml:space="preserve">a) </w:t>
      </w:r>
      <w:r w:rsidR="0043483F">
        <w:tab/>
      </w:r>
      <w:proofErr w:type="gramStart"/>
      <w:r w:rsidRPr="000F1AB1">
        <w:t>being</w:t>
      </w:r>
      <w:proofErr w:type="gramEnd"/>
      <w:r w:rsidRPr="000F1AB1">
        <w:t xml:space="preserve"> dissolved in the plasma.</w:t>
      </w:r>
    </w:p>
    <w:p w14:paraId="575482F3" w14:textId="794ECF9A" w:rsidR="00406491" w:rsidRPr="000F1AB1" w:rsidRDefault="00406491" w:rsidP="00406491">
      <w:r>
        <w:t xml:space="preserve">b) </w:t>
      </w:r>
      <w:r w:rsidR="0043483F">
        <w:tab/>
      </w:r>
      <w:proofErr w:type="gramStart"/>
      <w:r w:rsidRPr="000F1AB1">
        <w:t>chemical</w:t>
      </w:r>
      <w:proofErr w:type="gramEnd"/>
      <w:r w:rsidRPr="000F1AB1">
        <w:t xml:space="preserve"> conversion to water.</w:t>
      </w:r>
    </w:p>
    <w:p w14:paraId="6030860F" w14:textId="4F7C9437" w:rsidR="00406491" w:rsidRPr="000F1AB1" w:rsidRDefault="00406491" w:rsidP="00406491">
      <w:r>
        <w:t xml:space="preserve">c) </w:t>
      </w:r>
      <w:r w:rsidR="0043483F">
        <w:tab/>
      </w:r>
      <w:proofErr w:type="gramStart"/>
      <w:r w:rsidRPr="000F1AB1">
        <w:t>combining</w:t>
      </w:r>
      <w:proofErr w:type="gramEnd"/>
      <w:r w:rsidRPr="000F1AB1">
        <w:t xml:space="preserve"> with </w:t>
      </w:r>
      <w:proofErr w:type="spellStart"/>
      <w:r w:rsidRPr="000F1AB1">
        <w:t>haemoglobin</w:t>
      </w:r>
      <w:proofErr w:type="spellEnd"/>
      <w:r w:rsidRPr="000F1AB1">
        <w:t>.</w:t>
      </w:r>
    </w:p>
    <w:p w14:paraId="4093C8DD" w14:textId="26596B78" w:rsidR="00406491" w:rsidRPr="000F1AB1" w:rsidRDefault="00406491" w:rsidP="00406491">
      <w:r>
        <w:t xml:space="preserve">d) </w:t>
      </w:r>
      <w:r w:rsidR="0043483F">
        <w:tab/>
      </w:r>
      <w:proofErr w:type="gramStart"/>
      <w:r w:rsidRPr="000F1AB1">
        <w:t>combining</w:t>
      </w:r>
      <w:proofErr w:type="gramEnd"/>
      <w:r w:rsidRPr="000F1AB1">
        <w:t xml:space="preserve"> with carbon dioxide to form bicarbonate ions.</w:t>
      </w:r>
    </w:p>
    <w:p w14:paraId="4C5BDB56" w14:textId="77777777" w:rsidR="00406491" w:rsidRDefault="00406491" w:rsidP="00304837"/>
    <w:p w14:paraId="43F0B334" w14:textId="77777777" w:rsidR="0020080A" w:rsidRDefault="0020080A" w:rsidP="00304837"/>
    <w:p w14:paraId="2BFA7016" w14:textId="7A4D0672" w:rsidR="00304837" w:rsidRPr="000F1AB1" w:rsidRDefault="00406491" w:rsidP="00304837">
      <w:r>
        <w:t>5</w:t>
      </w:r>
      <w:r w:rsidR="00304837">
        <w:t xml:space="preserve">. </w:t>
      </w:r>
      <w:r w:rsidR="00304837" w:rsidRPr="000F1AB1">
        <w:t xml:space="preserve">The volume of air that can be exhaled during forced breathing in addition to tidal volume is </w:t>
      </w:r>
      <w:r w:rsidR="00304837">
        <w:t>the</w:t>
      </w:r>
    </w:p>
    <w:p w14:paraId="41AABFBA" w14:textId="77777777" w:rsidR="00304837" w:rsidRPr="000F1AB1" w:rsidRDefault="00304837" w:rsidP="00304837"/>
    <w:p w14:paraId="4E8A2434" w14:textId="03E9406E" w:rsidR="00304837" w:rsidRPr="000F1AB1" w:rsidRDefault="00304837" w:rsidP="00304837">
      <w:r>
        <w:t xml:space="preserve">a) </w:t>
      </w:r>
      <w:r w:rsidR="0043483F">
        <w:tab/>
      </w:r>
      <w:proofErr w:type="gramStart"/>
      <w:r w:rsidRPr="000F1AB1">
        <w:t>residual</w:t>
      </w:r>
      <w:proofErr w:type="gramEnd"/>
      <w:r w:rsidRPr="000F1AB1">
        <w:t xml:space="preserve"> volume.</w:t>
      </w:r>
    </w:p>
    <w:p w14:paraId="249BAC5E" w14:textId="1C805FD5" w:rsidR="00304837" w:rsidRPr="000F1AB1" w:rsidRDefault="00304837" w:rsidP="00304837">
      <w:r>
        <w:t xml:space="preserve">b) </w:t>
      </w:r>
      <w:r w:rsidR="0043483F">
        <w:tab/>
      </w:r>
      <w:proofErr w:type="gramStart"/>
      <w:r w:rsidRPr="000F1AB1">
        <w:t>expiratory</w:t>
      </w:r>
      <w:proofErr w:type="gramEnd"/>
      <w:r w:rsidRPr="000F1AB1">
        <w:t xml:space="preserve"> reserve volume.</w:t>
      </w:r>
    </w:p>
    <w:p w14:paraId="033064F3" w14:textId="6C4B36C0" w:rsidR="00304837" w:rsidRPr="000F1AB1" w:rsidRDefault="00304837" w:rsidP="00304837">
      <w:r>
        <w:t xml:space="preserve">c) </w:t>
      </w:r>
      <w:r w:rsidR="0043483F">
        <w:tab/>
      </w:r>
      <w:proofErr w:type="gramStart"/>
      <w:r w:rsidRPr="000F1AB1">
        <w:t>vital</w:t>
      </w:r>
      <w:proofErr w:type="gramEnd"/>
      <w:r w:rsidRPr="000F1AB1">
        <w:t xml:space="preserve"> capacity.</w:t>
      </w:r>
    </w:p>
    <w:p w14:paraId="729D66BC" w14:textId="0967C05C" w:rsidR="00304837" w:rsidRPr="000F1AB1" w:rsidRDefault="00304837" w:rsidP="00304837">
      <w:r>
        <w:t xml:space="preserve">d) </w:t>
      </w:r>
      <w:r w:rsidR="0043483F">
        <w:tab/>
      </w:r>
      <w:proofErr w:type="gramStart"/>
      <w:r w:rsidRPr="000F1AB1">
        <w:t>total</w:t>
      </w:r>
      <w:proofErr w:type="gramEnd"/>
      <w:r w:rsidRPr="000F1AB1">
        <w:t xml:space="preserve"> lung capacity.</w:t>
      </w:r>
    </w:p>
    <w:p w14:paraId="0B08B9F3" w14:textId="77777777" w:rsidR="00304837" w:rsidRPr="000F1AB1" w:rsidRDefault="00304837" w:rsidP="00406491"/>
    <w:p w14:paraId="783004AD" w14:textId="77777777" w:rsidR="00406491" w:rsidRDefault="00406491" w:rsidP="00304837"/>
    <w:p w14:paraId="68D25257" w14:textId="48296C64" w:rsidR="00304837" w:rsidRPr="000F1AB1" w:rsidRDefault="00406491" w:rsidP="00304837">
      <w:r>
        <w:t>6</w:t>
      </w:r>
      <w:r w:rsidR="00304837">
        <w:t xml:space="preserve">. </w:t>
      </w:r>
      <w:r w:rsidR="00304837" w:rsidRPr="000F1AB1">
        <w:t>The diaphragm contracts during which process?</w:t>
      </w:r>
    </w:p>
    <w:p w14:paraId="67ADB87F" w14:textId="77777777" w:rsidR="00304837" w:rsidRPr="000F1AB1" w:rsidRDefault="00304837" w:rsidP="00304837"/>
    <w:p w14:paraId="0E8BBD0D" w14:textId="644A1529" w:rsidR="00304837" w:rsidRPr="000F1AB1" w:rsidRDefault="00304837" w:rsidP="00304837">
      <w:r>
        <w:t xml:space="preserve">a) </w:t>
      </w:r>
      <w:r w:rsidR="0043483F">
        <w:tab/>
      </w:r>
      <w:r>
        <w:t>Exhalation</w:t>
      </w:r>
    </w:p>
    <w:p w14:paraId="21E05831" w14:textId="091AB04C" w:rsidR="00304837" w:rsidRPr="000F1AB1" w:rsidRDefault="00304837" w:rsidP="00304837">
      <w:r>
        <w:t xml:space="preserve">b) </w:t>
      </w:r>
      <w:r w:rsidR="0043483F">
        <w:tab/>
      </w:r>
      <w:r>
        <w:t>Inhalation</w:t>
      </w:r>
    </w:p>
    <w:p w14:paraId="36A419AE" w14:textId="5FEA0FDA" w:rsidR="00304837" w:rsidRPr="000F1AB1" w:rsidRDefault="00304837" w:rsidP="00304837">
      <w:r>
        <w:t xml:space="preserve">c) </w:t>
      </w:r>
      <w:r w:rsidR="0043483F">
        <w:tab/>
      </w:r>
      <w:r>
        <w:t>Respiration</w:t>
      </w:r>
    </w:p>
    <w:p w14:paraId="507A05CC" w14:textId="316EF989" w:rsidR="00304837" w:rsidRPr="000F1AB1" w:rsidRDefault="00304837" w:rsidP="00304837">
      <w:r>
        <w:t xml:space="preserve">d) </w:t>
      </w:r>
      <w:r w:rsidR="0043483F">
        <w:tab/>
      </w:r>
      <w:r w:rsidRPr="000F1AB1">
        <w:t>Metabol</w:t>
      </w:r>
      <w:r>
        <w:t>ism</w:t>
      </w:r>
    </w:p>
    <w:p w14:paraId="743D37ED" w14:textId="77777777" w:rsidR="00304837" w:rsidRPr="000F1AB1" w:rsidRDefault="00304837" w:rsidP="00304837">
      <w:pPr>
        <w:ind w:left="1304"/>
      </w:pPr>
    </w:p>
    <w:p w14:paraId="6B97709D" w14:textId="521FF00F" w:rsidR="00304837" w:rsidRPr="000F1AB1" w:rsidRDefault="00406491" w:rsidP="00304837">
      <w:r>
        <w:lastRenderedPageBreak/>
        <w:t>7</w:t>
      </w:r>
      <w:r w:rsidR="00304837">
        <w:t xml:space="preserve">. </w:t>
      </w:r>
      <w:r w:rsidR="00304837" w:rsidRPr="000F1AB1">
        <w:t>Which of the following structures can most accurately be described as the respiratory surface of humans?</w:t>
      </w:r>
    </w:p>
    <w:p w14:paraId="2BC81812" w14:textId="77777777" w:rsidR="00304837" w:rsidRPr="000F1AB1" w:rsidRDefault="00304837" w:rsidP="00304837"/>
    <w:p w14:paraId="365026B5" w14:textId="0CB445A0" w:rsidR="00304837" w:rsidRPr="000F1AB1" w:rsidRDefault="00304837" w:rsidP="00304837">
      <w:r>
        <w:t xml:space="preserve">a) </w:t>
      </w:r>
      <w:r w:rsidR="0043483F">
        <w:tab/>
      </w:r>
      <w:r>
        <w:t>Capillaries</w:t>
      </w:r>
    </w:p>
    <w:p w14:paraId="3BE9C220" w14:textId="7ADFBED2" w:rsidR="00304837" w:rsidRPr="000F1AB1" w:rsidRDefault="00304837" w:rsidP="00304837">
      <w:r>
        <w:t xml:space="preserve">b) </w:t>
      </w:r>
      <w:r w:rsidR="0043483F">
        <w:tab/>
      </w:r>
      <w:r>
        <w:t>Bronchioles</w:t>
      </w:r>
    </w:p>
    <w:p w14:paraId="11C90D56" w14:textId="74A88B3A" w:rsidR="00304837" w:rsidRPr="000F1AB1" w:rsidRDefault="00304837" w:rsidP="00304837">
      <w:r>
        <w:t xml:space="preserve">c) </w:t>
      </w:r>
      <w:r w:rsidR="0043483F">
        <w:tab/>
      </w:r>
      <w:r>
        <w:t>Bronchi</w:t>
      </w:r>
    </w:p>
    <w:p w14:paraId="69114932" w14:textId="00F2238A" w:rsidR="00304837" w:rsidRPr="000F1AB1" w:rsidRDefault="00304837" w:rsidP="00304837">
      <w:r>
        <w:t xml:space="preserve">d) </w:t>
      </w:r>
      <w:r w:rsidR="0043483F">
        <w:tab/>
      </w:r>
      <w:r>
        <w:t>Alveoli</w:t>
      </w:r>
    </w:p>
    <w:p w14:paraId="573202C4" w14:textId="77777777" w:rsidR="00304837" w:rsidRDefault="00304837" w:rsidP="00304837">
      <w:pPr>
        <w:ind w:left="1304"/>
      </w:pPr>
    </w:p>
    <w:p w14:paraId="0417B819" w14:textId="77777777" w:rsidR="0020080A" w:rsidRPr="000F1AB1" w:rsidRDefault="0020080A" w:rsidP="00304837">
      <w:pPr>
        <w:ind w:left="1304"/>
      </w:pPr>
    </w:p>
    <w:p w14:paraId="5A218706" w14:textId="4DC3DF96" w:rsidR="002E082A" w:rsidRDefault="00406491" w:rsidP="00304837">
      <w:r>
        <w:t>8</w:t>
      </w:r>
      <w:r w:rsidR="00304837">
        <w:t xml:space="preserve">. </w:t>
      </w:r>
      <w:r w:rsidR="002E082A">
        <w:t>Complete the sentence with the correct terms:</w:t>
      </w:r>
    </w:p>
    <w:p w14:paraId="1CFE4145" w14:textId="77777777" w:rsidR="0020080A" w:rsidRDefault="0020080A" w:rsidP="00304837"/>
    <w:p w14:paraId="611AB1A8" w14:textId="77777777" w:rsidR="0020080A" w:rsidRDefault="0020080A" w:rsidP="00304837"/>
    <w:p w14:paraId="34A0FFDB" w14:textId="5345D73B" w:rsidR="00304837" w:rsidRPr="000F1AB1" w:rsidRDefault="00304837" w:rsidP="00304837">
      <w:r w:rsidRPr="000F1AB1">
        <w:t xml:space="preserve">Blood from the legs returns through </w:t>
      </w:r>
      <w:proofErr w:type="gramStart"/>
      <w:r w:rsidRPr="000F1AB1">
        <w:t>the  _</w:t>
      </w:r>
      <w:proofErr w:type="gramEnd"/>
      <w:r w:rsidRPr="000F1AB1">
        <w:t>____</w:t>
      </w:r>
      <w:r>
        <w:t>1</w:t>
      </w:r>
      <w:r w:rsidRPr="000F1AB1">
        <w:t>_____  and enters the  ____</w:t>
      </w:r>
      <w:r>
        <w:t>2</w:t>
      </w:r>
      <w:r w:rsidRPr="000F1AB1">
        <w:t>____ of the heart.</w:t>
      </w:r>
    </w:p>
    <w:p w14:paraId="1F84488E" w14:textId="77777777" w:rsidR="00304837" w:rsidRDefault="00304837" w:rsidP="0030483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"/>
        <w:gridCol w:w="1819"/>
        <w:gridCol w:w="1701"/>
      </w:tblGrid>
      <w:tr w:rsidR="002E082A" w14:paraId="089E2288" w14:textId="77777777" w:rsidTr="0043483F">
        <w:tc>
          <w:tcPr>
            <w:tcW w:w="416" w:type="dxa"/>
          </w:tcPr>
          <w:p w14:paraId="216B28C6" w14:textId="77777777" w:rsidR="002E082A" w:rsidRDefault="002E082A" w:rsidP="002E082A">
            <w:pPr>
              <w:jc w:val="center"/>
            </w:pPr>
          </w:p>
        </w:tc>
        <w:tc>
          <w:tcPr>
            <w:tcW w:w="1819" w:type="dxa"/>
          </w:tcPr>
          <w:p w14:paraId="27080381" w14:textId="359F7CAB" w:rsidR="002E082A" w:rsidRDefault="002E082A" w:rsidP="002E082A">
            <w:pPr>
              <w:jc w:val="center"/>
            </w:pPr>
            <w:r>
              <w:t>1</w:t>
            </w:r>
          </w:p>
        </w:tc>
        <w:tc>
          <w:tcPr>
            <w:tcW w:w="1701" w:type="dxa"/>
          </w:tcPr>
          <w:p w14:paraId="797B41F4" w14:textId="427E8DFA" w:rsidR="002E082A" w:rsidRDefault="002E082A" w:rsidP="002E082A">
            <w:pPr>
              <w:jc w:val="center"/>
            </w:pPr>
            <w:r>
              <w:t>2</w:t>
            </w:r>
          </w:p>
        </w:tc>
      </w:tr>
      <w:tr w:rsidR="002E082A" w14:paraId="631EFB9D" w14:textId="77777777" w:rsidTr="0043483F">
        <w:tc>
          <w:tcPr>
            <w:tcW w:w="416" w:type="dxa"/>
          </w:tcPr>
          <w:p w14:paraId="11932E63" w14:textId="094F605A" w:rsidR="002E082A" w:rsidRDefault="002E082A" w:rsidP="00304837">
            <w:r>
              <w:t>a)</w:t>
            </w:r>
          </w:p>
        </w:tc>
        <w:tc>
          <w:tcPr>
            <w:tcW w:w="1819" w:type="dxa"/>
          </w:tcPr>
          <w:p w14:paraId="566744E9" w14:textId="5D16C10C" w:rsidR="002E082A" w:rsidRDefault="002E082A" w:rsidP="00304837">
            <w:r>
              <w:t>Vena cava</w:t>
            </w:r>
          </w:p>
        </w:tc>
        <w:tc>
          <w:tcPr>
            <w:tcW w:w="1701" w:type="dxa"/>
          </w:tcPr>
          <w:p w14:paraId="52CB7A48" w14:textId="291FCDCB" w:rsidR="002E082A" w:rsidRDefault="002E082A" w:rsidP="00304837">
            <w:r>
              <w:t>Right atrium</w:t>
            </w:r>
          </w:p>
        </w:tc>
      </w:tr>
      <w:tr w:rsidR="002E082A" w14:paraId="1A13D58F" w14:textId="77777777" w:rsidTr="0043483F">
        <w:tc>
          <w:tcPr>
            <w:tcW w:w="416" w:type="dxa"/>
          </w:tcPr>
          <w:p w14:paraId="36A79F9C" w14:textId="453002D5" w:rsidR="002E082A" w:rsidRDefault="002E082A" w:rsidP="00304837">
            <w:r>
              <w:t>b)</w:t>
            </w:r>
          </w:p>
        </w:tc>
        <w:tc>
          <w:tcPr>
            <w:tcW w:w="1819" w:type="dxa"/>
          </w:tcPr>
          <w:p w14:paraId="57A2FAE3" w14:textId="09A8E149" w:rsidR="002E082A" w:rsidRDefault="002E082A" w:rsidP="00304837">
            <w:r>
              <w:t>Vena cava</w:t>
            </w:r>
          </w:p>
        </w:tc>
        <w:tc>
          <w:tcPr>
            <w:tcW w:w="1701" w:type="dxa"/>
          </w:tcPr>
          <w:p w14:paraId="227FC0CA" w14:textId="13EB5195" w:rsidR="002E082A" w:rsidRDefault="002E082A" w:rsidP="00304837">
            <w:r>
              <w:t>Left atrium</w:t>
            </w:r>
          </w:p>
        </w:tc>
      </w:tr>
      <w:tr w:rsidR="002E082A" w14:paraId="6DF0F4A1" w14:textId="77777777" w:rsidTr="0043483F">
        <w:tc>
          <w:tcPr>
            <w:tcW w:w="416" w:type="dxa"/>
          </w:tcPr>
          <w:p w14:paraId="05F49011" w14:textId="5DE990AD" w:rsidR="002E082A" w:rsidRDefault="002E082A" w:rsidP="00304837">
            <w:r>
              <w:t>c)</w:t>
            </w:r>
          </w:p>
        </w:tc>
        <w:tc>
          <w:tcPr>
            <w:tcW w:w="1819" w:type="dxa"/>
          </w:tcPr>
          <w:p w14:paraId="124789BC" w14:textId="4362CE0E" w:rsidR="002E082A" w:rsidRDefault="002E082A" w:rsidP="00304837">
            <w:r>
              <w:t>Pulmonary vein</w:t>
            </w:r>
          </w:p>
        </w:tc>
        <w:tc>
          <w:tcPr>
            <w:tcW w:w="1701" w:type="dxa"/>
          </w:tcPr>
          <w:p w14:paraId="5D7BB58E" w14:textId="12BB9324" w:rsidR="002E082A" w:rsidRDefault="002E082A" w:rsidP="00304837">
            <w:r>
              <w:t>Right atrium</w:t>
            </w:r>
          </w:p>
        </w:tc>
      </w:tr>
      <w:tr w:rsidR="002E082A" w14:paraId="4229DD3E" w14:textId="77777777" w:rsidTr="0043483F">
        <w:tc>
          <w:tcPr>
            <w:tcW w:w="416" w:type="dxa"/>
          </w:tcPr>
          <w:p w14:paraId="4FE5C1D8" w14:textId="64601AE1" w:rsidR="002E082A" w:rsidRDefault="002E082A" w:rsidP="00304837">
            <w:r>
              <w:t>d)</w:t>
            </w:r>
          </w:p>
        </w:tc>
        <w:tc>
          <w:tcPr>
            <w:tcW w:w="1819" w:type="dxa"/>
          </w:tcPr>
          <w:p w14:paraId="3C4A50F6" w14:textId="69B1103F" w:rsidR="002E082A" w:rsidRDefault="002E082A" w:rsidP="00304837">
            <w:r>
              <w:t>Femoral vein</w:t>
            </w:r>
          </w:p>
        </w:tc>
        <w:tc>
          <w:tcPr>
            <w:tcW w:w="1701" w:type="dxa"/>
          </w:tcPr>
          <w:p w14:paraId="0A10D0E0" w14:textId="7636ED44" w:rsidR="002E082A" w:rsidRDefault="002E082A" w:rsidP="00304837">
            <w:r>
              <w:t>Left atrium</w:t>
            </w:r>
          </w:p>
        </w:tc>
      </w:tr>
    </w:tbl>
    <w:p w14:paraId="222508AD" w14:textId="77777777" w:rsidR="002E082A" w:rsidRPr="000F1AB1" w:rsidRDefault="002E082A" w:rsidP="00304837"/>
    <w:p w14:paraId="4DB32CEF" w14:textId="430D4FF2" w:rsidR="00C05D99" w:rsidRPr="000F1AB1" w:rsidRDefault="00406491" w:rsidP="00304837">
      <w:r>
        <w:t>9</w:t>
      </w:r>
      <w:r w:rsidR="00304837">
        <w:t xml:space="preserve">. </w:t>
      </w:r>
    </w:p>
    <w:p w14:paraId="6DCFB7F8" w14:textId="50D5B551" w:rsidR="00C05D99" w:rsidRPr="000F1AB1" w:rsidRDefault="004932AE" w:rsidP="00C05D99">
      <w:pPr>
        <w:ind w:left="1304"/>
      </w:pPr>
      <w:r w:rsidRPr="000F1AB1">
        <w:rPr>
          <w:noProof/>
          <w:lang w:val="en-AU" w:eastAsia="en-AU"/>
        </w:rPr>
        <w:drawing>
          <wp:inline distT="0" distB="0" distL="0" distR="0" wp14:anchorId="1576CBC2" wp14:editId="475E8415">
            <wp:extent cx="2844800" cy="3044824"/>
            <wp:effectExtent l="0" t="0" r="0" b="0"/>
            <wp:docPr id="1" name="Picture 1" descr="496px-Heart_numlab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96px-Heart_numlabel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96" cy="304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DF1F9" w14:textId="77777777" w:rsidR="008A4EDC" w:rsidRDefault="008A4EDC" w:rsidP="004932AE">
      <w:pPr>
        <w:spacing w:after="120"/>
      </w:pPr>
    </w:p>
    <w:p w14:paraId="0E7FF99F" w14:textId="75D540F7" w:rsidR="004932AE" w:rsidRDefault="008A4EDC" w:rsidP="004932AE">
      <w:pPr>
        <w:spacing w:after="120"/>
      </w:pPr>
      <w:r>
        <w:t>Using the diagram above, which of the following label the parts of the heart correctly</w:t>
      </w:r>
      <w:r w:rsidR="004932AE" w:rsidRPr="000F1AB1">
        <w:t>:</w:t>
      </w:r>
    </w:p>
    <w:p w14:paraId="4603EAF2" w14:textId="77777777" w:rsidR="00F60009" w:rsidRDefault="00F60009" w:rsidP="004932AE">
      <w:pPr>
        <w:spacing w:after="12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3359"/>
        <w:gridCol w:w="3360"/>
        <w:gridCol w:w="3360"/>
      </w:tblGrid>
      <w:tr w:rsidR="008A4EDC" w14:paraId="79770B19" w14:textId="77777777" w:rsidTr="008A4EDC">
        <w:tc>
          <w:tcPr>
            <w:tcW w:w="675" w:type="dxa"/>
          </w:tcPr>
          <w:p w14:paraId="10EAFD41" w14:textId="417E1A8A" w:rsidR="008A4EDC" w:rsidRDefault="008A4EDC" w:rsidP="004932AE">
            <w:pPr>
              <w:spacing w:after="120"/>
            </w:pPr>
            <w:r>
              <w:t>A</w:t>
            </w:r>
          </w:p>
        </w:tc>
        <w:tc>
          <w:tcPr>
            <w:tcW w:w="3359" w:type="dxa"/>
          </w:tcPr>
          <w:p w14:paraId="2202560C" w14:textId="52275384" w:rsidR="008A4EDC" w:rsidRDefault="008A4EDC" w:rsidP="008A4EDC">
            <w:pPr>
              <w:spacing w:after="120"/>
            </w:pPr>
            <w:r>
              <w:t>12 =</w:t>
            </w:r>
            <w:r w:rsidRPr="000F1AB1">
              <w:t xml:space="preserve"> </w:t>
            </w:r>
            <w:proofErr w:type="spellStart"/>
            <w:r w:rsidRPr="000F1AB1">
              <w:t>atrio</w:t>
            </w:r>
            <w:proofErr w:type="spellEnd"/>
            <w:r w:rsidRPr="000F1AB1">
              <w:t xml:space="preserve">-ventricular valve </w:t>
            </w:r>
          </w:p>
        </w:tc>
        <w:tc>
          <w:tcPr>
            <w:tcW w:w="3360" w:type="dxa"/>
          </w:tcPr>
          <w:p w14:paraId="4EABBD03" w14:textId="61022155" w:rsidR="008A4EDC" w:rsidRDefault="008A4EDC" w:rsidP="004932AE">
            <w:pPr>
              <w:spacing w:after="120"/>
            </w:pPr>
            <w:r w:rsidRPr="000F1AB1">
              <w:t>9 = left ventricle</w:t>
            </w:r>
          </w:p>
        </w:tc>
        <w:tc>
          <w:tcPr>
            <w:tcW w:w="3360" w:type="dxa"/>
          </w:tcPr>
          <w:p w14:paraId="2D7EEDD7" w14:textId="67634C7E" w:rsidR="008A4EDC" w:rsidRDefault="008A4EDC" w:rsidP="004932AE">
            <w:pPr>
              <w:spacing w:after="120"/>
            </w:pPr>
            <w:r w:rsidRPr="000F1AB1">
              <w:t>4 =  aorta</w:t>
            </w:r>
          </w:p>
        </w:tc>
      </w:tr>
      <w:tr w:rsidR="008A4EDC" w14:paraId="483BAC02" w14:textId="77777777" w:rsidTr="008A4EDC">
        <w:tc>
          <w:tcPr>
            <w:tcW w:w="675" w:type="dxa"/>
          </w:tcPr>
          <w:p w14:paraId="66F1AE8C" w14:textId="42EACCCC" w:rsidR="008A4EDC" w:rsidRDefault="008A4EDC" w:rsidP="004932AE">
            <w:pPr>
              <w:spacing w:after="120"/>
            </w:pPr>
            <w:r>
              <w:t>B</w:t>
            </w:r>
          </w:p>
        </w:tc>
        <w:tc>
          <w:tcPr>
            <w:tcW w:w="3359" w:type="dxa"/>
          </w:tcPr>
          <w:p w14:paraId="60C2236C" w14:textId="75DE2FCE" w:rsidR="008A4EDC" w:rsidRDefault="008A4EDC" w:rsidP="004932AE">
            <w:pPr>
              <w:spacing w:after="120"/>
            </w:pPr>
            <w:r w:rsidRPr="000F1AB1">
              <w:t>5 = aorta</w:t>
            </w:r>
          </w:p>
        </w:tc>
        <w:tc>
          <w:tcPr>
            <w:tcW w:w="3360" w:type="dxa"/>
          </w:tcPr>
          <w:p w14:paraId="12D5DC06" w14:textId="14E673FC" w:rsidR="008A4EDC" w:rsidRDefault="008A4EDC" w:rsidP="004932AE">
            <w:pPr>
              <w:spacing w:after="120"/>
            </w:pPr>
            <w:r w:rsidRPr="000F1AB1">
              <w:t>2 = right ventricle</w:t>
            </w:r>
          </w:p>
        </w:tc>
        <w:tc>
          <w:tcPr>
            <w:tcW w:w="3360" w:type="dxa"/>
          </w:tcPr>
          <w:p w14:paraId="31669A56" w14:textId="5BDA912E" w:rsidR="008A4EDC" w:rsidRDefault="008A4EDC" w:rsidP="004932AE">
            <w:pPr>
              <w:spacing w:after="120"/>
            </w:pPr>
            <w:r w:rsidRPr="000F1AB1">
              <w:t>4 = right atrium</w:t>
            </w:r>
          </w:p>
        </w:tc>
      </w:tr>
      <w:tr w:rsidR="008A4EDC" w14:paraId="4E18A027" w14:textId="77777777" w:rsidTr="008A4EDC">
        <w:tc>
          <w:tcPr>
            <w:tcW w:w="675" w:type="dxa"/>
          </w:tcPr>
          <w:p w14:paraId="3442AF9B" w14:textId="552E1CBA" w:rsidR="008A4EDC" w:rsidRDefault="008A4EDC" w:rsidP="004932AE">
            <w:pPr>
              <w:spacing w:after="120"/>
            </w:pPr>
            <w:r>
              <w:t>C</w:t>
            </w:r>
          </w:p>
        </w:tc>
        <w:tc>
          <w:tcPr>
            <w:tcW w:w="3359" w:type="dxa"/>
          </w:tcPr>
          <w:p w14:paraId="7D578FD7" w14:textId="58B58BB9" w:rsidR="008A4EDC" w:rsidRDefault="008A4EDC" w:rsidP="004932AE">
            <w:pPr>
              <w:spacing w:after="120"/>
            </w:pPr>
            <w:r w:rsidRPr="000F1AB1">
              <w:t xml:space="preserve">7 = </w:t>
            </w:r>
            <w:proofErr w:type="spellStart"/>
            <w:r w:rsidRPr="000F1AB1">
              <w:t>atrio</w:t>
            </w:r>
            <w:proofErr w:type="spellEnd"/>
            <w:r w:rsidRPr="000F1AB1">
              <w:t xml:space="preserve">-ventricular valve     </w:t>
            </w:r>
          </w:p>
        </w:tc>
        <w:tc>
          <w:tcPr>
            <w:tcW w:w="3360" w:type="dxa"/>
          </w:tcPr>
          <w:p w14:paraId="233636B3" w14:textId="49BBD528" w:rsidR="008A4EDC" w:rsidRDefault="008A4EDC" w:rsidP="008A4EDC">
            <w:pPr>
              <w:spacing w:after="120"/>
            </w:pPr>
            <w:r w:rsidRPr="000F1AB1">
              <w:t xml:space="preserve">10 = left ventricle </w:t>
            </w:r>
          </w:p>
        </w:tc>
        <w:tc>
          <w:tcPr>
            <w:tcW w:w="3360" w:type="dxa"/>
          </w:tcPr>
          <w:p w14:paraId="71DD33C9" w14:textId="591C5ED9" w:rsidR="008A4EDC" w:rsidRDefault="008A4EDC" w:rsidP="004932AE">
            <w:pPr>
              <w:spacing w:after="120"/>
            </w:pPr>
            <w:r w:rsidRPr="000F1AB1">
              <w:t>1 = right atrium</w:t>
            </w:r>
          </w:p>
        </w:tc>
      </w:tr>
      <w:tr w:rsidR="008A4EDC" w14:paraId="4FA2885A" w14:textId="77777777" w:rsidTr="008A4EDC">
        <w:tc>
          <w:tcPr>
            <w:tcW w:w="675" w:type="dxa"/>
          </w:tcPr>
          <w:p w14:paraId="21C4D4DB" w14:textId="5CF06BE2" w:rsidR="008A4EDC" w:rsidRDefault="008A4EDC" w:rsidP="004932AE">
            <w:pPr>
              <w:spacing w:after="120"/>
            </w:pPr>
            <w:r>
              <w:t>D</w:t>
            </w:r>
          </w:p>
        </w:tc>
        <w:tc>
          <w:tcPr>
            <w:tcW w:w="3359" w:type="dxa"/>
          </w:tcPr>
          <w:p w14:paraId="1726A37D" w14:textId="4251AB59" w:rsidR="008A4EDC" w:rsidRDefault="008A4EDC" w:rsidP="008A4EDC">
            <w:pPr>
              <w:spacing w:after="120"/>
            </w:pPr>
            <w:r w:rsidRPr="000F1AB1">
              <w:rPr>
                <w:lang w:val="fr-FR"/>
              </w:rPr>
              <w:t xml:space="preserve">3 = </w:t>
            </w:r>
            <w:proofErr w:type="spellStart"/>
            <w:r w:rsidRPr="000F1AB1">
              <w:rPr>
                <w:lang w:val="fr-FR"/>
              </w:rPr>
              <w:t>vena</w:t>
            </w:r>
            <w:proofErr w:type="spellEnd"/>
            <w:r w:rsidRPr="000F1AB1">
              <w:rPr>
                <w:lang w:val="fr-FR"/>
              </w:rPr>
              <w:t xml:space="preserve"> cava </w:t>
            </w:r>
          </w:p>
        </w:tc>
        <w:tc>
          <w:tcPr>
            <w:tcW w:w="3360" w:type="dxa"/>
          </w:tcPr>
          <w:p w14:paraId="405AA24A" w14:textId="45ED3014" w:rsidR="008A4EDC" w:rsidRDefault="008A4EDC" w:rsidP="008A4EDC">
            <w:pPr>
              <w:spacing w:after="120"/>
            </w:pPr>
            <w:r w:rsidRPr="000F1AB1">
              <w:rPr>
                <w:lang w:val="fr-FR"/>
              </w:rPr>
              <w:t xml:space="preserve">7 = </w:t>
            </w:r>
            <w:proofErr w:type="spellStart"/>
            <w:r w:rsidRPr="000F1AB1">
              <w:rPr>
                <w:lang w:val="fr-FR"/>
              </w:rPr>
              <w:t>semi-lunar</w:t>
            </w:r>
            <w:proofErr w:type="spellEnd"/>
            <w:r w:rsidRPr="000F1AB1">
              <w:rPr>
                <w:lang w:val="fr-FR"/>
              </w:rPr>
              <w:t xml:space="preserve"> valve </w:t>
            </w:r>
          </w:p>
        </w:tc>
        <w:tc>
          <w:tcPr>
            <w:tcW w:w="3360" w:type="dxa"/>
          </w:tcPr>
          <w:p w14:paraId="7010CD57" w14:textId="479622A8" w:rsidR="008A4EDC" w:rsidRDefault="008A4EDC" w:rsidP="004932AE">
            <w:pPr>
              <w:spacing w:after="120"/>
            </w:pPr>
            <w:r w:rsidRPr="000F1AB1">
              <w:rPr>
                <w:lang w:val="fr-FR"/>
              </w:rPr>
              <w:t>9</w:t>
            </w:r>
            <w:r>
              <w:rPr>
                <w:lang w:val="fr-FR"/>
              </w:rPr>
              <w:t xml:space="preserve"> </w:t>
            </w:r>
            <w:r w:rsidRPr="000F1AB1">
              <w:rPr>
                <w:lang w:val="fr-FR"/>
              </w:rPr>
              <w:t xml:space="preserve">= right </w:t>
            </w:r>
            <w:proofErr w:type="spellStart"/>
            <w:r w:rsidRPr="000F1AB1">
              <w:rPr>
                <w:lang w:val="fr-FR"/>
              </w:rPr>
              <w:t>ventricle</w:t>
            </w:r>
            <w:proofErr w:type="spellEnd"/>
          </w:p>
        </w:tc>
      </w:tr>
    </w:tbl>
    <w:p w14:paraId="112A4BE1" w14:textId="77777777" w:rsidR="008A4EDC" w:rsidRDefault="008A4EDC" w:rsidP="004932AE">
      <w:pPr>
        <w:spacing w:after="120"/>
      </w:pPr>
    </w:p>
    <w:p w14:paraId="1EADABDD" w14:textId="77777777" w:rsidR="008A4EDC" w:rsidRPr="000F1AB1" w:rsidRDefault="008A4EDC" w:rsidP="004932AE">
      <w:pPr>
        <w:spacing w:after="120"/>
      </w:pPr>
    </w:p>
    <w:p w14:paraId="3EDE824B" w14:textId="77777777" w:rsidR="00B71F42" w:rsidRDefault="00B71F42">
      <w:r>
        <w:br w:type="page"/>
      </w:r>
    </w:p>
    <w:p w14:paraId="410B2B29" w14:textId="6E94005A" w:rsidR="00406491" w:rsidRPr="000F1AB1" w:rsidRDefault="00406491" w:rsidP="00406491">
      <w:r>
        <w:lastRenderedPageBreak/>
        <w:t xml:space="preserve">10. </w:t>
      </w:r>
      <w:r w:rsidR="006004D4">
        <w:t>The major</w:t>
      </w:r>
      <w:r w:rsidRPr="000F1AB1">
        <w:t xml:space="preserve"> driving force that moves blood </w:t>
      </w:r>
      <w:r>
        <w:t>in the veins is</w:t>
      </w:r>
    </w:p>
    <w:p w14:paraId="6483A693" w14:textId="77777777" w:rsidR="00406491" w:rsidRDefault="00406491" w:rsidP="00406491"/>
    <w:p w14:paraId="299A37B6" w14:textId="426736F6" w:rsidR="00406491" w:rsidRDefault="00406491" w:rsidP="00406491">
      <w:r>
        <w:t xml:space="preserve">a) </w:t>
      </w:r>
      <w:r w:rsidR="0043483F">
        <w:tab/>
      </w:r>
      <w:proofErr w:type="gramStart"/>
      <w:r w:rsidRPr="000F1AB1">
        <w:t>active</w:t>
      </w:r>
      <w:proofErr w:type="gramEnd"/>
      <w:r w:rsidRPr="000F1AB1">
        <w:t xml:space="preserve"> transport.</w:t>
      </w:r>
    </w:p>
    <w:p w14:paraId="1C580095" w14:textId="77E5B53F" w:rsidR="00406491" w:rsidRPr="000F1AB1" w:rsidRDefault="00406491" w:rsidP="00406491">
      <w:r>
        <w:t xml:space="preserve">b) </w:t>
      </w:r>
      <w:r w:rsidR="0043483F">
        <w:tab/>
      </w:r>
      <w:proofErr w:type="gramStart"/>
      <w:r w:rsidRPr="000F1AB1">
        <w:t>passive</w:t>
      </w:r>
      <w:proofErr w:type="gramEnd"/>
      <w:r w:rsidRPr="000F1AB1">
        <w:t xml:space="preserve"> transport.</w:t>
      </w:r>
    </w:p>
    <w:p w14:paraId="771B2832" w14:textId="59BE62EB" w:rsidR="00406491" w:rsidRPr="000F1AB1" w:rsidRDefault="00406491" w:rsidP="00406491">
      <w:r>
        <w:t xml:space="preserve">c) </w:t>
      </w:r>
      <w:r w:rsidR="0043483F">
        <w:tab/>
      </w:r>
      <w:proofErr w:type="gramStart"/>
      <w:r w:rsidRPr="000F1AB1">
        <w:t>the</w:t>
      </w:r>
      <w:proofErr w:type="gramEnd"/>
      <w:r w:rsidRPr="000F1AB1">
        <w:t xml:space="preserve"> closing of one-way valves.</w:t>
      </w:r>
    </w:p>
    <w:p w14:paraId="67E1FEB9" w14:textId="1AA226FC" w:rsidR="00406491" w:rsidRPr="000F1AB1" w:rsidRDefault="00406491" w:rsidP="00406491">
      <w:r>
        <w:t xml:space="preserve">d) </w:t>
      </w:r>
      <w:r w:rsidR="0043483F">
        <w:tab/>
      </w:r>
      <w:proofErr w:type="gramStart"/>
      <w:r w:rsidRPr="000F1AB1">
        <w:t>skeletal</w:t>
      </w:r>
      <w:proofErr w:type="gramEnd"/>
      <w:r w:rsidRPr="000F1AB1">
        <w:t xml:space="preserve"> muscle contractions.</w:t>
      </w:r>
    </w:p>
    <w:p w14:paraId="63F5E316" w14:textId="77777777" w:rsidR="00406491" w:rsidRPr="000F1AB1" w:rsidRDefault="00406491" w:rsidP="00406491"/>
    <w:p w14:paraId="747011E8" w14:textId="77777777" w:rsidR="00406491" w:rsidRDefault="00406491" w:rsidP="00406491"/>
    <w:p w14:paraId="45484113" w14:textId="2CF7B950" w:rsidR="00406491" w:rsidRPr="000F1AB1" w:rsidRDefault="006004D4" w:rsidP="00406491">
      <w:r>
        <w:t>1</w:t>
      </w:r>
      <w:r w:rsidR="008A4EDC">
        <w:t>1</w:t>
      </w:r>
      <w:r w:rsidR="00406491">
        <w:t xml:space="preserve">. </w:t>
      </w:r>
      <w:r w:rsidR="00406491" w:rsidRPr="000F1AB1">
        <w:t>C</w:t>
      </w:r>
      <w:r w:rsidR="00406491">
        <w:t>ardiac output can be reduced by</w:t>
      </w:r>
    </w:p>
    <w:p w14:paraId="7FF5610C" w14:textId="77777777" w:rsidR="00406491" w:rsidRPr="000F1AB1" w:rsidRDefault="00406491" w:rsidP="00406491"/>
    <w:p w14:paraId="0398FFD3" w14:textId="3D5901AD" w:rsidR="00406491" w:rsidRDefault="00406491" w:rsidP="00406491">
      <w:r>
        <w:t xml:space="preserve">a) </w:t>
      </w:r>
      <w:r w:rsidR="0043483F">
        <w:tab/>
      </w:r>
      <w:proofErr w:type="gramStart"/>
      <w:r w:rsidRPr="000F1AB1">
        <w:t>increasing</w:t>
      </w:r>
      <w:proofErr w:type="gramEnd"/>
      <w:r w:rsidRPr="000F1AB1">
        <w:t xml:space="preserve"> heart rate.</w:t>
      </w:r>
    </w:p>
    <w:p w14:paraId="1F9AFBE0" w14:textId="7A6CDCA1" w:rsidR="00406491" w:rsidRDefault="00406491" w:rsidP="00406491">
      <w:r>
        <w:t xml:space="preserve">b) </w:t>
      </w:r>
      <w:r w:rsidR="0043483F">
        <w:tab/>
      </w:r>
      <w:proofErr w:type="gramStart"/>
      <w:r w:rsidRPr="000F1AB1">
        <w:t>decreasing</w:t>
      </w:r>
      <w:proofErr w:type="gramEnd"/>
      <w:r w:rsidRPr="000F1AB1">
        <w:t xml:space="preserve"> stoke volume.</w:t>
      </w:r>
    </w:p>
    <w:p w14:paraId="17BD7906" w14:textId="367D27CE" w:rsidR="00406491" w:rsidRDefault="00406491" w:rsidP="00406491">
      <w:r>
        <w:t xml:space="preserve">c) </w:t>
      </w:r>
      <w:r w:rsidR="0043483F">
        <w:tab/>
      </w:r>
      <w:proofErr w:type="gramStart"/>
      <w:r w:rsidRPr="000F1AB1">
        <w:t>increasing</w:t>
      </w:r>
      <w:proofErr w:type="gramEnd"/>
      <w:r w:rsidRPr="000F1AB1">
        <w:t xml:space="preserve"> the strength of ventricular contraction.</w:t>
      </w:r>
    </w:p>
    <w:p w14:paraId="5AD89AF1" w14:textId="6054F663" w:rsidR="00406491" w:rsidRPr="000F1AB1" w:rsidRDefault="00406491" w:rsidP="00406491">
      <w:r>
        <w:t xml:space="preserve">d) </w:t>
      </w:r>
      <w:r w:rsidR="0043483F">
        <w:tab/>
      </w:r>
      <w:proofErr w:type="gramStart"/>
      <w:r w:rsidRPr="000F1AB1">
        <w:t>decreasing</w:t>
      </w:r>
      <w:proofErr w:type="gramEnd"/>
      <w:r w:rsidRPr="000F1AB1">
        <w:t xml:space="preserve"> the concentration of oxygen in the blood.</w:t>
      </w:r>
    </w:p>
    <w:p w14:paraId="25DA4163" w14:textId="77777777" w:rsidR="00406491" w:rsidRDefault="00406491" w:rsidP="002E082A">
      <w:pPr>
        <w:rPr>
          <w:lang w:val="fr-FR"/>
        </w:rPr>
      </w:pPr>
    </w:p>
    <w:p w14:paraId="565FC45A" w14:textId="36ABB23E" w:rsidR="002E082A" w:rsidRPr="000F1AB1" w:rsidRDefault="002E082A" w:rsidP="002E082A">
      <w:pPr>
        <w:rPr>
          <w:b/>
        </w:rPr>
      </w:pPr>
      <w:r>
        <w:rPr>
          <w:lang w:val="fr-FR"/>
        </w:rPr>
        <w:t xml:space="preserve">The </w:t>
      </w:r>
      <w:proofErr w:type="spellStart"/>
      <w:r>
        <w:rPr>
          <w:lang w:val="fr-FR"/>
        </w:rPr>
        <w:t>next</w:t>
      </w:r>
      <w:proofErr w:type="spellEnd"/>
      <w:r>
        <w:rPr>
          <w:lang w:val="fr-FR"/>
        </w:rPr>
        <w:t xml:space="preserve"> </w:t>
      </w:r>
      <w:r w:rsidR="008A4EDC">
        <w:rPr>
          <w:lang w:val="fr-FR"/>
        </w:rPr>
        <w:t>THREE</w:t>
      </w:r>
      <w:r>
        <w:rPr>
          <w:lang w:val="fr-FR"/>
        </w:rPr>
        <w:t xml:space="preserve"> q</w:t>
      </w:r>
      <w:proofErr w:type="spellStart"/>
      <w:r w:rsidRPr="002E082A">
        <w:t>uestion</w:t>
      </w:r>
      <w:r>
        <w:t>s</w:t>
      </w:r>
      <w:proofErr w:type="spellEnd"/>
      <w:r>
        <w:t xml:space="preserve"> refer to the following diagram:</w:t>
      </w:r>
    </w:p>
    <w:p w14:paraId="32FCA5F6" w14:textId="77777777" w:rsidR="002E082A" w:rsidRDefault="002E082A" w:rsidP="00BF0868"/>
    <w:p w14:paraId="3A152402" w14:textId="7F7F6814" w:rsidR="00BF0868" w:rsidRPr="000F1AB1" w:rsidRDefault="00BF0868" w:rsidP="00BF0868">
      <w:pPr>
        <w:ind w:left="2160" w:firstLine="720"/>
      </w:pPr>
      <w:r>
        <w:rPr>
          <w:noProof/>
          <w:lang w:val="en-AU" w:eastAsia="en-AU"/>
        </w:rPr>
        <w:drawing>
          <wp:inline distT="0" distB="0" distL="0" distR="0" wp14:anchorId="7B782733" wp14:editId="3856159F">
            <wp:extent cx="3334413" cy="2236838"/>
            <wp:effectExtent l="0" t="0" r="0" b="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812" cy="223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78C1C" w14:textId="58E9FFC6" w:rsidR="002E082A" w:rsidRPr="000F1AB1" w:rsidRDefault="002E082A" w:rsidP="002E082A">
      <w:pPr>
        <w:ind w:firstLine="720"/>
      </w:pPr>
      <w:r w:rsidRPr="000F1AB1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B43E98" wp14:editId="24062553">
                <wp:simplePos x="0" y="0"/>
                <wp:positionH relativeFrom="column">
                  <wp:posOffset>2529840</wp:posOffset>
                </wp:positionH>
                <wp:positionV relativeFrom="paragraph">
                  <wp:posOffset>756920</wp:posOffset>
                </wp:positionV>
                <wp:extent cx="584200" cy="412750"/>
                <wp:effectExtent l="0" t="6350" r="12700" b="1270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00" cy="412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291CA" w14:textId="77777777" w:rsidR="00120482" w:rsidRDefault="00120482" w:rsidP="002E082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99.2pt;margin-top:59.6pt;width:46pt;height:3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" strokecolor="white">
                <v:textbox>
                  <w:txbxContent>
                    <w:p w14:paraId="2FC291CA" w14:textId="77777777" w:rsidR="00120482" w:rsidRDefault="00120482" w:rsidP="002E082A"/>
                  </w:txbxContent>
                </v:textbox>
              </v:shape>
            </w:pict>
          </mc:Fallback>
        </mc:AlternateContent>
      </w:r>
    </w:p>
    <w:p w14:paraId="735CA27C" w14:textId="77777777" w:rsidR="002E082A" w:rsidRPr="000F1AB1" w:rsidRDefault="002E082A" w:rsidP="002E082A">
      <w:pPr>
        <w:tabs>
          <w:tab w:val="num" w:pos="1778"/>
        </w:tabs>
      </w:pPr>
    </w:p>
    <w:p w14:paraId="43D2709A" w14:textId="5C256D8E" w:rsidR="002E082A" w:rsidRPr="000F1AB1" w:rsidRDefault="006004D4" w:rsidP="002E082A">
      <w:pPr>
        <w:ind w:left="720" w:hanging="720"/>
      </w:pPr>
      <w:r>
        <w:t>1</w:t>
      </w:r>
      <w:r w:rsidR="008A4EDC">
        <w:t>2</w:t>
      </w:r>
      <w:r w:rsidR="00BF0868">
        <w:t xml:space="preserve">. </w:t>
      </w:r>
      <w:r w:rsidR="002E082A" w:rsidRPr="000F1AB1">
        <w:t xml:space="preserve">The region labelled X represents part of the </w:t>
      </w:r>
    </w:p>
    <w:p w14:paraId="7B369098" w14:textId="77777777" w:rsidR="002E082A" w:rsidRPr="000F1AB1" w:rsidRDefault="002E082A" w:rsidP="002E082A">
      <w:pPr>
        <w:ind w:left="720" w:hanging="720"/>
      </w:pPr>
    </w:p>
    <w:p w14:paraId="77561073" w14:textId="2C6957AB" w:rsidR="002E082A" w:rsidRPr="000F1AB1" w:rsidRDefault="00BF0868" w:rsidP="00BF0868">
      <w:r>
        <w:t xml:space="preserve">a) </w:t>
      </w:r>
      <w:r w:rsidR="0043483F">
        <w:tab/>
      </w:r>
      <w:proofErr w:type="gramStart"/>
      <w:r>
        <w:t>g</w:t>
      </w:r>
      <w:r w:rsidR="002E082A" w:rsidRPr="000F1AB1">
        <w:t>lomerulus</w:t>
      </w:r>
      <w:proofErr w:type="gramEnd"/>
      <w:r w:rsidR="002E082A" w:rsidRPr="000F1AB1">
        <w:t>.</w:t>
      </w:r>
    </w:p>
    <w:p w14:paraId="3BC20815" w14:textId="377C08C6" w:rsidR="002E082A" w:rsidRPr="000F1AB1" w:rsidRDefault="00BF0868" w:rsidP="00BF0868">
      <w:r>
        <w:t xml:space="preserve">b) </w:t>
      </w:r>
      <w:r w:rsidR="0043483F">
        <w:tab/>
      </w:r>
      <w:proofErr w:type="gramStart"/>
      <w:r>
        <w:t>a</w:t>
      </w:r>
      <w:r w:rsidR="002E082A" w:rsidRPr="000F1AB1">
        <w:t>lveolus</w:t>
      </w:r>
      <w:proofErr w:type="gramEnd"/>
      <w:r w:rsidR="002E082A" w:rsidRPr="000F1AB1">
        <w:t>.</w:t>
      </w:r>
    </w:p>
    <w:p w14:paraId="730941E1" w14:textId="62823019" w:rsidR="00BF0868" w:rsidRDefault="00BF0868" w:rsidP="00BF0868">
      <w:r>
        <w:t xml:space="preserve">c) </w:t>
      </w:r>
      <w:r w:rsidR="0043483F">
        <w:tab/>
      </w:r>
      <w:proofErr w:type="gramStart"/>
      <w:r>
        <w:t>v</w:t>
      </w:r>
      <w:r w:rsidR="002E082A" w:rsidRPr="000F1AB1">
        <w:t>illus</w:t>
      </w:r>
      <w:proofErr w:type="gramEnd"/>
      <w:r w:rsidR="002E082A" w:rsidRPr="000F1AB1">
        <w:t>.</w:t>
      </w:r>
    </w:p>
    <w:p w14:paraId="7502A180" w14:textId="174C3B0D" w:rsidR="002E082A" w:rsidRDefault="00BF0868" w:rsidP="00BF0868">
      <w:r>
        <w:t xml:space="preserve">d) </w:t>
      </w:r>
      <w:r w:rsidR="0043483F">
        <w:tab/>
      </w:r>
      <w:proofErr w:type="gramStart"/>
      <w:r>
        <w:t>c</w:t>
      </w:r>
      <w:r w:rsidR="002E082A" w:rsidRPr="000F1AB1">
        <w:t>ell</w:t>
      </w:r>
      <w:proofErr w:type="gramEnd"/>
      <w:r w:rsidR="002E082A" w:rsidRPr="000F1AB1">
        <w:t>.</w:t>
      </w:r>
    </w:p>
    <w:p w14:paraId="73E1B51C" w14:textId="77777777" w:rsidR="008A4EDC" w:rsidRDefault="008A4EDC" w:rsidP="00BF0868"/>
    <w:p w14:paraId="53623E59" w14:textId="4ADC9B6F" w:rsidR="008A4EDC" w:rsidRPr="000F1AB1" w:rsidRDefault="008A4EDC" w:rsidP="008A4EDC">
      <w:pPr>
        <w:ind w:left="720" w:hanging="720"/>
      </w:pPr>
      <w:r>
        <w:t>1</w:t>
      </w:r>
      <w:r w:rsidR="00E83BBA">
        <w:t>3</w:t>
      </w:r>
      <w:r>
        <w:t xml:space="preserve">. </w:t>
      </w:r>
      <w:r w:rsidRPr="000F1AB1">
        <w:t xml:space="preserve">The </w:t>
      </w:r>
      <w:r>
        <w:t>feature labelled red blood cell:</w:t>
      </w:r>
      <w:r w:rsidRPr="000F1AB1">
        <w:t xml:space="preserve"> </w:t>
      </w:r>
    </w:p>
    <w:p w14:paraId="7AFEBA10" w14:textId="77777777" w:rsidR="008A4EDC" w:rsidRPr="000F1AB1" w:rsidRDefault="008A4EDC" w:rsidP="008A4EDC">
      <w:pPr>
        <w:ind w:left="720" w:hanging="720"/>
      </w:pPr>
    </w:p>
    <w:p w14:paraId="193500EF" w14:textId="09E2B08C" w:rsidR="008A4EDC" w:rsidRPr="000F1AB1" w:rsidRDefault="0043483F" w:rsidP="0043483F">
      <w:pPr>
        <w:ind w:left="720" w:hanging="720"/>
      </w:pPr>
      <w:r>
        <w:t>a)</w:t>
      </w:r>
      <w:r>
        <w:tab/>
      </w:r>
      <w:proofErr w:type="gramStart"/>
      <w:r w:rsidR="008A4EDC">
        <w:t>is</w:t>
      </w:r>
      <w:proofErr w:type="gramEnd"/>
      <w:r w:rsidR="008A4EDC">
        <w:t xml:space="preserve"> called a </w:t>
      </w:r>
      <w:r w:rsidR="00E83BBA">
        <w:t xml:space="preserve">Erythrocyte and carries the majority of the </w:t>
      </w:r>
      <w:proofErr w:type="spellStart"/>
      <w:r w:rsidR="00E83BBA">
        <w:t>Carbondioxide</w:t>
      </w:r>
      <w:proofErr w:type="spellEnd"/>
      <w:r w:rsidR="00E83BBA">
        <w:t xml:space="preserve"> in the blood in the form of </w:t>
      </w:r>
      <w:proofErr w:type="spellStart"/>
      <w:r w:rsidR="00E83BBA">
        <w:t>carbaminohaemoglobin</w:t>
      </w:r>
      <w:proofErr w:type="spellEnd"/>
    </w:p>
    <w:p w14:paraId="217193BD" w14:textId="49281A0B" w:rsidR="008A4EDC" w:rsidRPr="000F1AB1" w:rsidRDefault="0043483F" w:rsidP="0043483F">
      <w:pPr>
        <w:ind w:left="720" w:hanging="720"/>
      </w:pPr>
      <w:r>
        <w:t>b)</w:t>
      </w:r>
      <w:r>
        <w:tab/>
      </w:r>
      <w:proofErr w:type="gramStart"/>
      <w:r w:rsidR="00E83BBA">
        <w:t>is</w:t>
      </w:r>
      <w:proofErr w:type="gramEnd"/>
      <w:r w:rsidR="00E83BBA">
        <w:t xml:space="preserve"> called a Erythrocyte and carries the majority of the Oxygen in the blood in the form of </w:t>
      </w:r>
      <w:proofErr w:type="spellStart"/>
      <w:r w:rsidR="00E83BBA">
        <w:t>oxyhaemoglobin</w:t>
      </w:r>
      <w:proofErr w:type="spellEnd"/>
    </w:p>
    <w:p w14:paraId="1D3D7501" w14:textId="227BEA32" w:rsidR="008A4EDC" w:rsidRDefault="008A4EDC" w:rsidP="0043483F">
      <w:pPr>
        <w:ind w:left="720" w:hanging="720"/>
      </w:pPr>
      <w:r>
        <w:t xml:space="preserve">c) </w:t>
      </w:r>
      <w:r w:rsidR="0043483F">
        <w:tab/>
      </w:r>
      <w:proofErr w:type="gramStart"/>
      <w:r w:rsidR="00E83BBA">
        <w:t>is</w:t>
      </w:r>
      <w:proofErr w:type="gramEnd"/>
      <w:r w:rsidR="00E83BBA">
        <w:t xml:space="preserve"> called a Thrombocyte and carries the majority of the </w:t>
      </w:r>
      <w:proofErr w:type="spellStart"/>
      <w:r w:rsidR="00E83BBA">
        <w:t>Carbondioxide</w:t>
      </w:r>
      <w:proofErr w:type="spellEnd"/>
      <w:r w:rsidR="00E83BBA">
        <w:t xml:space="preserve"> in the blood in the form of </w:t>
      </w:r>
      <w:proofErr w:type="spellStart"/>
      <w:r w:rsidR="00E83BBA">
        <w:t>carbaminohaemoglobin</w:t>
      </w:r>
      <w:proofErr w:type="spellEnd"/>
    </w:p>
    <w:p w14:paraId="59BE7BCE" w14:textId="06D43D9C" w:rsidR="008A4EDC" w:rsidRDefault="008A4EDC" w:rsidP="0043483F">
      <w:pPr>
        <w:ind w:left="720" w:hanging="720"/>
      </w:pPr>
      <w:r>
        <w:t xml:space="preserve">d) </w:t>
      </w:r>
      <w:r w:rsidR="0043483F">
        <w:tab/>
      </w:r>
      <w:proofErr w:type="gramStart"/>
      <w:r w:rsidR="00E83BBA">
        <w:t>is</w:t>
      </w:r>
      <w:proofErr w:type="gramEnd"/>
      <w:r w:rsidR="00E83BBA">
        <w:t xml:space="preserve"> called a Thrombocyte and carries the majority of the Oxygen in the blood in the form of </w:t>
      </w:r>
      <w:proofErr w:type="spellStart"/>
      <w:r w:rsidR="00E83BBA">
        <w:t>oxyhaemoglobin</w:t>
      </w:r>
      <w:proofErr w:type="spellEnd"/>
    </w:p>
    <w:p w14:paraId="6EBF730B" w14:textId="77777777" w:rsidR="00BF0868" w:rsidRDefault="00BF0868" w:rsidP="002E082A">
      <w:pPr>
        <w:ind w:left="720" w:hanging="720"/>
      </w:pPr>
    </w:p>
    <w:p w14:paraId="26251376" w14:textId="77777777" w:rsidR="00B71F42" w:rsidRDefault="00B71F42">
      <w:r>
        <w:br w:type="page"/>
      </w:r>
    </w:p>
    <w:p w14:paraId="1F5ED407" w14:textId="79394BFD" w:rsidR="002E082A" w:rsidRPr="000F1AB1" w:rsidRDefault="006004D4" w:rsidP="002E082A">
      <w:pPr>
        <w:ind w:left="720" w:hanging="720"/>
      </w:pPr>
      <w:r>
        <w:lastRenderedPageBreak/>
        <w:t>14</w:t>
      </w:r>
      <w:r w:rsidR="00BF0868">
        <w:t xml:space="preserve">. </w:t>
      </w:r>
      <w:r w:rsidR="002E082A" w:rsidRPr="000F1AB1">
        <w:t>The concentration of carbon dioxide gas in the capillary is</w:t>
      </w:r>
      <w:r w:rsidR="0043483F">
        <w:t>:</w:t>
      </w:r>
    </w:p>
    <w:p w14:paraId="6F1F357D" w14:textId="77777777" w:rsidR="00BF0868" w:rsidRDefault="00BF0868" w:rsidP="00BF0868"/>
    <w:p w14:paraId="4A7EDA3D" w14:textId="319E47A6" w:rsidR="002E082A" w:rsidRPr="000F1AB1" w:rsidRDefault="00BF0868" w:rsidP="00BF0868">
      <w:r>
        <w:t xml:space="preserve">a) </w:t>
      </w:r>
      <w:r w:rsidR="0043483F">
        <w:tab/>
      </w:r>
      <w:proofErr w:type="gramStart"/>
      <w:r w:rsidR="002E082A" w:rsidRPr="000F1AB1">
        <w:t>high</w:t>
      </w:r>
      <w:proofErr w:type="gramEnd"/>
      <w:r w:rsidR="002E082A" w:rsidRPr="000F1AB1">
        <w:t xml:space="preserve"> and will move into region X.</w:t>
      </w:r>
    </w:p>
    <w:p w14:paraId="26842AD4" w14:textId="202F67D9" w:rsidR="00BF0868" w:rsidRDefault="00BF0868" w:rsidP="00BF0868">
      <w:r>
        <w:t xml:space="preserve">b) </w:t>
      </w:r>
      <w:r w:rsidR="0043483F">
        <w:tab/>
      </w:r>
      <w:proofErr w:type="gramStart"/>
      <w:r w:rsidR="002E082A" w:rsidRPr="000F1AB1">
        <w:t>low</w:t>
      </w:r>
      <w:proofErr w:type="gramEnd"/>
      <w:r w:rsidR="002E082A" w:rsidRPr="000F1AB1">
        <w:t xml:space="preserve"> and will move into the blood plasma.</w:t>
      </w:r>
    </w:p>
    <w:p w14:paraId="7E3B3956" w14:textId="55AFC0AE" w:rsidR="002E082A" w:rsidRPr="000F1AB1" w:rsidRDefault="00BF0868" w:rsidP="00BF0868">
      <w:r>
        <w:t xml:space="preserve">c) </w:t>
      </w:r>
      <w:r w:rsidR="0043483F">
        <w:tab/>
      </w:r>
      <w:proofErr w:type="gramStart"/>
      <w:r w:rsidR="002E082A" w:rsidRPr="000F1AB1">
        <w:t>high</w:t>
      </w:r>
      <w:proofErr w:type="gramEnd"/>
      <w:r w:rsidR="002E082A" w:rsidRPr="000F1AB1">
        <w:t xml:space="preserve"> and will move onto the red blood cell.</w:t>
      </w:r>
    </w:p>
    <w:p w14:paraId="41138AF5" w14:textId="527FACAD" w:rsidR="002E082A" w:rsidRPr="000F1AB1" w:rsidRDefault="00BF0868" w:rsidP="00BF0868">
      <w:r>
        <w:t xml:space="preserve">d) </w:t>
      </w:r>
      <w:r w:rsidR="0043483F">
        <w:tab/>
      </w:r>
      <w:proofErr w:type="gramStart"/>
      <w:r w:rsidR="002E082A" w:rsidRPr="000F1AB1">
        <w:t>low</w:t>
      </w:r>
      <w:proofErr w:type="gramEnd"/>
      <w:r w:rsidR="002E082A" w:rsidRPr="000F1AB1">
        <w:t xml:space="preserve"> and will move from the red blood cell to region X.</w:t>
      </w:r>
    </w:p>
    <w:p w14:paraId="13D1C2D6" w14:textId="77777777" w:rsidR="002E082A" w:rsidRDefault="002E082A" w:rsidP="002E082A"/>
    <w:p w14:paraId="69C1DADB" w14:textId="77777777" w:rsidR="008737CD" w:rsidRDefault="008737CD" w:rsidP="002E082A"/>
    <w:p w14:paraId="40C9F84E" w14:textId="2559A87E" w:rsidR="006004D4" w:rsidRPr="000F1AB1" w:rsidRDefault="006004D4" w:rsidP="006004D4">
      <w:r>
        <w:t xml:space="preserve">15. </w:t>
      </w:r>
      <w:r w:rsidR="005854A1">
        <w:t>Which of the following is INCORRECT about blood clotting?</w:t>
      </w:r>
    </w:p>
    <w:p w14:paraId="1F47AA92" w14:textId="77777777" w:rsidR="006004D4" w:rsidRPr="000F1AB1" w:rsidRDefault="006004D4" w:rsidP="006004D4"/>
    <w:p w14:paraId="1B675B8A" w14:textId="7B87D3C5" w:rsidR="006004D4" w:rsidRPr="000F1AB1" w:rsidRDefault="006004D4" w:rsidP="006004D4">
      <w:r>
        <w:t xml:space="preserve">a) </w:t>
      </w:r>
      <w:r w:rsidR="005854A1">
        <w:tab/>
        <w:t>Platelets stick to any damaged surfaces of blood vessels, attracting more platelets</w:t>
      </w:r>
    </w:p>
    <w:p w14:paraId="672F6EF5" w14:textId="1FC2583B" w:rsidR="006004D4" w:rsidRPr="000F1AB1" w:rsidRDefault="006004D4" w:rsidP="006004D4">
      <w:r>
        <w:t xml:space="preserve">b) </w:t>
      </w:r>
      <w:r w:rsidR="005854A1">
        <w:tab/>
        <w:t>During clot retraction plasma is squeezed out of the clot</w:t>
      </w:r>
    </w:p>
    <w:p w14:paraId="21C0A531" w14:textId="22F998E1" w:rsidR="006004D4" w:rsidRPr="000F1AB1" w:rsidRDefault="006004D4" w:rsidP="006004D4">
      <w:r>
        <w:t xml:space="preserve">c) </w:t>
      </w:r>
      <w:r w:rsidR="005854A1">
        <w:tab/>
        <w:t xml:space="preserve">Fibrin </w:t>
      </w:r>
      <w:proofErr w:type="gramStart"/>
      <w:r w:rsidR="005854A1">
        <w:t>ar</w:t>
      </w:r>
      <w:r w:rsidR="00577A56">
        <w:t>e</w:t>
      </w:r>
      <w:proofErr w:type="gramEnd"/>
      <w:r w:rsidR="00577A56">
        <w:t xml:space="preserve"> threads of insoluble proteins</w:t>
      </w:r>
    </w:p>
    <w:p w14:paraId="768E09C3" w14:textId="2BD902F6" w:rsidR="006004D4" w:rsidRPr="000F1AB1" w:rsidRDefault="006004D4" w:rsidP="006004D4">
      <w:r>
        <w:t xml:space="preserve">d) </w:t>
      </w:r>
      <w:r w:rsidR="005854A1">
        <w:tab/>
        <w:t>Stuck platelets release vasoconstrictors</w:t>
      </w:r>
    </w:p>
    <w:p w14:paraId="42196A30" w14:textId="77777777" w:rsidR="006004D4" w:rsidRDefault="006004D4" w:rsidP="006004D4"/>
    <w:p w14:paraId="4CF5FAC5" w14:textId="77777777" w:rsidR="008737CD" w:rsidRPr="000F1AB1" w:rsidRDefault="008737CD" w:rsidP="006004D4"/>
    <w:p w14:paraId="640B8016" w14:textId="338742C1" w:rsidR="006004D4" w:rsidRPr="000F1AB1" w:rsidRDefault="006004D4" w:rsidP="006004D4">
      <w:r>
        <w:t xml:space="preserve">16. </w:t>
      </w:r>
      <w:r w:rsidRPr="000F1AB1">
        <w:t>During the last stage of the cardiac cycle, which of the following events is occurring?</w:t>
      </w:r>
    </w:p>
    <w:p w14:paraId="283DC53A" w14:textId="77777777" w:rsidR="006004D4" w:rsidRPr="000F1AB1" w:rsidRDefault="006004D4" w:rsidP="006004D4"/>
    <w:p w14:paraId="64C417DC" w14:textId="07103E0C" w:rsidR="006004D4" w:rsidRPr="000F1AB1" w:rsidRDefault="006004D4" w:rsidP="0043483F">
      <w:pPr>
        <w:ind w:left="720" w:hanging="720"/>
      </w:pPr>
      <w:r>
        <w:t xml:space="preserve">a) </w:t>
      </w:r>
      <w:r w:rsidR="0043483F">
        <w:tab/>
      </w:r>
      <w:r w:rsidRPr="000F1AB1">
        <w:t xml:space="preserve">Atria relax while the ventricles contract; </w:t>
      </w:r>
      <w:proofErr w:type="spellStart"/>
      <w:r w:rsidRPr="000F1AB1">
        <w:t>atrioventricular</w:t>
      </w:r>
      <w:proofErr w:type="spellEnd"/>
      <w:r w:rsidRPr="000F1AB1">
        <w:t xml:space="preserve"> valves are closed while the semilunar valves are open.</w:t>
      </w:r>
    </w:p>
    <w:p w14:paraId="51D4524D" w14:textId="1528F3A1" w:rsidR="006004D4" w:rsidRPr="000F1AB1" w:rsidRDefault="006004D4" w:rsidP="0043483F">
      <w:pPr>
        <w:ind w:left="720" w:hanging="720"/>
      </w:pPr>
      <w:r>
        <w:t xml:space="preserve">b) </w:t>
      </w:r>
      <w:r w:rsidR="0043483F">
        <w:tab/>
      </w:r>
      <w:r w:rsidRPr="000F1AB1">
        <w:t xml:space="preserve">Atria contract while the ventricles relax; </w:t>
      </w:r>
      <w:proofErr w:type="spellStart"/>
      <w:r w:rsidRPr="000F1AB1">
        <w:t>atrioventricular</w:t>
      </w:r>
      <w:proofErr w:type="spellEnd"/>
      <w:r w:rsidRPr="000F1AB1">
        <w:t xml:space="preserve"> valves are open while the semilunar valves are closed.</w:t>
      </w:r>
    </w:p>
    <w:p w14:paraId="596625B8" w14:textId="5F1733D7" w:rsidR="006004D4" w:rsidRDefault="006004D4" w:rsidP="0043483F">
      <w:pPr>
        <w:ind w:left="720" w:hanging="720"/>
      </w:pPr>
      <w:r>
        <w:t xml:space="preserve">c) </w:t>
      </w:r>
      <w:r w:rsidR="0043483F">
        <w:tab/>
      </w:r>
      <w:r w:rsidRPr="000F1AB1">
        <w:t xml:space="preserve">Atria and ventricles are relaxed; </w:t>
      </w:r>
      <w:proofErr w:type="spellStart"/>
      <w:r w:rsidRPr="000F1AB1">
        <w:t>atrioventricular</w:t>
      </w:r>
      <w:proofErr w:type="spellEnd"/>
      <w:r w:rsidRPr="000F1AB1">
        <w:t xml:space="preserve"> valves are open while the semilunar valves are closed.</w:t>
      </w:r>
    </w:p>
    <w:p w14:paraId="3EC1E434" w14:textId="182C9C78" w:rsidR="006004D4" w:rsidRPr="000F1AB1" w:rsidRDefault="006004D4" w:rsidP="0043483F">
      <w:pPr>
        <w:ind w:left="720" w:hanging="720"/>
      </w:pPr>
      <w:r>
        <w:t xml:space="preserve">d) </w:t>
      </w:r>
      <w:r w:rsidR="0043483F">
        <w:tab/>
      </w:r>
      <w:r w:rsidRPr="000F1AB1">
        <w:t>Blood moves from the right ventricle into the aorta while blood moves from the left ventricle to the pulmonary artery.</w:t>
      </w:r>
    </w:p>
    <w:p w14:paraId="74ECF042" w14:textId="77777777" w:rsidR="006004D4" w:rsidRDefault="006004D4" w:rsidP="002E082A"/>
    <w:p w14:paraId="3BDF0E14" w14:textId="77777777" w:rsidR="008737CD" w:rsidRPr="000F1AB1" w:rsidRDefault="008737CD" w:rsidP="002E082A"/>
    <w:p w14:paraId="47F56ADD" w14:textId="77A0E7F7" w:rsidR="002E082A" w:rsidRPr="000F1AB1" w:rsidRDefault="00406491" w:rsidP="00BF0868">
      <w:r>
        <w:t>17</w:t>
      </w:r>
      <w:r w:rsidR="00BF0868">
        <w:t xml:space="preserve">. </w:t>
      </w:r>
      <w:r w:rsidR="002E082A" w:rsidRPr="000F1AB1">
        <w:t>The highest carbon dioxi</w:t>
      </w:r>
      <w:r w:rsidR="00BF0868">
        <w:t>de concentrations will be found</w:t>
      </w:r>
      <w:r w:rsidR="009B68A5">
        <w:t xml:space="preserve"> in blood</w:t>
      </w:r>
    </w:p>
    <w:p w14:paraId="2D1172EF" w14:textId="77777777" w:rsidR="002E082A" w:rsidRPr="000F1AB1" w:rsidRDefault="002E082A" w:rsidP="002E082A"/>
    <w:p w14:paraId="1172FBB7" w14:textId="027B6783" w:rsidR="002E082A" w:rsidRPr="000F1AB1" w:rsidRDefault="00BF0868" w:rsidP="00BF0868">
      <w:r>
        <w:t xml:space="preserve">a) </w:t>
      </w:r>
      <w:r w:rsidR="0043483F">
        <w:tab/>
      </w:r>
      <w:proofErr w:type="gramStart"/>
      <w:r w:rsidR="002E082A" w:rsidRPr="000F1AB1">
        <w:t>leaving</w:t>
      </w:r>
      <w:proofErr w:type="gramEnd"/>
      <w:r w:rsidR="002E082A" w:rsidRPr="000F1AB1">
        <w:t xml:space="preserve"> the muscles.</w:t>
      </w:r>
    </w:p>
    <w:p w14:paraId="032F5A80" w14:textId="533EBDBE" w:rsidR="002E082A" w:rsidRPr="000F1AB1" w:rsidRDefault="00BF0868" w:rsidP="00BF0868">
      <w:r>
        <w:t xml:space="preserve">b) </w:t>
      </w:r>
      <w:r w:rsidR="0043483F">
        <w:tab/>
      </w:r>
      <w:proofErr w:type="gramStart"/>
      <w:r w:rsidR="002E082A" w:rsidRPr="000F1AB1">
        <w:t>entering</w:t>
      </w:r>
      <w:proofErr w:type="gramEnd"/>
      <w:r w:rsidR="002E082A" w:rsidRPr="000F1AB1">
        <w:t xml:space="preserve"> the muscles.</w:t>
      </w:r>
    </w:p>
    <w:p w14:paraId="4AAF8AC2" w14:textId="290201DC" w:rsidR="002E082A" w:rsidRPr="000F1AB1" w:rsidRDefault="00BF0868" w:rsidP="00BF0868">
      <w:r>
        <w:t xml:space="preserve">c) </w:t>
      </w:r>
      <w:r w:rsidR="0043483F">
        <w:tab/>
      </w:r>
      <w:proofErr w:type="gramStart"/>
      <w:r w:rsidR="002E082A" w:rsidRPr="000F1AB1">
        <w:t>leaving</w:t>
      </w:r>
      <w:proofErr w:type="gramEnd"/>
      <w:r w:rsidR="002E082A" w:rsidRPr="000F1AB1">
        <w:t xml:space="preserve"> the lungs.</w:t>
      </w:r>
    </w:p>
    <w:p w14:paraId="4B6B1F67" w14:textId="4D0E2B9D" w:rsidR="002E082A" w:rsidRPr="000F1AB1" w:rsidRDefault="00BF0868" w:rsidP="00BF0868">
      <w:r>
        <w:t xml:space="preserve">d) </w:t>
      </w:r>
      <w:r w:rsidR="0043483F">
        <w:tab/>
      </w:r>
      <w:proofErr w:type="gramStart"/>
      <w:r w:rsidR="002E082A" w:rsidRPr="000F1AB1">
        <w:t>entering</w:t>
      </w:r>
      <w:proofErr w:type="gramEnd"/>
      <w:r w:rsidR="002E082A" w:rsidRPr="000F1AB1">
        <w:t xml:space="preserve"> the lungs.</w:t>
      </w:r>
    </w:p>
    <w:p w14:paraId="67A0849D" w14:textId="77777777" w:rsidR="002E082A" w:rsidRDefault="002E082A" w:rsidP="002E082A"/>
    <w:p w14:paraId="503FD519" w14:textId="77777777" w:rsidR="008737CD" w:rsidRDefault="008737CD" w:rsidP="002E082A"/>
    <w:p w14:paraId="10B3CF05" w14:textId="6718A9EC" w:rsidR="00A5410F" w:rsidRDefault="00A5410F" w:rsidP="002E082A">
      <w:r>
        <w:t>18.</w:t>
      </w:r>
      <w:r w:rsidR="006004D4">
        <w:t xml:space="preserve"> Asthma</w:t>
      </w:r>
    </w:p>
    <w:p w14:paraId="062D8E05" w14:textId="77777777" w:rsidR="00A5410F" w:rsidRPr="000F1AB1" w:rsidRDefault="00A5410F" w:rsidP="00A5410F"/>
    <w:p w14:paraId="1CAE0D57" w14:textId="33AC05F2" w:rsidR="00A5410F" w:rsidRPr="000F1AB1" w:rsidRDefault="00A5410F" w:rsidP="00A5410F">
      <w:r>
        <w:t xml:space="preserve">a) </w:t>
      </w:r>
      <w:r w:rsidR="0043483F">
        <w:tab/>
      </w:r>
      <w:proofErr w:type="gramStart"/>
      <w:r w:rsidR="006004D4">
        <w:t>is</w:t>
      </w:r>
      <w:proofErr w:type="gramEnd"/>
      <w:r w:rsidR="006004D4">
        <w:t xml:space="preserve"> a result of widening of the bronchioles.</w:t>
      </w:r>
    </w:p>
    <w:p w14:paraId="5C428CEF" w14:textId="4F8A086E" w:rsidR="00A5410F" w:rsidRPr="000F1AB1" w:rsidRDefault="00A5410F" w:rsidP="00A5410F">
      <w:r>
        <w:t xml:space="preserve">b) </w:t>
      </w:r>
      <w:r w:rsidR="0043483F">
        <w:tab/>
      </w:r>
      <w:proofErr w:type="gramStart"/>
      <w:r w:rsidR="006C167D">
        <w:t>is</w:t>
      </w:r>
      <w:proofErr w:type="gramEnd"/>
      <w:r w:rsidR="006C167D">
        <w:t xml:space="preserve"> a result of the contraction of smooth muscle in the bronchioles</w:t>
      </w:r>
    </w:p>
    <w:p w14:paraId="00258DDC" w14:textId="103054E5" w:rsidR="00A5410F" w:rsidRPr="000F1AB1" w:rsidRDefault="00A5410F" w:rsidP="00A5410F">
      <w:r>
        <w:t xml:space="preserve">c) </w:t>
      </w:r>
      <w:r w:rsidR="0043483F">
        <w:tab/>
      </w:r>
      <w:proofErr w:type="gramStart"/>
      <w:r w:rsidR="006004D4">
        <w:t>is</w:t>
      </w:r>
      <w:proofErr w:type="gramEnd"/>
      <w:r w:rsidR="006004D4">
        <w:t xml:space="preserve"> always caused by allergies.</w:t>
      </w:r>
    </w:p>
    <w:p w14:paraId="3BBFED04" w14:textId="29359B67" w:rsidR="00A5410F" w:rsidRPr="000F1AB1" w:rsidRDefault="00A5410F" w:rsidP="00A5410F">
      <w:r>
        <w:t xml:space="preserve">d) </w:t>
      </w:r>
      <w:r w:rsidR="0043483F">
        <w:tab/>
      </w:r>
      <w:proofErr w:type="gramStart"/>
      <w:r w:rsidR="006004D4">
        <w:t>is</w:t>
      </w:r>
      <w:proofErr w:type="gramEnd"/>
      <w:r w:rsidR="006004D4">
        <w:t xml:space="preserve"> a result of lack of mucous in the airways.</w:t>
      </w:r>
    </w:p>
    <w:p w14:paraId="4B8C1C6E" w14:textId="77777777" w:rsidR="00A5410F" w:rsidRDefault="00A5410F" w:rsidP="002E082A"/>
    <w:p w14:paraId="13A23109" w14:textId="77777777" w:rsidR="008737CD" w:rsidRDefault="008737CD" w:rsidP="002E082A"/>
    <w:p w14:paraId="551B3382" w14:textId="4C33A107" w:rsidR="00A5410F" w:rsidRDefault="00A5410F" w:rsidP="002E082A">
      <w:r>
        <w:t>19.</w:t>
      </w:r>
      <w:r w:rsidR="006004D4">
        <w:t xml:space="preserve"> A person with a higher metabolic rate would</w:t>
      </w:r>
    </w:p>
    <w:p w14:paraId="5AD9CEC5" w14:textId="77777777" w:rsidR="00A5410F" w:rsidRPr="000F1AB1" w:rsidRDefault="00A5410F" w:rsidP="00A5410F"/>
    <w:p w14:paraId="70DE5014" w14:textId="08977977" w:rsidR="00A5410F" w:rsidRPr="000F1AB1" w:rsidRDefault="00A5410F" w:rsidP="00A5410F">
      <w:r>
        <w:t xml:space="preserve">a) </w:t>
      </w:r>
      <w:r w:rsidR="0043483F">
        <w:tab/>
      </w:r>
      <w:proofErr w:type="gramStart"/>
      <w:r w:rsidR="006004D4">
        <w:t>have</w:t>
      </w:r>
      <w:proofErr w:type="gramEnd"/>
      <w:r w:rsidR="006004D4">
        <w:t xml:space="preserve"> a higher breathing rate.</w:t>
      </w:r>
    </w:p>
    <w:p w14:paraId="1BB2FA6A" w14:textId="361B82CD" w:rsidR="00A5410F" w:rsidRPr="000F1AB1" w:rsidRDefault="00A5410F" w:rsidP="00A5410F">
      <w:r>
        <w:t xml:space="preserve">b) </w:t>
      </w:r>
      <w:r w:rsidR="0043483F">
        <w:tab/>
      </w:r>
      <w:proofErr w:type="gramStart"/>
      <w:r w:rsidR="006004D4">
        <w:t>have</w:t>
      </w:r>
      <w:proofErr w:type="gramEnd"/>
      <w:r w:rsidR="006004D4">
        <w:t xml:space="preserve"> a lower cardiac resting rate.</w:t>
      </w:r>
    </w:p>
    <w:p w14:paraId="3C3D84C2" w14:textId="5875D1A1" w:rsidR="00A5410F" w:rsidRPr="000F1AB1" w:rsidRDefault="00A5410F" w:rsidP="00A5410F">
      <w:r>
        <w:t xml:space="preserve">c) </w:t>
      </w:r>
      <w:r w:rsidR="0043483F">
        <w:tab/>
      </w:r>
      <w:proofErr w:type="gramStart"/>
      <w:r w:rsidR="006004D4">
        <w:t>eat</w:t>
      </w:r>
      <w:proofErr w:type="gramEnd"/>
      <w:r w:rsidR="006004D4">
        <w:t xml:space="preserve"> less.</w:t>
      </w:r>
    </w:p>
    <w:p w14:paraId="1F1ACE8F" w14:textId="3AF8018E" w:rsidR="00A5410F" w:rsidRPr="000F1AB1" w:rsidRDefault="00A5410F" w:rsidP="00A5410F">
      <w:r>
        <w:t xml:space="preserve">d) </w:t>
      </w:r>
      <w:r w:rsidR="0043483F">
        <w:tab/>
      </w:r>
      <w:proofErr w:type="gramStart"/>
      <w:r w:rsidR="006004D4">
        <w:t>produce</w:t>
      </w:r>
      <w:proofErr w:type="gramEnd"/>
      <w:r w:rsidR="006004D4">
        <w:t xml:space="preserve"> less energy.</w:t>
      </w:r>
    </w:p>
    <w:p w14:paraId="7881B33D" w14:textId="77777777" w:rsidR="00B71F42" w:rsidRDefault="00B71F42">
      <w:r>
        <w:br w:type="page"/>
      </w:r>
    </w:p>
    <w:p w14:paraId="3E9E413F" w14:textId="77685494" w:rsidR="00A5410F" w:rsidRPr="000F1AB1" w:rsidRDefault="00A5410F" w:rsidP="002E082A">
      <w:r>
        <w:lastRenderedPageBreak/>
        <w:t>20.</w:t>
      </w:r>
      <w:r w:rsidR="00F16989">
        <w:t xml:space="preserve"> Cartilage rings</w:t>
      </w:r>
      <w:r w:rsidR="005854A1">
        <w:t>:</w:t>
      </w:r>
    </w:p>
    <w:p w14:paraId="73C97162" w14:textId="77777777" w:rsidR="00A5410F" w:rsidRPr="000F1AB1" w:rsidRDefault="00A5410F" w:rsidP="00A5410F"/>
    <w:p w14:paraId="120FA521" w14:textId="5AFC784F" w:rsidR="00A5410F" w:rsidRPr="000F1AB1" w:rsidRDefault="00A5410F" w:rsidP="00A5410F">
      <w:r>
        <w:t xml:space="preserve">a) </w:t>
      </w:r>
      <w:r w:rsidR="005854A1">
        <w:tab/>
      </w:r>
      <w:proofErr w:type="gramStart"/>
      <w:r w:rsidR="006004D4">
        <w:t>form</w:t>
      </w:r>
      <w:proofErr w:type="gramEnd"/>
      <w:r w:rsidR="006004D4">
        <w:t xml:space="preserve"> c</w:t>
      </w:r>
      <w:r w:rsidR="00F16989">
        <w:t>omplete circles in the trachea.</w:t>
      </w:r>
    </w:p>
    <w:p w14:paraId="7D3EA572" w14:textId="22A0556E" w:rsidR="00A5410F" w:rsidRPr="000F1AB1" w:rsidRDefault="00A5410F" w:rsidP="00A5410F">
      <w:r>
        <w:t xml:space="preserve">b) </w:t>
      </w:r>
      <w:r w:rsidR="005854A1">
        <w:tab/>
      </w:r>
      <w:proofErr w:type="gramStart"/>
      <w:r w:rsidR="006004D4">
        <w:t>prevent</w:t>
      </w:r>
      <w:proofErr w:type="gramEnd"/>
      <w:r w:rsidR="006004D4">
        <w:t xml:space="preserve"> the </w:t>
      </w:r>
      <w:proofErr w:type="spellStart"/>
      <w:r w:rsidR="006004D4">
        <w:t>oesophagus</w:t>
      </w:r>
      <w:proofErr w:type="spellEnd"/>
      <w:r w:rsidR="006004D4">
        <w:t xml:space="preserve"> from collapsing.</w:t>
      </w:r>
    </w:p>
    <w:p w14:paraId="675E0B09" w14:textId="7BFA118F" w:rsidR="00A5410F" w:rsidRPr="000F1AB1" w:rsidRDefault="00A5410F" w:rsidP="00A5410F">
      <w:r>
        <w:t xml:space="preserve">c) </w:t>
      </w:r>
      <w:r w:rsidR="005854A1">
        <w:tab/>
      </w:r>
      <w:proofErr w:type="gramStart"/>
      <w:r w:rsidR="006004D4">
        <w:t>maintain</w:t>
      </w:r>
      <w:proofErr w:type="gramEnd"/>
      <w:r w:rsidR="006004D4">
        <w:t xml:space="preserve"> an open airway. </w:t>
      </w:r>
    </w:p>
    <w:p w14:paraId="1DDA4598" w14:textId="4380886B" w:rsidR="00A5410F" w:rsidRPr="000F1AB1" w:rsidRDefault="00A5410F" w:rsidP="00A5410F">
      <w:r>
        <w:t xml:space="preserve">d) </w:t>
      </w:r>
      <w:r w:rsidR="005854A1">
        <w:tab/>
      </w:r>
      <w:proofErr w:type="gramStart"/>
      <w:r w:rsidR="00F16989">
        <w:t>are</w:t>
      </w:r>
      <w:proofErr w:type="gramEnd"/>
      <w:r w:rsidR="00F16989">
        <w:t xml:space="preserve"> found in the bronchioles.</w:t>
      </w:r>
    </w:p>
    <w:p w14:paraId="59AC8C38" w14:textId="77777777" w:rsidR="00A5410F" w:rsidRDefault="00A5410F" w:rsidP="00A5410F"/>
    <w:p w14:paraId="387DA291" w14:textId="77777777" w:rsidR="00005A1C" w:rsidRDefault="00005A1C" w:rsidP="00A5410F"/>
    <w:p w14:paraId="5E6164BB" w14:textId="370A78F8" w:rsidR="00A5410F" w:rsidRPr="000F1AB1" w:rsidRDefault="00A5410F" w:rsidP="00A5410F">
      <w:pPr>
        <w:outlineLvl w:val="0"/>
        <w:rPr>
          <w:b/>
          <w:lang w:val="en-AU"/>
        </w:rPr>
      </w:pPr>
      <w:r>
        <w:rPr>
          <w:b/>
          <w:lang w:val="en-AU"/>
        </w:rPr>
        <w:t>PART B</w:t>
      </w:r>
      <w:r w:rsidRPr="000F1AB1">
        <w:rPr>
          <w:b/>
          <w:lang w:val="en-AU"/>
        </w:rPr>
        <w:t xml:space="preserve">: </w:t>
      </w:r>
      <w:r w:rsidR="00F16989">
        <w:rPr>
          <w:b/>
          <w:lang w:val="en-AU"/>
        </w:rPr>
        <w:t>Short Answers</w:t>
      </w:r>
      <w:r w:rsidR="00F16989">
        <w:rPr>
          <w:b/>
          <w:lang w:val="en-AU"/>
        </w:rPr>
        <w:tab/>
        <w:t xml:space="preserve"> (5</w:t>
      </w:r>
      <w:r>
        <w:rPr>
          <w:b/>
          <w:lang w:val="en-AU"/>
        </w:rPr>
        <w:t>0</w:t>
      </w:r>
      <w:r w:rsidRPr="000F1AB1">
        <w:rPr>
          <w:b/>
          <w:lang w:val="en-AU"/>
        </w:rPr>
        <w:t xml:space="preserve"> marks)</w:t>
      </w:r>
    </w:p>
    <w:p w14:paraId="0E2EFD19" w14:textId="77777777" w:rsidR="00A5410F" w:rsidRDefault="00A5410F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</w:p>
    <w:p w14:paraId="6D76C531" w14:textId="7FB467E6" w:rsidR="004932AE" w:rsidRPr="000F1AB1" w:rsidRDefault="00F8287E" w:rsidP="00F8287E">
      <w:pPr>
        <w:tabs>
          <w:tab w:val="left" w:pos="1440"/>
          <w:tab w:val="left" w:pos="4320"/>
          <w:tab w:val="left" w:pos="7200"/>
        </w:tabs>
      </w:pPr>
      <w:r>
        <w:rPr>
          <w:rFonts w:ascii="Arial" w:hAnsi="Arial" w:cs="Arial"/>
          <w:noProof/>
          <w:color w:val="0000FF"/>
          <w:lang w:val="en-AU" w:eastAsia="en-AU"/>
        </w:rPr>
        <w:drawing>
          <wp:anchor distT="0" distB="0" distL="114300" distR="114300" simplePos="0" relativeHeight="251659264" behindDoc="0" locked="0" layoutInCell="1" allowOverlap="1" wp14:anchorId="6A45AAE4" wp14:editId="42D7727B">
            <wp:simplePos x="0" y="0"/>
            <wp:positionH relativeFrom="column">
              <wp:posOffset>2145665</wp:posOffset>
            </wp:positionH>
            <wp:positionV relativeFrom="paragraph">
              <wp:posOffset>-102235</wp:posOffset>
            </wp:positionV>
            <wp:extent cx="2362200" cy="3022600"/>
            <wp:effectExtent l="0" t="0" r="0" b="6350"/>
            <wp:wrapTopAndBottom/>
            <wp:docPr id="2" name="Picture 2" descr="http://t3.gstatic.com/images?q=tbn:ANd9GcRf76by4wUe87Z_jD0eOoS_6c1Bq8lEP4KDO-RMaQbn5mUNQy5p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3.gstatic.com/images?q=tbn:ANd9GcRf76by4wUe87Z_jD0eOoS_6c1Bq8lEP4KDO-RMaQbn5mUNQy5p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fr-FR"/>
        </w:rPr>
        <w:t xml:space="preserve">1. </w:t>
      </w:r>
      <w:r w:rsidR="000716A9">
        <w:t xml:space="preserve">a) </w:t>
      </w:r>
      <w:r>
        <w:t>On the diagram above locate and name the respiratory surfaces where gas exchange occurs</w:t>
      </w:r>
      <w:r w:rsidR="004932AE" w:rsidRPr="000F1AB1">
        <w:t>.</w:t>
      </w:r>
      <w:r w:rsidR="000716A9">
        <w:tab/>
      </w:r>
      <w:r>
        <w:t>(2</w:t>
      </w:r>
      <w:r w:rsidR="004932AE" w:rsidRPr="000F1AB1">
        <w:t xml:space="preserve"> marks)</w:t>
      </w:r>
    </w:p>
    <w:p w14:paraId="0DDA7163" w14:textId="77777777" w:rsidR="00F8287E" w:rsidRDefault="00F8287E" w:rsidP="00F16989">
      <w:pPr>
        <w:spacing w:line="360" w:lineRule="auto"/>
      </w:pPr>
      <w:r>
        <w:t xml:space="preserve">    </w:t>
      </w:r>
    </w:p>
    <w:p w14:paraId="39CFF87C" w14:textId="77777777" w:rsidR="006F0090" w:rsidRDefault="00F8287E" w:rsidP="00F16989">
      <w:pPr>
        <w:spacing w:line="360" w:lineRule="auto"/>
      </w:pPr>
      <w:r>
        <w:t xml:space="preserve">    </w:t>
      </w:r>
      <w:proofErr w:type="gramStart"/>
      <w:r>
        <w:t>b</w:t>
      </w:r>
      <w:proofErr w:type="gramEnd"/>
      <w:r>
        <w:t xml:space="preserve">) Explain two ways in which moisture is maintained on these surfaces </w:t>
      </w:r>
      <w:r w:rsidR="006F0090">
        <w:tab/>
      </w:r>
      <w:r w:rsidR="006F0090">
        <w:tab/>
      </w:r>
      <w:r w:rsidR="006F0090">
        <w:tab/>
      </w:r>
      <w:r w:rsidR="006F0090">
        <w:tab/>
        <w:t>(2 marks)</w:t>
      </w:r>
    </w:p>
    <w:p w14:paraId="0778E487" w14:textId="7A7C8A67" w:rsidR="00C05D9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63FD05DB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7CD67EDE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4BCE0275" w14:textId="77777777" w:rsidR="000716A9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16D69E10" w14:textId="77777777" w:rsidR="006F0090" w:rsidRPr="000F1AB1" w:rsidRDefault="006F0090" w:rsidP="00F16989">
      <w:pPr>
        <w:spacing w:line="360" w:lineRule="auto"/>
      </w:pPr>
    </w:p>
    <w:p w14:paraId="585B585B" w14:textId="783D824E" w:rsidR="006F0090" w:rsidRDefault="006F0090" w:rsidP="00F16989">
      <w:pPr>
        <w:spacing w:line="360" w:lineRule="auto"/>
        <w:rPr>
          <w:rFonts w:eastAsia="Calibri"/>
        </w:rPr>
      </w:pPr>
      <w:r>
        <w:t xml:space="preserve">2. </w:t>
      </w:r>
      <w:proofErr w:type="gramStart"/>
      <w:r>
        <w:t>a</w:t>
      </w:r>
      <w:proofErr w:type="gramEnd"/>
      <w:r w:rsidR="00F16989">
        <w:t xml:space="preserve">) </w:t>
      </w:r>
      <w:r w:rsidR="00577A56">
        <w:rPr>
          <w:rFonts w:eastAsia="Calibri"/>
        </w:rPr>
        <w:t xml:space="preserve">Explain </w:t>
      </w:r>
      <w:r w:rsidR="0020080A">
        <w:rPr>
          <w:rFonts w:eastAsia="Calibri"/>
        </w:rPr>
        <w:t>the ways in which</w:t>
      </w:r>
      <w:r w:rsidR="00F16989" w:rsidRPr="000716A9">
        <w:rPr>
          <w:rFonts w:eastAsia="Calibri"/>
        </w:rPr>
        <w:t xml:space="preserve"> carbon dioxide </w:t>
      </w:r>
      <w:r>
        <w:rPr>
          <w:rFonts w:eastAsia="Calibri"/>
        </w:rPr>
        <w:t>is transported in the blood</w:t>
      </w:r>
      <w:r w:rsidR="0020080A">
        <w:rPr>
          <w:rFonts w:eastAsia="Calibri"/>
        </w:rPr>
        <w:t>.</w:t>
      </w:r>
      <w:r w:rsidR="00577A56">
        <w:rPr>
          <w:rFonts w:eastAsia="Calibri"/>
        </w:rPr>
        <w:t xml:space="preserve">  Include the amount of carbon dioxide transported via each method.</w:t>
      </w:r>
      <w:r w:rsidR="00577A56">
        <w:rPr>
          <w:rFonts w:eastAsia="Calibri"/>
        </w:rPr>
        <w:tab/>
      </w:r>
      <w:r w:rsidR="00577A56">
        <w:rPr>
          <w:rFonts w:eastAsia="Calibri"/>
        </w:rPr>
        <w:tab/>
      </w:r>
      <w:r w:rsidR="00577A56">
        <w:rPr>
          <w:rFonts w:eastAsia="Calibri"/>
        </w:rPr>
        <w:tab/>
      </w:r>
      <w:r w:rsidR="00577A56">
        <w:rPr>
          <w:rFonts w:eastAsia="Calibri"/>
        </w:rPr>
        <w:tab/>
      </w:r>
      <w:r w:rsidR="00577A56">
        <w:rPr>
          <w:rFonts w:eastAsia="Calibri"/>
        </w:rPr>
        <w:tab/>
      </w:r>
      <w:r w:rsidR="0020080A">
        <w:rPr>
          <w:rFonts w:eastAsia="Calibri"/>
        </w:rPr>
        <w:tab/>
      </w:r>
      <w:r w:rsidR="0020080A">
        <w:rPr>
          <w:rFonts w:eastAsia="Calibri"/>
        </w:rPr>
        <w:tab/>
      </w:r>
      <w:r w:rsidR="0020080A">
        <w:rPr>
          <w:rFonts w:eastAsia="Calibri"/>
        </w:rPr>
        <w:tab/>
      </w:r>
      <w:r w:rsidR="0020080A">
        <w:rPr>
          <w:rFonts w:eastAsia="Calibri"/>
        </w:rPr>
        <w:tab/>
        <w:t>(3</w:t>
      </w:r>
      <w:r>
        <w:rPr>
          <w:rFonts w:eastAsia="Calibri"/>
        </w:rPr>
        <w:t xml:space="preserve"> marks)</w:t>
      </w:r>
    </w:p>
    <w:p w14:paraId="463ABA45" w14:textId="77777777" w:rsidR="006F0090" w:rsidRPr="000F1AB1" w:rsidRDefault="006F0090" w:rsidP="006F0090">
      <w:pPr>
        <w:spacing w:line="360" w:lineRule="auto"/>
      </w:pPr>
      <w:r>
        <w:t>_______________________________________________________________________________________</w:t>
      </w:r>
    </w:p>
    <w:p w14:paraId="5608C6CD" w14:textId="77777777" w:rsidR="006F0090" w:rsidRPr="000F1AB1" w:rsidRDefault="006F0090" w:rsidP="006F0090">
      <w:pPr>
        <w:spacing w:line="360" w:lineRule="auto"/>
      </w:pPr>
      <w:r>
        <w:t>_______________________________________________________________________________________</w:t>
      </w:r>
    </w:p>
    <w:p w14:paraId="29BF893B" w14:textId="77777777" w:rsidR="006F0090" w:rsidRPr="000F1AB1" w:rsidRDefault="006F0090" w:rsidP="006F0090">
      <w:pPr>
        <w:spacing w:line="360" w:lineRule="auto"/>
      </w:pPr>
      <w:r>
        <w:t>_______________________________________________________________________________________</w:t>
      </w:r>
    </w:p>
    <w:p w14:paraId="34005F58" w14:textId="77777777" w:rsidR="006F0090" w:rsidRPr="000F1AB1" w:rsidRDefault="006F0090" w:rsidP="006F0090">
      <w:pPr>
        <w:spacing w:line="360" w:lineRule="auto"/>
      </w:pPr>
      <w:r>
        <w:t>_______________________________________________________________________________________</w:t>
      </w:r>
    </w:p>
    <w:p w14:paraId="0D5694AE" w14:textId="77777777" w:rsidR="006F0090" w:rsidRPr="000F1AB1" w:rsidRDefault="006F0090" w:rsidP="006F0090">
      <w:pPr>
        <w:spacing w:line="360" w:lineRule="auto"/>
      </w:pPr>
      <w:r>
        <w:t>_______________________________________________________________________________________</w:t>
      </w:r>
    </w:p>
    <w:p w14:paraId="58E9789B" w14:textId="77777777" w:rsidR="006F0090" w:rsidRDefault="006F0090" w:rsidP="00F16989">
      <w:pPr>
        <w:spacing w:line="360" w:lineRule="auto"/>
        <w:rPr>
          <w:rFonts w:eastAsia="Calibri"/>
        </w:rPr>
      </w:pPr>
    </w:p>
    <w:p w14:paraId="204A8F41" w14:textId="77777777" w:rsidR="0020080A" w:rsidRDefault="0020080A">
      <w:pPr>
        <w:rPr>
          <w:rFonts w:eastAsia="Calibri"/>
        </w:rPr>
      </w:pPr>
      <w:r>
        <w:rPr>
          <w:rFonts w:eastAsia="Calibri"/>
        </w:rPr>
        <w:br w:type="page"/>
      </w:r>
    </w:p>
    <w:p w14:paraId="62F4D8AF" w14:textId="581E5FB5" w:rsidR="00F16989" w:rsidRDefault="006F0090" w:rsidP="00F16989">
      <w:pPr>
        <w:spacing w:line="360" w:lineRule="auto"/>
        <w:rPr>
          <w:rFonts w:eastAsia="Calibri"/>
        </w:rPr>
      </w:pPr>
      <w:r>
        <w:rPr>
          <w:rFonts w:eastAsia="Calibri"/>
        </w:rPr>
        <w:lastRenderedPageBreak/>
        <w:t xml:space="preserve">    b)</w:t>
      </w:r>
      <w:r w:rsidR="00005A1C">
        <w:rPr>
          <w:rFonts w:eastAsia="Calibri"/>
        </w:rPr>
        <w:t xml:space="preserve"> </w:t>
      </w:r>
      <w:r>
        <w:rPr>
          <w:rFonts w:eastAsia="Calibri"/>
        </w:rPr>
        <w:t xml:space="preserve">Explain how carbon dioxide </w:t>
      </w:r>
      <w:r w:rsidR="00F16989">
        <w:rPr>
          <w:rFonts w:eastAsia="Calibri"/>
        </w:rPr>
        <w:t xml:space="preserve">moves </w:t>
      </w:r>
      <w:r w:rsidR="00F16989" w:rsidRPr="000716A9">
        <w:rPr>
          <w:rFonts w:eastAsia="Calibri"/>
        </w:rPr>
        <w:t>from the blood, into the lungs and out of the body.</w:t>
      </w:r>
      <w:r>
        <w:rPr>
          <w:rFonts w:eastAsia="Calibri"/>
        </w:rPr>
        <w:tab/>
      </w:r>
      <w:r w:rsidR="00F16989">
        <w:rPr>
          <w:rFonts w:eastAsia="Calibri"/>
        </w:rPr>
        <w:t>(2 marks)</w:t>
      </w:r>
    </w:p>
    <w:p w14:paraId="66299F0B" w14:textId="77777777" w:rsidR="00F16989" w:rsidRPr="000F1AB1" w:rsidRDefault="00F16989" w:rsidP="00F16989">
      <w:pPr>
        <w:spacing w:line="360" w:lineRule="auto"/>
      </w:pPr>
      <w:r>
        <w:t>_______________________________________________________________________________________</w:t>
      </w:r>
    </w:p>
    <w:p w14:paraId="65C7514B" w14:textId="77777777" w:rsidR="00F16989" w:rsidRPr="000F1AB1" w:rsidRDefault="00F16989" w:rsidP="00F16989">
      <w:pPr>
        <w:spacing w:line="360" w:lineRule="auto"/>
      </w:pPr>
      <w:r>
        <w:t>_______________________________________________________________________________________</w:t>
      </w:r>
    </w:p>
    <w:p w14:paraId="2A86A475" w14:textId="77777777" w:rsidR="00F16989" w:rsidRPr="000F1AB1" w:rsidRDefault="00F16989" w:rsidP="00F16989">
      <w:pPr>
        <w:spacing w:line="360" w:lineRule="auto"/>
      </w:pPr>
      <w:r>
        <w:t>_______________________________________________________________________________________</w:t>
      </w:r>
    </w:p>
    <w:p w14:paraId="0A5FD9CD" w14:textId="77777777" w:rsidR="00F16989" w:rsidRPr="000F1AB1" w:rsidRDefault="00F16989" w:rsidP="00F16989">
      <w:pPr>
        <w:spacing w:line="360" w:lineRule="auto"/>
      </w:pPr>
      <w:r>
        <w:t>_______________________________________________________________________________________</w:t>
      </w:r>
    </w:p>
    <w:p w14:paraId="1A3330EB" w14:textId="77777777" w:rsidR="00F16989" w:rsidRPr="000F1AB1" w:rsidRDefault="00F16989" w:rsidP="00F16989">
      <w:pPr>
        <w:spacing w:line="360" w:lineRule="auto"/>
      </w:pPr>
      <w:r>
        <w:t>_______________________________________________________________________________________</w:t>
      </w:r>
    </w:p>
    <w:p w14:paraId="0E694CF5" w14:textId="77777777" w:rsidR="00F16989" w:rsidRDefault="00F16989" w:rsidP="00F16989">
      <w:pPr>
        <w:spacing w:line="360" w:lineRule="auto"/>
        <w:rPr>
          <w:lang w:val="en-AU"/>
        </w:rPr>
      </w:pPr>
    </w:p>
    <w:p w14:paraId="4AE68C83" w14:textId="46D26CF1" w:rsidR="00F16989" w:rsidRDefault="00F16989">
      <w:pPr>
        <w:rPr>
          <w:lang w:val="en-AU"/>
        </w:rPr>
      </w:pPr>
    </w:p>
    <w:tbl>
      <w:tblPr>
        <w:tblpPr w:leftFromText="180" w:rightFromText="180" w:vertAnchor="text" w:horzAnchor="page" w:tblpX="2770" w:tblpY="11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4"/>
        <w:gridCol w:w="1843"/>
        <w:gridCol w:w="1843"/>
      </w:tblGrid>
      <w:tr w:rsidR="00F16989" w:rsidRPr="000F1AB1" w14:paraId="00DC1DAD" w14:textId="77777777" w:rsidTr="0000749C">
        <w:tc>
          <w:tcPr>
            <w:tcW w:w="2654" w:type="dxa"/>
          </w:tcPr>
          <w:p w14:paraId="323266AC" w14:textId="77777777" w:rsidR="00F16989" w:rsidRPr="000F1AB1" w:rsidRDefault="00F16989" w:rsidP="0000749C">
            <w:pPr>
              <w:rPr>
                <w:rFonts w:eastAsia="Calibri"/>
              </w:rPr>
            </w:pPr>
          </w:p>
        </w:tc>
        <w:tc>
          <w:tcPr>
            <w:tcW w:w="1843" w:type="dxa"/>
          </w:tcPr>
          <w:p w14:paraId="5299A3D5" w14:textId="77777777" w:rsidR="00F16989" w:rsidRPr="000F1AB1" w:rsidRDefault="00F16989" w:rsidP="0000749C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INSPIRED AIR</w:t>
            </w:r>
          </w:p>
          <w:p w14:paraId="6B2F09ED" w14:textId="77777777" w:rsidR="00F16989" w:rsidRPr="000F1AB1" w:rsidRDefault="00F16989" w:rsidP="0000749C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(Total volume)</w:t>
            </w:r>
          </w:p>
        </w:tc>
        <w:tc>
          <w:tcPr>
            <w:tcW w:w="1843" w:type="dxa"/>
          </w:tcPr>
          <w:p w14:paraId="069CCA5A" w14:textId="77777777" w:rsidR="00F16989" w:rsidRPr="000F1AB1" w:rsidRDefault="00F16989" w:rsidP="0000749C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EXPIRED AIR</w:t>
            </w:r>
          </w:p>
          <w:p w14:paraId="480B9EE9" w14:textId="77777777" w:rsidR="00F16989" w:rsidRPr="000F1AB1" w:rsidRDefault="00F16989" w:rsidP="0000749C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(Total volume)</w:t>
            </w:r>
          </w:p>
        </w:tc>
      </w:tr>
      <w:tr w:rsidR="00F16989" w:rsidRPr="000F1AB1" w14:paraId="2AF441FC" w14:textId="77777777" w:rsidTr="0000749C">
        <w:trPr>
          <w:trHeight w:val="307"/>
        </w:trPr>
        <w:tc>
          <w:tcPr>
            <w:tcW w:w="2654" w:type="dxa"/>
          </w:tcPr>
          <w:p w14:paraId="176B1ED6" w14:textId="77777777" w:rsidR="00F16989" w:rsidRPr="000F1AB1" w:rsidRDefault="00F16989" w:rsidP="0000749C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>Oxygen</w:t>
            </w:r>
          </w:p>
        </w:tc>
        <w:tc>
          <w:tcPr>
            <w:tcW w:w="1843" w:type="dxa"/>
          </w:tcPr>
          <w:p w14:paraId="038AB8EF" w14:textId="77777777" w:rsidR="00F16989" w:rsidRPr="000F1AB1" w:rsidRDefault="00F16989" w:rsidP="0000749C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>21%</w:t>
            </w:r>
          </w:p>
        </w:tc>
        <w:tc>
          <w:tcPr>
            <w:tcW w:w="1843" w:type="dxa"/>
          </w:tcPr>
          <w:p w14:paraId="7BE568D9" w14:textId="77777777" w:rsidR="00F16989" w:rsidRPr="000F1AB1" w:rsidRDefault="00F16989" w:rsidP="0000749C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>17%</w:t>
            </w:r>
          </w:p>
        </w:tc>
      </w:tr>
      <w:tr w:rsidR="00F16989" w:rsidRPr="000F1AB1" w14:paraId="6A5FE338" w14:textId="77777777" w:rsidTr="0000749C">
        <w:tc>
          <w:tcPr>
            <w:tcW w:w="2654" w:type="dxa"/>
          </w:tcPr>
          <w:p w14:paraId="7794270D" w14:textId="77777777" w:rsidR="00F16989" w:rsidRPr="000F1AB1" w:rsidRDefault="00F16989" w:rsidP="0000749C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>Carbon Dioxide</w:t>
            </w:r>
          </w:p>
        </w:tc>
        <w:tc>
          <w:tcPr>
            <w:tcW w:w="1843" w:type="dxa"/>
          </w:tcPr>
          <w:p w14:paraId="09AB1B02" w14:textId="77777777" w:rsidR="00F16989" w:rsidRPr="000F1AB1" w:rsidRDefault="00F16989" w:rsidP="0000749C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>0.04%</w:t>
            </w:r>
          </w:p>
        </w:tc>
        <w:tc>
          <w:tcPr>
            <w:tcW w:w="1843" w:type="dxa"/>
          </w:tcPr>
          <w:p w14:paraId="0437C3D1" w14:textId="77777777" w:rsidR="00F16989" w:rsidRPr="000F1AB1" w:rsidRDefault="00F16989" w:rsidP="0000749C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>4%</w:t>
            </w:r>
          </w:p>
        </w:tc>
      </w:tr>
      <w:tr w:rsidR="00F16989" w:rsidRPr="000F1AB1" w14:paraId="4DD13E5E" w14:textId="77777777" w:rsidTr="0000749C">
        <w:tc>
          <w:tcPr>
            <w:tcW w:w="2654" w:type="dxa"/>
          </w:tcPr>
          <w:p w14:paraId="7B9CC151" w14:textId="77777777" w:rsidR="00F16989" w:rsidRPr="000F1AB1" w:rsidRDefault="00F16989" w:rsidP="0000749C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>Nitrogen and inert gases</w:t>
            </w:r>
          </w:p>
        </w:tc>
        <w:tc>
          <w:tcPr>
            <w:tcW w:w="1843" w:type="dxa"/>
          </w:tcPr>
          <w:p w14:paraId="47B148CC" w14:textId="77777777" w:rsidR="00F16989" w:rsidRPr="000F1AB1" w:rsidRDefault="00F16989" w:rsidP="0000749C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>78%</w:t>
            </w:r>
          </w:p>
        </w:tc>
        <w:tc>
          <w:tcPr>
            <w:tcW w:w="1843" w:type="dxa"/>
          </w:tcPr>
          <w:p w14:paraId="77428410" w14:textId="77777777" w:rsidR="00F16989" w:rsidRPr="000F1AB1" w:rsidRDefault="00F16989" w:rsidP="0000749C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>78%</w:t>
            </w:r>
          </w:p>
        </w:tc>
      </w:tr>
      <w:tr w:rsidR="00F16989" w:rsidRPr="000F1AB1" w14:paraId="7EBE58F3" w14:textId="77777777" w:rsidTr="0000749C">
        <w:tc>
          <w:tcPr>
            <w:tcW w:w="2654" w:type="dxa"/>
          </w:tcPr>
          <w:p w14:paraId="6F526CFE" w14:textId="77777777" w:rsidR="00F16989" w:rsidRPr="000F1AB1" w:rsidRDefault="00F16989" w:rsidP="0000749C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 xml:space="preserve">Water </w:t>
            </w:r>
            <w:proofErr w:type="spellStart"/>
            <w:r w:rsidRPr="000F1AB1">
              <w:rPr>
                <w:rFonts w:eastAsia="Calibri"/>
              </w:rPr>
              <w:t>vapour</w:t>
            </w:r>
            <w:proofErr w:type="spellEnd"/>
          </w:p>
        </w:tc>
        <w:tc>
          <w:tcPr>
            <w:tcW w:w="1843" w:type="dxa"/>
          </w:tcPr>
          <w:p w14:paraId="482C4C1A" w14:textId="77777777" w:rsidR="00F16989" w:rsidRPr="000F1AB1" w:rsidRDefault="00F16989" w:rsidP="0000749C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>Varies</w:t>
            </w:r>
          </w:p>
        </w:tc>
        <w:tc>
          <w:tcPr>
            <w:tcW w:w="1843" w:type="dxa"/>
          </w:tcPr>
          <w:p w14:paraId="667056C9" w14:textId="77777777" w:rsidR="00F16989" w:rsidRPr="000F1AB1" w:rsidRDefault="00F16989" w:rsidP="0000749C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>Saturated</w:t>
            </w:r>
          </w:p>
        </w:tc>
      </w:tr>
      <w:tr w:rsidR="00F16989" w:rsidRPr="000F1AB1" w14:paraId="4156CF18" w14:textId="77777777" w:rsidTr="0000749C">
        <w:tc>
          <w:tcPr>
            <w:tcW w:w="2654" w:type="dxa"/>
          </w:tcPr>
          <w:p w14:paraId="67674CC0" w14:textId="77777777" w:rsidR="00F16989" w:rsidRPr="000F1AB1" w:rsidRDefault="00F16989" w:rsidP="0000749C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>Temperature</w:t>
            </w:r>
          </w:p>
        </w:tc>
        <w:tc>
          <w:tcPr>
            <w:tcW w:w="1843" w:type="dxa"/>
          </w:tcPr>
          <w:p w14:paraId="00F83FF0" w14:textId="77777777" w:rsidR="00F16989" w:rsidRPr="000F1AB1" w:rsidRDefault="00F16989" w:rsidP="0000749C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>Atmospheric</w:t>
            </w:r>
          </w:p>
        </w:tc>
        <w:tc>
          <w:tcPr>
            <w:tcW w:w="1843" w:type="dxa"/>
          </w:tcPr>
          <w:p w14:paraId="4EB99A07" w14:textId="77777777" w:rsidR="00F16989" w:rsidRPr="000F1AB1" w:rsidRDefault="00F16989" w:rsidP="0000749C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>Body (37</w:t>
            </w:r>
            <w:r w:rsidRPr="000716A9">
              <w:rPr>
                <w:rFonts w:eastAsia="Calibri"/>
                <w:vertAlign w:val="superscript"/>
              </w:rPr>
              <w:t>o</w:t>
            </w:r>
            <w:r w:rsidRPr="000F1AB1">
              <w:rPr>
                <w:rFonts w:eastAsia="Calibri"/>
              </w:rPr>
              <w:t xml:space="preserve"> C)</w:t>
            </w:r>
          </w:p>
        </w:tc>
      </w:tr>
    </w:tbl>
    <w:p w14:paraId="1C0C07F0" w14:textId="7B9A45AC" w:rsidR="000716A9" w:rsidRPr="00F16989" w:rsidRDefault="00005A1C" w:rsidP="00F16989">
      <w:pPr>
        <w:spacing w:line="360" w:lineRule="auto"/>
        <w:rPr>
          <w:rFonts w:eastAsia="Calibri"/>
        </w:rPr>
      </w:pPr>
      <w:r>
        <w:rPr>
          <w:lang w:val="en-AU"/>
        </w:rPr>
        <w:t>3</w:t>
      </w:r>
      <w:r w:rsidR="00F16989">
        <w:rPr>
          <w:lang w:val="en-AU"/>
        </w:rPr>
        <w:t xml:space="preserve">. </w:t>
      </w:r>
      <w:r>
        <w:rPr>
          <w:lang w:val="en-AU"/>
        </w:rPr>
        <w:tab/>
      </w:r>
      <w:r w:rsidR="000716A9" w:rsidRPr="000716A9">
        <w:rPr>
          <w:rFonts w:eastAsia="Calibri"/>
        </w:rPr>
        <w:t>Expired air and inspired air differ in composition. The following table gives an approximate comparison.</w:t>
      </w:r>
    </w:p>
    <w:p w14:paraId="3A5394C6" w14:textId="77777777" w:rsidR="00F16989" w:rsidRDefault="00F16989" w:rsidP="000716A9">
      <w:pPr>
        <w:pStyle w:val="ListParagraph"/>
        <w:ind w:left="851"/>
        <w:rPr>
          <w:rFonts w:eastAsia="Calibri"/>
        </w:rPr>
      </w:pPr>
    </w:p>
    <w:p w14:paraId="2899D661" w14:textId="77777777" w:rsidR="0000749C" w:rsidRDefault="0000749C" w:rsidP="000716A9">
      <w:pPr>
        <w:pStyle w:val="ListParagraph"/>
        <w:ind w:left="851"/>
        <w:rPr>
          <w:rFonts w:eastAsia="Calibri"/>
        </w:rPr>
      </w:pPr>
    </w:p>
    <w:p w14:paraId="337F4D97" w14:textId="77777777" w:rsidR="00F16989" w:rsidRDefault="00F16989" w:rsidP="000716A9">
      <w:pPr>
        <w:pStyle w:val="ListParagraph"/>
        <w:ind w:left="851"/>
        <w:rPr>
          <w:rFonts w:eastAsia="Calibri"/>
        </w:rPr>
      </w:pPr>
    </w:p>
    <w:p w14:paraId="35D075A5" w14:textId="77777777" w:rsidR="00F16989" w:rsidRDefault="00F16989" w:rsidP="000716A9">
      <w:pPr>
        <w:pStyle w:val="ListParagraph"/>
        <w:ind w:left="851"/>
        <w:rPr>
          <w:rFonts w:eastAsia="Calibri"/>
        </w:rPr>
      </w:pPr>
    </w:p>
    <w:p w14:paraId="193E01FA" w14:textId="77777777" w:rsidR="00F16989" w:rsidRDefault="00F16989" w:rsidP="000716A9">
      <w:pPr>
        <w:pStyle w:val="ListParagraph"/>
        <w:ind w:left="851"/>
        <w:rPr>
          <w:rFonts w:eastAsia="Calibri"/>
        </w:rPr>
      </w:pPr>
    </w:p>
    <w:p w14:paraId="7ADE8EC9" w14:textId="77777777" w:rsidR="00F16989" w:rsidRDefault="00F16989" w:rsidP="000716A9">
      <w:pPr>
        <w:pStyle w:val="ListParagraph"/>
        <w:ind w:left="851"/>
        <w:rPr>
          <w:rFonts w:eastAsia="Calibri"/>
        </w:rPr>
      </w:pPr>
    </w:p>
    <w:p w14:paraId="4718B359" w14:textId="77777777" w:rsidR="00F16989" w:rsidRDefault="00F16989" w:rsidP="000716A9">
      <w:pPr>
        <w:pStyle w:val="ListParagraph"/>
        <w:ind w:left="851"/>
        <w:rPr>
          <w:rFonts w:eastAsia="Calibri"/>
        </w:rPr>
      </w:pPr>
    </w:p>
    <w:p w14:paraId="19A540C4" w14:textId="77777777" w:rsidR="00F16989" w:rsidRPr="000F1AB1" w:rsidRDefault="00F16989" w:rsidP="000716A9">
      <w:pPr>
        <w:pStyle w:val="ListParagraph"/>
        <w:ind w:left="851"/>
        <w:rPr>
          <w:rFonts w:eastAsia="Calibri"/>
        </w:rPr>
      </w:pPr>
    </w:p>
    <w:p w14:paraId="5642B4F6" w14:textId="77777777" w:rsidR="00F16989" w:rsidRDefault="00F16989" w:rsidP="00F16989">
      <w:pPr>
        <w:spacing w:line="360" w:lineRule="auto"/>
        <w:rPr>
          <w:rFonts w:eastAsia="Calibri"/>
        </w:rPr>
      </w:pPr>
    </w:p>
    <w:p w14:paraId="58252206" w14:textId="77777777" w:rsidR="00F16989" w:rsidRDefault="00F16989" w:rsidP="00F16989">
      <w:pPr>
        <w:spacing w:line="360" w:lineRule="auto"/>
        <w:rPr>
          <w:rFonts w:eastAsia="Calibri"/>
        </w:rPr>
      </w:pPr>
    </w:p>
    <w:p w14:paraId="16ED3269" w14:textId="77777777" w:rsidR="0000749C" w:rsidRDefault="0000749C" w:rsidP="00F16989">
      <w:pPr>
        <w:spacing w:line="360" w:lineRule="auto"/>
        <w:rPr>
          <w:rFonts w:eastAsia="Calibri"/>
        </w:rPr>
      </w:pPr>
    </w:p>
    <w:p w14:paraId="14993824" w14:textId="518ADA92" w:rsidR="000716A9" w:rsidRDefault="000716A9" w:rsidP="00FA1CEB">
      <w:pPr>
        <w:spacing w:line="360" w:lineRule="auto"/>
        <w:rPr>
          <w:rFonts w:eastAsia="Calibri"/>
        </w:rPr>
      </w:pPr>
      <w:r w:rsidRPr="000716A9">
        <w:rPr>
          <w:rFonts w:eastAsia="Calibri"/>
        </w:rPr>
        <w:t>Explain the differences or the lack of difference bet</w:t>
      </w:r>
      <w:r>
        <w:rPr>
          <w:rFonts w:eastAsia="Calibri"/>
        </w:rPr>
        <w:t xml:space="preserve">ween the inspired and </w:t>
      </w:r>
      <w:r w:rsidRPr="000716A9">
        <w:rPr>
          <w:rFonts w:eastAsia="Calibri"/>
        </w:rPr>
        <w:t>expired values shown in the table.</w:t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 w:rsidR="00F16989">
        <w:rPr>
          <w:rFonts w:eastAsia="Calibri"/>
        </w:rPr>
        <w:tab/>
      </w:r>
      <w:r w:rsidR="00F16989">
        <w:rPr>
          <w:rFonts w:eastAsia="Calibri"/>
        </w:rPr>
        <w:tab/>
      </w:r>
      <w:r w:rsidR="00F16989">
        <w:rPr>
          <w:rFonts w:eastAsia="Calibri"/>
        </w:rPr>
        <w:tab/>
      </w:r>
      <w:r w:rsidR="00F16989"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  <w:t>(5 marks)</w:t>
      </w:r>
    </w:p>
    <w:p w14:paraId="191B3375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4391CAFF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4B257B04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77ED353F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6220A832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19E17F2D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7AD8A23B" w14:textId="77777777" w:rsidR="000716A9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795EE440" w14:textId="77777777" w:rsidR="00005A1C" w:rsidRPr="000F1AB1" w:rsidRDefault="00005A1C" w:rsidP="00005A1C">
      <w:pPr>
        <w:spacing w:line="360" w:lineRule="auto"/>
      </w:pPr>
      <w:r>
        <w:t>_______________________________________________________________________________________</w:t>
      </w:r>
    </w:p>
    <w:p w14:paraId="48675FB0" w14:textId="77777777" w:rsidR="00005A1C" w:rsidRPr="000F1AB1" w:rsidRDefault="00005A1C" w:rsidP="00005A1C">
      <w:pPr>
        <w:spacing w:line="360" w:lineRule="auto"/>
      </w:pPr>
      <w:r>
        <w:t>_______________________________________________________________________________________</w:t>
      </w:r>
    </w:p>
    <w:p w14:paraId="40CEC71E" w14:textId="77777777" w:rsidR="00005A1C" w:rsidRPr="000F1AB1" w:rsidRDefault="00005A1C" w:rsidP="00005A1C">
      <w:pPr>
        <w:spacing w:line="360" w:lineRule="auto"/>
      </w:pPr>
      <w:r>
        <w:t>_______________________________________________________________________________________</w:t>
      </w:r>
    </w:p>
    <w:p w14:paraId="120B4FE5" w14:textId="77777777" w:rsidR="00005A1C" w:rsidRPr="000F1AB1" w:rsidRDefault="00005A1C" w:rsidP="00F16989">
      <w:pPr>
        <w:spacing w:line="360" w:lineRule="auto"/>
      </w:pPr>
    </w:p>
    <w:p w14:paraId="4F9E2B8B" w14:textId="77777777" w:rsidR="00FA1CEB" w:rsidRDefault="00FA1CEB">
      <w:pPr>
        <w:rPr>
          <w:lang w:val="en-AU"/>
        </w:rPr>
      </w:pPr>
      <w:r>
        <w:br w:type="page"/>
      </w:r>
    </w:p>
    <w:p w14:paraId="190E488A" w14:textId="5FF72D83" w:rsidR="000716A9" w:rsidRDefault="00005A1C" w:rsidP="00F16989">
      <w:pPr>
        <w:pStyle w:val="Header"/>
        <w:tabs>
          <w:tab w:val="clear" w:pos="4320"/>
          <w:tab w:val="clear" w:pos="8640"/>
        </w:tabs>
        <w:spacing w:line="360" w:lineRule="auto"/>
      </w:pPr>
      <w:r>
        <w:lastRenderedPageBreak/>
        <w:t>4.</w:t>
      </w:r>
      <w:r>
        <w:tab/>
      </w:r>
      <w:r w:rsidR="000716A9">
        <w:t xml:space="preserve"> </w:t>
      </w:r>
      <w:r w:rsidR="000716A9" w:rsidRPr="000F1AB1">
        <w:t>Explain the difference between inspiratory r</w:t>
      </w:r>
      <w:r w:rsidR="000716A9">
        <w:t xml:space="preserve">eserve volume and expiratory </w:t>
      </w:r>
      <w:r w:rsidR="000716A9" w:rsidRPr="000F1AB1">
        <w:t>reserve volume. Use a neat, labelled diagram to support your description.</w:t>
      </w:r>
      <w:r w:rsidR="000716A9">
        <w:tab/>
      </w:r>
      <w:r w:rsidR="000716A9">
        <w:tab/>
      </w:r>
      <w:r w:rsidR="000716A9">
        <w:tab/>
      </w:r>
      <w:r w:rsidR="000716A9">
        <w:tab/>
      </w:r>
      <w:r w:rsidR="000716A9">
        <w:tab/>
      </w:r>
      <w:r w:rsidR="000716A9">
        <w:tab/>
      </w:r>
      <w:r w:rsidR="000716A9">
        <w:tab/>
        <w:t>(3 marks)</w:t>
      </w:r>
    </w:p>
    <w:p w14:paraId="12176B2E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2777807B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2E88AE13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4C8ADC01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0626E8AF" w14:textId="77777777" w:rsidR="000716A9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3D41D999" w14:textId="77777777" w:rsidR="00FA1CEB" w:rsidRDefault="00FA1CEB" w:rsidP="00F16989">
      <w:pPr>
        <w:spacing w:line="360" w:lineRule="auto"/>
      </w:pPr>
    </w:p>
    <w:p w14:paraId="62A2F1F1" w14:textId="77777777" w:rsidR="00FA1CEB" w:rsidRDefault="00FA1CEB" w:rsidP="00F16989">
      <w:pPr>
        <w:spacing w:line="360" w:lineRule="auto"/>
      </w:pPr>
    </w:p>
    <w:p w14:paraId="202885F7" w14:textId="77777777" w:rsidR="00FA1CEB" w:rsidRDefault="00FA1CEB" w:rsidP="00F16989">
      <w:pPr>
        <w:spacing w:line="360" w:lineRule="auto"/>
      </w:pPr>
    </w:p>
    <w:p w14:paraId="4DA81F49" w14:textId="77777777" w:rsidR="00FA1CEB" w:rsidRDefault="00FA1CEB" w:rsidP="00F16989">
      <w:pPr>
        <w:spacing w:line="360" w:lineRule="auto"/>
      </w:pPr>
    </w:p>
    <w:p w14:paraId="45C50318" w14:textId="77777777" w:rsidR="00FA1CEB" w:rsidRDefault="00FA1CEB" w:rsidP="00F16989">
      <w:pPr>
        <w:spacing w:line="360" w:lineRule="auto"/>
      </w:pPr>
    </w:p>
    <w:p w14:paraId="321485D0" w14:textId="77777777" w:rsidR="00FA1CEB" w:rsidRDefault="00FA1CEB" w:rsidP="00F16989">
      <w:pPr>
        <w:spacing w:line="360" w:lineRule="auto"/>
      </w:pPr>
    </w:p>
    <w:p w14:paraId="20D61F7D" w14:textId="77777777" w:rsidR="00FA1CEB" w:rsidRDefault="00FA1CEB" w:rsidP="00F16989">
      <w:pPr>
        <w:spacing w:line="360" w:lineRule="auto"/>
      </w:pPr>
    </w:p>
    <w:p w14:paraId="026E9AA2" w14:textId="77777777" w:rsidR="008737CD" w:rsidRDefault="008737CD" w:rsidP="00F16989">
      <w:pPr>
        <w:spacing w:line="360" w:lineRule="auto"/>
      </w:pPr>
    </w:p>
    <w:p w14:paraId="5182D10E" w14:textId="77777777" w:rsidR="00FA1CEB" w:rsidRDefault="00FA1CEB" w:rsidP="00F16989">
      <w:pPr>
        <w:spacing w:line="360" w:lineRule="auto"/>
      </w:pPr>
    </w:p>
    <w:p w14:paraId="22CAFDD6" w14:textId="77777777" w:rsidR="006C167D" w:rsidRDefault="006C167D" w:rsidP="00F16989">
      <w:pPr>
        <w:spacing w:line="360" w:lineRule="auto"/>
      </w:pPr>
    </w:p>
    <w:p w14:paraId="6078B376" w14:textId="77777777" w:rsidR="006C167D" w:rsidRDefault="006C167D" w:rsidP="00F16989">
      <w:pPr>
        <w:spacing w:line="360" w:lineRule="auto"/>
      </w:pPr>
    </w:p>
    <w:p w14:paraId="229AED57" w14:textId="77777777" w:rsidR="00FA1CEB" w:rsidRDefault="00FA1CEB" w:rsidP="00F16989">
      <w:pPr>
        <w:spacing w:line="360" w:lineRule="auto"/>
      </w:pPr>
    </w:p>
    <w:p w14:paraId="2C8FE19F" w14:textId="772BE19D" w:rsidR="0000749C" w:rsidRDefault="0000749C"/>
    <w:p w14:paraId="050661A9" w14:textId="77777777" w:rsidR="00D92F55" w:rsidRDefault="00FA1CEB" w:rsidP="00F16989">
      <w:pPr>
        <w:spacing w:line="360" w:lineRule="auto"/>
      </w:pPr>
      <w:r>
        <w:rPr>
          <w:rFonts w:eastAsia="Calibri"/>
        </w:rPr>
        <w:t>5.</w:t>
      </w:r>
    </w:p>
    <w:p w14:paraId="5FCE58DD" w14:textId="21178F7E" w:rsidR="00D92F55" w:rsidRDefault="00D92F55" w:rsidP="00D92F55">
      <w:r>
        <w:rPr>
          <w:noProof/>
          <w:lang w:val="en-AU" w:eastAsia="en-AU"/>
        </w:rPr>
        <w:drawing>
          <wp:inline distT="0" distB="0" distL="0" distR="0" wp14:anchorId="091664B1" wp14:editId="397CC3C1">
            <wp:extent cx="5549900" cy="2673013"/>
            <wp:effectExtent l="0" t="0" r="0" b="0"/>
            <wp:docPr id="24" name="Picture 19" descr="Macintosh HD:Users:sbana:Desktop:Screen shot 2011-06-18 at 9.33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sbana:Desktop:Screen shot 2011-06-18 at 9.33.11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67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8B79" w14:textId="20B50CE4" w:rsidR="00D92F55" w:rsidRDefault="00D92F55" w:rsidP="00F16989">
      <w:pPr>
        <w:spacing w:line="360" w:lineRule="auto"/>
      </w:pPr>
      <w:r>
        <w:t>Which diagram indicates a person that is inhaling? Explain your reasoning.</w:t>
      </w:r>
      <w:r>
        <w:tab/>
      </w:r>
      <w:r>
        <w:tab/>
        <w:t>(3 marks)</w:t>
      </w:r>
    </w:p>
    <w:p w14:paraId="6B008D44" w14:textId="77777777" w:rsidR="00D92F55" w:rsidRPr="000F1AB1" w:rsidRDefault="00D92F55" w:rsidP="00F16989">
      <w:pPr>
        <w:spacing w:line="360" w:lineRule="auto"/>
      </w:pPr>
      <w:r>
        <w:t>_______________________________________________________________________________________</w:t>
      </w:r>
    </w:p>
    <w:p w14:paraId="0F38572D" w14:textId="77777777" w:rsidR="00D92F55" w:rsidRPr="000F1AB1" w:rsidRDefault="00D92F55" w:rsidP="00F16989">
      <w:pPr>
        <w:spacing w:line="360" w:lineRule="auto"/>
      </w:pPr>
      <w:r>
        <w:t>_______________________________________________________________________________________</w:t>
      </w:r>
    </w:p>
    <w:p w14:paraId="7F751B5B" w14:textId="77777777" w:rsidR="00D92F55" w:rsidRPr="000F1AB1" w:rsidRDefault="00D92F55" w:rsidP="00F16989">
      <w:pPr>
        <w:spacing w:line="360" w:lineRule="auto"/>
      </w:pPr>
      <w:r>
        <w:t>_______________________________________________________________________________________</w:t>
      </w:r>
    </w:p>
    <w:p w14:paraId="12A63FB7" w14:textId="7D723E3F" w:rsidR="0020080A" w:rsidRDefault="00D92F55" w:rsidP="006C167D">
      <w:pPr>
        <w:spacing w:line="360" w:lineRule="auto"/>
        <w:rPr>
          <w:rFonts w:eastAsia="Calibri"/>
        </w:rPr>
      </w:pPr>
      <w:r>
        <w:t>_______________________________________________________________________________________</w:t>
      </w:r>
      <w:r w:rsidR="0020080A">
        <w:rPr>
          <w:rFonts w:eastAsia="Calibri"/>
        </w:rPr>
        <w:br w:type="page"/>
      </w:r>
    </w:p>
    <w:p w14:paraId="7DA67C30" w14:textId="31C94D46" w:rsidR="00C05D99" w:rsidRPr="000F1AB1" w:rsidRDefault="00FA1CEB" w:rsidP="000716A9">
      <w:pPr>
        <w:pStyle w:val="Header"/>
        <w:tabs>
          <w:tab w:val="clear" w:pos="4320"/>
          <w:tab w:val="clear" w:pos="8640"/>
        </w:tabs>
      </w:pPr>
      <w:r>
        <w:rPr>
          <w:rFonts w:eastAsia="Calibri"/>
          <w:lang w:val="en-US"/>
        </w:rPr>
        <w:lastRenderedPageBreak/>
        <w:t>6</w:t>
      </w:r>
      <w:r w:rsidR="000716A9">
        <w:rPr>
          <w:rFonts w:eastAsia="Calibri"/>
          <w:lang w:val="en-US"/>
        </w:rPr>
        <w:t xml:space="preserve">. </w:t>
      </w:r>
      <w:r>
        <w:rPr>
          <w:rFonts w:eastAsia="Calibri"/>
          <w:lang w:val="en-US"/>
        </w:rPr>
        <w:tab/>
      </w:r>
      <w:r w:rsidR="00C05D99" w:rsidRPr="000F1AB1">
        <w:t>The table below shows the main causes of death in Australia (2000).</w:t>
      </w:r>
    </w:p>
    <w:p w14:paraId="76F74AD4" w14:textId="77777777" w:rsidR="00C05D99" w:rsidRPr="000F1AB1" w:rsidRDefault="00C05D99" w:rsidP="000716A9">
      <w:pPr>
        <w:pStyle w:val="Header"/>
        <w:tabs>
          <w:tab w:val="clear" w:pos="4320"/>
          <w:tab w:val="clear" w:pos="8640"/>
        </w:tabs>
        <w:ind w:left="851"/>
      </w:pPr>
    </w:p>
    <w:tbl>
      <w:tblPr>
        <w:tblW w:w="0" w:type="auto"/>
        <w:tblInd w:w="21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35"/>
        <w:gridCol w:w="2675"/>
      </w:tblGrid>
      <w:tr w:rsidR="00C05D99" w:rsidRPr="000F1AB1" w14:paraId="52408FCB" w14:textId="77777777" w:rsidTr="004932AE">
        <w:tc>
          <w:tcPr>
            <w:tcW w:w="2935" w:type="dxa"/>
          </w:tcPr>
          <w:p w14:paraId="07FE8E7F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b/>
                <w:bCs/>
              </w:rPr>
            </w:pPr>
            <w:r w:rsidRPr="000F1AB1">
              <w:rPr>
                <w:b/>
                <w:bCs/>
              </w:rPr>
              <w:t>Cause</w:t>
            </w:r>
          </w:p>
        </w:tc>
        <w:tc>
          <w:tcPr>
            <w:tcW w:w="2675" w:type="dxa"/>
          </w:tcPr>
          <w:p w14:paraId="4BAD4BC5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b/>
                <w:bCs/>
              </w:rPr>
            </w:pPr>
            <w:r w:rsidRPr="000F1AB1">
              <w:rPr>
                <w:b/>
                <w:bCs/>
              </w:rPr>
              <w:t>%</w:t>
            </w:r>
          </w:p>
        </w:tc>
      </w:tr>
      <w:tr w:rsidR="00C05D99" w:rsidRPr="000F1AB1" w14:paraId="59C87C17" w14:textId="77777777" w:rsidTr="004932AE">
        <w:tc>
          <w:tcPr>
            <w:tcW w:w="2935" w:type="dxa"/>
          </w:tcPr>
          <w:p w14:paraId="11D946AD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</w:pPr>
            <w:r w:rsidRPr="000F1AB1">
              <w:t>Cancer</w:t>
            </w:r>
          </w:p>
        </w:tc>
        <w:tc>
          <w:tcPr>
            <w:tcW w:w="2675" w:type="dxa"/>
          </w:tcPr>
          <w:p w14:paraId="57790BDA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 w:rsidRPr="000F1AB1">
              <w:t>27.8</w:t>
            </w:r>
          </w:p>
        </w:tc>
      </w:tr>
      <w:tr w:rsidR="00C05D99" w:rsidRPr="000F1AB1" w14:paraId="2010A25C" w14:textId="77777777" w:rsidTr="004932AE">
        <w:tc>
          <w:tcPr>
            <w:tcW w:w="2935" w:type="dxa"/>
          </w:tcPr>
          <w:p w14:paraId="7B4D6CA6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</w:pPr>
            <w:r w:rsidRPr="000F1AB1">
              <w:t>Heart Disease</w:t>
            </w:r>
          </w:p>
        </w:tc>
        <w:tc>
          <w:tcPr>
            <w:tcW w:w="2675" w:type="dxa"/>
          </w:tcPr>
          <w:p w14:paraId="644E0487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 w:rsidRPr="000F1AB1">
              <w:t>20.7</w:t>
            </w:r>
          </w:p>
        </w:tc>
      </w:tr>
      <w:tr w:rsidR="00C05D99" w:rsidRPr="000F1AB1" w14:paraId="2D10FCF5" w14:textId="77777777" w:rsidTr="004932AE">
        <w:tc>
          <w:tcPr>
            <w:tcW w:w="2935" w:type="dxa"/>
          </w:tcPr>
          <w:p w14:paraId="39316BCE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</w:pPr>
            <w:r w:rsidRPr="000F1AB1">
              <w:t>Stroke</w:t>
            </w:r>
          </w:p>
        </w:tc>
        <w:tc>
          <w:tcPr>
            <w:tcW w:w="2675" w:type="dxa"/>
          </w:tcPr>
          <w:p w14:paraId="38018325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 w:rsidRPr="000F1AB1">
              <w:t xml:space="preserve">  9.6</w:t>
            </w:r>
          </w:p>
        </w:tc>
      </w:tr>
      <w:tr w:rsidR="00C05D99" w:rsidRPr="000F1AB1" w14:paraId="69A13AFB" w14:textId="77777777" w:rsidTr="004932AE">
        <w:tc>
          <w:tcPr>
            <w:tcW w:w="2935" w:type="dxa"/>
          </w:tcPr>
          <w:p w14:paraId="7FC506A9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</w:pPr>
            <w:r w:rsidRPr="000F1AB1">
              <w:t>Respiratory disease</w:t>
            </w:r>
          </w:p>
        </w:tc>
        <w:tc>
          <w:tcPr>
            <w:tcW w:w="2675" w:type="dxa"/>
          </w:tcPr>
          <w:p w14:paraId="449D826C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 w:rsidRPr="000F1AB1">
              <w:t xml:space="preserve">  4.6</w:t>
            </w:r>
          </w:p>
        </w:tc>
      </w:tr>
      <w:tr w:rsidR="00C05D99" w:rsidRPr="000F1AB1" w14:paraId="2B318D13" w14:textId="77777777" w:rsidTr="004932AE">
        <w:tc>
          <w:tcPr>
            <w:tcW w:w="2935" w:type="dxa"/>
          </w:tcPr>
          <w:p w14:paraId="69608F8A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</w:pPr>
            <w:r w:rsidRPr="000F1AB1">
              <w:t>Accidents</w:t>
            </w:r>
          </w:p>
        </w:tc>
        <w:tc>
          <w:tcPr>
            <w:tcW w:w="2675" w:type="dxa"/>
          </w:tcPr>
          <w:p w14:paraId="386F919A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 w:rsidRPr="000F1AB1">
              <w:t xml:space="preserve">  4.0</w:t>
            </w:r>
          </w:p>
        </w:tc>
      </w:tr>
      <w:tr w:rsidR="00C05D99" w:rsidRPr="000F1AB1" w14:paraId="132FF46C" w14:textId="77777777" w:rsidTr="004932AE">
        <w:tc>
          <w:tcPr>
            <w:tcW w:w="2935" w:type="dxa"/>
          </w:tcPr>
          <w:p w14:paraId="26FDDA5C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</w:pPr>
            <w:r w:rsidRPr="000F1AB1">
              <w:t>Diabetes</w:t>
            </w:r>
          </w:p>
        </w:tc>
        <w:tc>
          <w:tcPr>
            <w:tcW w:w="2675" w:type="dxa"/>
          </w:tcPr>
          <w:p w14:paraId="73AEC7B2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 w:rsidRPr="000F1AB1">
              <w:t xml:space="preserve">  2.3</w:t>
            </w:r>
          </w:p>
        </w:tc>
      </w:tr>
      <w:tr w:rsidR="00C05D99" w:rsidRPr="000F1AB1" w14:paraId="3A4C8380" w14:textId="77777777" w:rsidTr="004932AE">
        <w:tc>
          <w:tcPr>
            <w:tcW w:w="2935" w:type="dxa"/>
          </w:tcPr>
          <w:p w14:paraId="31C09758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</w:pPr>
            <w:r w:rsidRPr="000F1AB1">
              <w:t>Influenza &amp; Pneumonia</w:t>
            </w:r>
          </w:p>
        </w:tc>
        <w:tc>
          <w:tcPr>
            <w:tcW w:w="2675" w:type="dxa"/>
          </w:tcPr>
          <w:p w14:paraId="447AE914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 w:rsidRPr="000F1AB1">
              <w:t xml:space="preserve">  2.3</w:t>
            </w:r>
          </w:p>
        </w:tc>
      </w:tr>
      <w:tr w:rsidR="00C05D99" w:rsidRPr="000F1AB1" w14:paraId="5DE858BA" w14:textId="77777777" w:rsidTr="004932AE">
        <w:tc>
          <w:tcPr>
            <w:tcW w:w="2935" w:type="dxa"/>
          </w:tcPr>
          <w:p w14:paraId="245D9A2C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</w:pPr>
            <w:r w:rsidRPr="000F1AB1">
              <w:t>Other(s)</w:t>
            </w:r>
          </w:p>
        </w:tc>
        <w:tc>
          <w:tcPr>
            <w:tcW w:w="2675" w:type="dxa"/>
          </w:tcPr>
          <w:p w14:paraId="35F04734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 w:rsidRPr="000F1AB1">
              <w:t>28.6</w:t>
            </w:r>
          </w:p>
        </w:tc>
      </w:tr>
      <w:tr w:rsidR="00C05D99" w:rsidRPr="000F1AB1" w14:paraId="299E5401" w14:textId="77777777" w:rsidTr="004932AE">
        <w:tc>
          <w:tcPr>
            <w:tcW w:w="2935" w:type="dxa"/>
          </w:tcPr>
          <w:p w14:paraId="35A0B24F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rPr>
                <w:b/>
                <w:bCs/>
              </w:rPr>
            </w:pPr>
            <w:r w:rsidRPr="000F1AB1">
              <w:rPr>
                <w:b/>
                <w:bCs/>
              </w:rPr>
              <w:t>Total (percentage)</w:t>
            </w:r>
          </w:p>
        </w:tc>
        <w:tc>
          <w:tcPr>
            <w:tcW w:w="2675" w:type="dxa"/>
          </w:tcPr>
          <w:p w14:paraId="70E55943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rPr>
                <w:b/>
                <w:bCs/>
              </w:rPr>
            </w:pPr>
            <w:r w:rsidRPr="000F1AB1">
              <w:rPr>
                <w:b/>
                <w:bCs/>
              </w:rPr>
              <w:t xml:space="preserve">               100.0</w:t>
            </w:r>
          </w:p>
        </w:tc>
      </w:tr>
    </w:tbl>
    <w:p w14:paraId="3A097D29" w14:textId="77777777" w:rsidR="00C05D99" w:rsidRDefault="00C05D99" w:rsidP="000716A9">
      <w:pPr>
        <w:pStyle w:val="Header"/>
        <w:tabs>
          <w:tab w:val="clear" w:pos="4320"/>
          <w:tab w:val="clear" w:pos="8640"/>
        </w:tabs>
        <w:ind w:left="851"/>
      </w:pPr>
    </w:p>
    <w:p w14:paraId="74A35A54" w14:textId="77777777" w:rsidR="00CB327C" w:rsidRPr="000F1AB1" w:rsidRDefault="00CB327C" w:rsidP="000716A9">
      <w:pPr>
        <w:pStyle w:val="Header"/>
        <w:tabs>
          <w:tab w:val="clear" w:pos="4320"/>
          <w:tab w:val="clear" w:pos="8640"/>
        </w:tabs>
        <w:ind w:left="851"/>
      </w:pPr>
    </w:p>
    <w:p w14:paraId="19135CB9" w14:textId="2B0E4252" w:rsidR="00C05D99" w:rsidRDefault="000716A9" w:rsidP="00F16989">
      <w:pPr>
        <w:pStyle w:val="Header"/>
        <w:tabs>
          <w:tab w:val="clear" w:pos="4320"/>
          <w:tab w:val="clear" w:pos="8640"/>
        </w:tabs>
        <w:spacing w:line="360" w:lineRule="auto"/>
      </w:pPr>
      <w:r>
        <w:t xml:space="preserve">a) </w:t>
      </w:r>
      <w:r w:rsidR="00C05D99" w:rsidRPr="000F1AB1">
        <w:t xml:space="preserve">List TWO factors that </w:t>
      </w:r>
      <w:r w:rsidR="00F16989">
        <w:t xml:space="preserve">could </w:t>
      </w:r>
      <w:r w:rsidR="00C05D99" w:rsidRPr="000F1AB1">
        <w:t>contribute to he</w:t>
      </w:r>
      <w:r>
        <w:t xml:space="preserve">art disease being the second </w:t>
      </w:r>
      <w:r w:rsidR="00C05D99" w:rsidRPr="000F1AB1">
        <w:t>maj</w:t>
      </w:r>
      <w:r>
        <w:t>or cause of death in Australia.</w:t>
      </w:r>
    </w:p>
    <w:p w14:paraId="502023B7" w14:textId="004D667F" w:rsidR="000716A9" w:rsidRPr="000F1AB1" w:rsidRDefault="000716A9" w:rsidP="00F16989">
      <w:pPr>
        <w:pStyle w:val="Header"/>
        <w:tabs>
          <w:tab w:val="clear" w:pos="4320"/>
          <w:tab w:val="clear" w:pos="8640"/>
        </w:tabs>
        <w:spacing w:line="36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(2 marks)</w:t>
      </w:r>
    </w:p>
    <w:p w14:paraId="2DEE0F6E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20D2A8F5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4CA8891C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6CE922BF" w14:textId="682EF252" w:rsidR="0000749C" w:rsidRDefault="0000749C">
      <w:pPr>
        <w:rPr>
          <w:lang w:val="en-AU"/>
        </w:rPr>
      </w:pPr>
    </w:p>
    <w:p w14:paraId="1C3F42A0" w14:textId="2E00ED7B" w:rsidR="00C05D99" w:rsidRDefault="00CB327C" w:rsidP="00F16989">
      <w:pPr>
        <w:pStyle w:val="Header"/>
        <w:tabs>
          <w:tab w:val="clear" w:pos="4320"/>
          <w:tab w:val="clear" w:pos="8640"/>
        </w:tabs>
        <w:spacing w:line="360" w:lineRule="auto"/>
      </w:pPr>
      <w:r>
        <w:t>b</w:t>
      </w:r>
      <w:r w:rsidR="000716A9">
        <w:t xml:space="preserve">) </w:t>
      </w:r>
      <w:r w:rsidR="00C05D99" w:rsidRPr="000F1AB1">
        <w:t>What is the difference between a heart attack and stroke?</w:t>
      </w:r>
      <w:r w:rsidR="000716A9">
        <w:tab/>
      </w:r>
      <w:r w:rsidR="000716A9">
        <w:tab/>
      </w:r>
      <w:r w:rsidR="000716A9">
        <w:tab/>
      </w:r>
      <w:r w:rsidR="000716A9">
        <w:tab/>
      </w:r>
      <w:r w:rsidR="000716A9">
        <w:tab/>
      </w:r>
      <w:r w:rsidR="000716A9">
        <w:tab/>
        <w:t>(2 marks)</w:t>
      </w:r>
    </w:p>
    <w:p w14:paraId="2813DE86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1D4C945F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1DE4C440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6C498684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5562902A" w14:textId="77777777" w:rsidR="00F16989" w:rsidRDefault="00F16989" w:rsidP="00F16989">
      <w:pPr>
        <w:spacing w:line="360" w:lineRule="auto"/>
      </w:pPr>
    </w:p>
    <w:p w14:paraId="54F5B6C4" w14:textId="7171504C" w:rsidR="003419BB" w:rsidRDefault="008737CD">
      <w:r>
        <w:br w:type="page"/>
      </w:r>
    </w:p>
    <w:p w14:paraId="6306ADE0" w14:textId="4642A24B" w:rsidR="000716A9" w:rsidRPr="000F1AB1" w:rsidRDefault="008737CD" w:rsidP="00F16989">
      <w:pPr>
        <w:spacing w:line="360" w:lineRule="auto"/>
      </w:pPr>
      <w:r>
        <w:lastRenderedPageBreak/>
        <w:t>7.</w:t>
      </w:r>
      <w:r>
        <w:tab/>
      </w:r>
      <w:r w:rsidR="000716A9">
        <w:t xml:space="preserve"> </w:t>
      </w:r>
      <w:r w:rsidR="000F1AB1" w:rsidRPr="000F1AB1">
        <w:t>The diagram below shows a capillary and th</w:t>
      </w:r>
      <w:r w:rsidR="00F16989">
        <w:t>e surrounding cells it supplies</w:t>
      </w:r>
    </w:p>
    <w:p w14:paraId="256B8EE2" w14:textId="07F7CAF4" w:rsidR="000F1AB1" w:rsidRPr="000F1AB1" w:rsidRDefault="000F1AB1" w:rsidP="000F1AB1">
      <w:r w:rsidRPr="000F1AB1">
        <w:rPr>
          <w:noProof/>
          <w:lang w:val="en-AU" w:eastAsia="en-AU"/>
        </w:rPr>
        <w:drawing>
          <wp:anchor distT="0" distB="0" distL="114300" distR="114300" simplePos="0" relativeHeight="251657216" behindDoc="1" locked="0" layoutInCell="1" allowOverlap="1" wp14:anchorId="1A69F7D9" wp14:editId="506506E1">
            <wp:simplePos x="0" y="0"/>
            <wp:positionH relativeFrom="column">
              <wp:posOffset>1580515</wp:posOffset>
            </wp:positionH>
            <wp:positionV relativeFrom="paragraph">
              <wp:posOffset>49530</wp:posOffset>
            </wp:positionV>
            <wp:extent cx="3772972" cy="1829369"/>
            <wp:effectExtent l="0" t="0" r="0" b="0"/>
            <wp:wrapNone/>
            <wp:docPr id="20" name="Picture 7" descr="capill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illar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972" cy="182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552D80" w14:textId="77777777" w:rsidR="000F1AB1" w:rsidRPr="000F1AB1" w:rsidRDefault="000F1AB1" w:rsidP="000F1AB1"/>
    <w:p w14:paraId="20BF4039" w14:textId="77777777" w:rsidR="000F1AB1" w:rsidRPr="000F1AB1" w:rsidRDefault="000F1AB1" w:rsidP="000F1AB1"/>
    <w:p w14:paraId="640F9170" w14:textId="77777777" w:rsidR="000F1AB1" w:rsidRPr="000F1AB1" w:rsidRDefault="000F1AB1" w:rsidP="000F1AB1"/>
    <w:p w14:paraId="444B6182" w14:textId="77777777" w:rsidR="000F1AB1" w:rsidRPr="000F1AB1" w:rsidRDefault="000F1AB1" w:rsidP="000F1AB1">
      <w:r w:rsidRPr="000F1AB1">
        <w:tab/>
      </w:r>
    </w:p>
    <w:p w14:paraId="1AE8A0AE" w14:textId="77777777" w:rsidR="000F1AB1" w:rsidRPr="000F1AB1" w:rsidRDefault="000F1AB1" w:rsidP="000F1AB1"/>
    <w:p w14:paraId="6968EEA0" w14:textId="77777777" w:rsidR="000F1AB1" w:rsidRPr="000F1AB1" w:rsidRDefault="000F1AB1" w:rsidP="000F1AB1"/>
    <w:p w14:paraId="799771E6" w14:textId="77777777" w:rsidR="000F1AB1" w:rsidRPr="000F1AB1" w:rsidRDefault="000F1AB1" w:rsidP="000F1AB1"/>
    <w:p w14:paraId="41F97579" w14:textId="77777777" w:rsidR="000F1AB1" w:rsidRPr="000F1AB1" w:rsidRDefault="000F1AB1" w:rsidP="000F1AB1"/>
    <w:p w14:paraId="1A1C729C" w14:textId="77777777" w:rsidR="000F1AB1" w:rsidRPr="000F1AB1" w:rsidRDefault="000F1AB1" w:rsidP="000F1AB1"/>
    <w:p w14:paraId="203DBE7B" w14:textId="77777777" w:rsidR="000716A9" w:rsidRDefault="000716A9" w:rsidP="000F1AB1"/>
    <w:p w14:paraId="7BC142AE" w14:textId="77777777" w:rsidR="000716A9" w:rsidRDefault="000716A9" w:rsidP="000F1AB1"/>
    <w:p w14:paraId="5065815E" w14:textId="6813CFEF" w:rsidR="000F1AB1" w:rsidRPr="000F1AB1" w:rsidRDefault="000F1AB1" w:rsidP="000F1AB1">
      <w:r w:rsidRPr="000F1AB1">
        <w:t>C</w:t>
      </w:r>
      <w:r w:rsidR="000716A9">
        <w:t xml:space="preserve">IRCLE the </w:t>
      </w:r>
      <w:r w:rsidRPr="000F1AB1">
        <w:t>CORRECT term in each of the following statements.</w:t>
      </w:r>
    </w:p>
    <w:p w14:paraId="6120E3EA" w14:textId="77777777" w:rsidR="000F1AB1" w:rsidRPr="000F1AB1" w:rsidRDefault="000F1AB1" w:rsidP="000F1AB1"/>
    <w:p w14:paraId="45D47002" w14:textId="523B6468" w:rsidR="000F1AB1" w:rsidRPr="000F1AB1" w:rsidRDefault="000F1AB1" w:rsidP="000F1AB1">
      <w:r w:rsidRPr="000F1AB1">
        <w:t>As blood flows through the capillary from Point X to Point Y:</w:t>
      </w:r>
      <w:r w:rsidR="000716A9">
        <w:tab/>
      </w:r>
      <w:r w:rsidR="000716A9">
        <w:tab/>
      </w:r>
      <w:r w:rsidR="000716A9">
        <w:tab/>
      </w:r>
      <w:r w:rsidR="000716A9">
        <w:tab/>
      </w:r>
      <w:r w:rsidR="000716A9">
        <w:tab/>
        <w:t>(6 marks)</w:t>
      </w:r>
    </w:p>
    <w:p w14:paraId="01D9DB11" w14:textId="77777777" w:rsidR="000F1AB1" w:rsidRPr="000F1AB1" w:rsidRDefault="000F1AB1" w:rsidP="000F1AB1"/>
    <w:p w14:paraId="1DB5C297" w14:textId="3DA4F42E" w:rsidR="000F1AB1" w:rsidRPr="000F1AB1" w:rsidRDefault="000716A9" w:rsidP="000F1AB1">
      <w:r>
        <w:tab/>
      </w:r>
      <w:proofErr w:type="spellStart"/>
      <w:r>
        <w:t>i</w:t>
      </w:r>
      <w:proofErr w:type="spellEnd"/>
      <w:r w:rsidR="000F1AB1" w:rsidRPr="000F1AB1">
        <w:t>)</w:t>
      </w:r>
      <w:r w:rsidR="000F1AB1" w:rsidRPr="000F1AB1">
        <w:tab/>
      </w:r>
      <w:proofErr w:type="gramStart"/>
      <w:r w:rsidR="000F1AB1" w:rsidRPr="000F1AB1">
        <w:t>the</w:t>
      </w:r>
      <w:proofErr w:type="gramEnd"/>
      <w:r w:rsidR="000F1AB1" w:rsidRPr="000F1AB1">
        <w:t xml:space="preserve"> amount of glucose in the blood increases/decreases.</w:t>
      </w:r>
    </w:p>
    <w:p w14:paraId="60F6E329" w14:textId="1AF2C3D8" w:rsidR="000F1AB1" w:rsidRPr="000F1AB1" w:rsidRDefault="000716A9" w:rsidP="000F1AB1">
      <w:r>
        <w:tab/>
        <w:t>ii</w:t>
      </w:r>
      <w:r w:rsidR="000F1AB1" w:rsidRPr="000F1AB1">
        <w:t>)</w:t>
      </w:r>
      <w:r w:rsidR="000F1AB1" w:rsidRPr="000F1AB1">
        <w:tab/>
      </w:r>
      <w:proofErr w:type="gramStart"/>
      <w:r w:rsidR="000F1AB1" w:rsidRPr="000F1AB1">
        <w:t>the</w:t>
      </w:r>
      <w:proofErr w:type="gramEnd"/>
      <w:r w:rsidR="000F1AB1" w:rsidRPr="000F1AB1">
        <w:t xml:space="preserve"> amount of oxygen in the blood increases/decreases.</w:t>
      </w:r>
    </w:p>
    <w:p w14:paraId="7A759799" w14:textId="0D5A3E8D" w:rsidR="000F1AB1" w:rsidRPr="000F1AB1" w:rsidRDefault="000716A9" w:rsidP="000F1AB1">
      <w:r>
        <w:tab/>
        <w:t>iii</w:t>
      </w:r>
      <w:r w:rsidR="000F1AB1" w:rsidRPr="000F1AB1">
        <w:t>)</w:t>
      </w:r>
      <w:r w:rsidR="000F1AB1" w:rsidRPr="000F1AB1">
        <w:tab/>
      </w:r>
      <w:proofErr w:type="gramStart"/>
      <w:r w:rsidR="000F1AB1" w:rsidRPr="000F1AB1">
        <w:t>the</w:t>
      </w:r>
      <w:proofErr w:type="gramEnd"/>
      <w:r w:rsidR="000F1AB1" w:rsidRPr="000F1AB1">
        <w:t xml:space="preserve"> amount of carbon dioxide in the blood increases/decreases.</w:t>
      </w:r>
    </w:p>
    <w:p w14:paraId="0C45C484" w14:textId="5AC0C8BB" w:rsidR="000F1AB1" w:rsidRPr="000F1AB1" w:rsidRDefault="000716A9" w:rsidP="000F1AB1">
      <w:r>
        <w:tab/>
        <w:t>iv</w:t>
      </w:r>
      <w:r w:rsidR="000F1AB1" w:rsidRPr="000F1AB1">
        <w:t>)</w:t>
      </w:r>
      <w:r w:rsidR="000F1AB1" w:rsidRPr="000F1AB1">
        <w:tab/>
      </w:r>
      <w:proofErr w:type="gramStart"/>
      <w:r w:rsidR="000F1AB1" w:rsidRPr="000F1AB1">
        <w:t>the</w:t>
      </w:r>
      <w:proofErr w:type="gramEnd"/>
      <w:r w:rsidR="000F1AB1" w:rsidRPr="000F1AB1">
        <w:t xml:space="preserve"> amount of </w:t>
      </w:r>
      <w:proofErr w:type="spellStart"/>
      <w:r w:rsidR="000F1AB1" w:rsidRPr="000F1AB1">
        <w:t>oxyhaemoglobin</w:t>
      </w:r>
      <w:proofErr w:type="spellEnd"/>
      <w:r w:rsidR="000F1AB1" w:rsidRPr="000F1AB1">
        <w:t xml:space="preserve"> in the blood increases/decreases.</w:t>
      </w:r>
    </w:p>
    <w:p w14:paraId="6B90C036" w14:textId="7C1FF3EA" w:rsidR="000F1AB1" w:rsidRPr="000F1AB1" w:rsidRDefault="000716A9" w:rsidP="000F1AB1">
      <w:r>
        <w:tab/>
        <w:t>v</w:t>
      </w:r>
      <w:r w:rsidR="000F1AB1" w:rsidRPr="000F1AB1">
        <w:t>)</w:t>
      </w:r>
      <w:r w:rsidR="000F1AB1" w:rsidRPr="000F1AB1">
        <w:tab/>
      </w:r>
      <w:proofErr w:type="gramStart"/>
      <w:r w:rsidR="000F1AB1" w:rsidRPr="000F1AB1">
        <w:t>the</w:t>
      </w:r>
      <w:proofErr w:type="gramEnd"/>
      <w:r w:rsidR="000F1AB1" w:rsidRPr="000F1AB1">
        <w:t xml:space="preserve"> amount of </w:t>
      </w:r>
      <w:proofErr w:type="spellStart"/>
      <w:r w:rsidR="000F1AB1" w:rsidRPr="000F1AB1">
        <w:t>carbaminohaemoglobin</w:t>
      </w:r>
      <w:proofErr w:type="spellEnd"/>
      <w:r w:rsidR="000F1AB1" w:rsidRPr="000F1AB1">
        <w:t xml:space="preserve"> in the blood increases/decreases.</w:t>
      </w:r>
    </w:p>
    <w:p w14:paraId="2B2AC3AA" w14:textId="3414C92A" w:rsidR="000F1AB1" w:rsidRPr="000F1AB1" w:rsidRDefault="000716A9" w:rsidP="000F1AB1">
      <w:r>
        <w:tab/>
        <w:t>vi</w:t>
      </w:r>
      <w:r w:rsidR="000F1AB1" w:rsidRPr="000F1AB1">
        <w:t>)</w:t>
      </w:r>
      <w:r w:rsidR="000F1AB1" w:rsidRPr="000F1AB1">
        <w:tab/>
      </w:r>
      <w:proofErr w:type="gramStart"/>
      <w:r w:rsidR="000F1AB1" w:rsidRPr="000F1AB1">
        <w:t>the</w:t>
      </w:r>
      <w:proofErr w:type="gramEnd"/>
      <w:r w:rsidR="000F1AB1" w:rsidRPr="000F1AB1">
        <w:t xml:space="preserve"> pressure in the vessel increases/decreases.</w:t>
      </w:r>
    </w:p>
    <w:p w14:paraId="69996360" w14:textId="74ED553A" w:rsidR="00F16989" w:rsidRDefault="00F16989"/>
    <w:p w14:paraId="2E1C86BB" w14:textId="3FBE2F52" w:rsidR="000F1AB1" w:rsidRPr="009529FA" w:rsidRDefault="008737CD" w:rsidP="009529FA">
      <w:pPr>
        <w:tabs>
          <w:tab w:val="right" w:pos="9360"/>
        </w:tabs>
        <w:rPr>
          <w:b/>
        </w:rPr>
      </w:pPr>
      <w:r>
        <w:rPr>
          <w:lang w:val="en-AU"/>
        </w:rPr>
        <w:t>8</w:t>
      </w:r>
      <w:r w:rsidR="009529FA">
        <w:rPr>
          <w:lang w:val="en-AU"/>
        </w:rPr>
        <w:t xml:space="preserve">. </w:t>
      </w:r>
      <w:r w:rsidR="0000749C">
        <w:rPr>
          <w:lang w:val="en-AU"/>
        </w:rPr>
        <w:tab/>
        <w:t xml:space="preserve">     </w:t>
      </w:r>
      <w:r w:rsidR="000F1AB1" w:rsidRPr="000F1AB1">
        <w:t xml:space="preserve">During a heart dissection, you notice that ‘one side’ of the heart is much thicker that the other side (see </w:t>
      </w:r>
      <w:r w:rsidR="009529FA">
        <w:t xml:space="preserve">photo below). </w:t>
      </w:r>
      <w:r w:rsidR="000F1AB1" w:rsidRPr="000F1AB1">
        <w:t xml:space="preserve">Your group members </w:t>
      </w:r>
      <w:r w:rsidR="0000749C">
        <w:t>say</w:t>
      </w:r>
      <w:r w:rsidR="000F1AB1" w:rsidRPr="000F1AB1">
        <w:t xml:space="preserve"> this is because the thick side pumps more blood as the heart is a double pump.</w:t>
      </w:r>
      <w:r w:rsidR="000F1AB1" w:rsidRPr="000F1AB1">
        <w:rPr>
          <w:b/>
        </w:rPr>
        <w:t xml:space="preserve"> </w:t>
      </w:r>
    </w:p>
    <w:p w14:paraId="1769787F" w14:textId="033E445E" w:rsidR="000F1AB1" w:rsidRPr="000F1AB1" w:rsidRDefault="000F1AB1" w:rsidP="000F1AB1">
      <w:pPr>
        <w:jc w:val="center"/>
      </w:pPr>
      <w:r w:rsidRPr="000F1AB1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CBCD566" wp14:editId="0431BD78">
                <wp:simplePos x="0" y="0"/>
                <wp:positionH relativeFrom="column">
                  <wp:posOffset>3990340</wp:posOffset>
                </wp:positionH>
                <wp:positionV relativeFrom="paragraph">
                  <wp:posOffset>1632585</wp:posOffset>
                </wp:positionV>
                <wp:extent cx="1492250" cy="323850"/>
                <wp:effectExtent l="12700" t="19050" r="19050" b="50800"/>
                <wp:wrapNone/>
                <wp:docPr id="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92250" cy="323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AutoShape 5" o:spid="_x0000_s1026" type="#_x0000_t32" style="position:absolute;margin-left:314.2pt;margin-top:128.55pt;width:117.5pt;height:25.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">
                <v:stroke endarrow="block"/>
              </v:shape>
            </w:pict>
          </mc:Fallback>
        </mc:AlternateContent>
      </w:r>
      <w:r w:rsidRPr="000F1AB1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3535C08" wp14:editId="4BBD0C6E">
                <wp:simplePos x="0" y="0"/>
                <wp:positionH relativeFrom="column">
                  <wp:posOffset>5482590</wp:posOffset>
                </wp:positionH>
                <wp:positionV relativeFrom="paragraph">
                  <wp:posOffset>1397635</wp:posOffset>
                </wp:positionV>
                <wp:extent cx="708660" cy="457200"/>
                <wp:effectExtent l="6350" t="0" r="8890" b="12700"/>
                <wp:wrapNone/>
                <wp:docPr id="1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66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4E1ED8" w14:textId="77777777" w:rsidR="00120482" w:rsidRDefault="00120482" w:rsidP="000F1AB1">
                            <w:r>
                              <w:t>Thicker</w:t>
                            </w:r>
                          </w:p>
                          <w:p w14:paraId="7D020B46" w14:textId="77777777" w:rsidR="00120482" w:rsidRDefault="00120482" w:rsidP="000F1AB1">
                            <w:proofErr w:type="gramStart"/>
                            <w:r>
                              <w:t>Side.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left:0;text-align:left;margin-left:431.7pt;margin-top:110.05pt;width:55.8pt;height:3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">
                <v:textbox>
                  <w:txbxContent>
                    <w:p w14:paraId="114E1ED8" w14:textId="77777777" w:rsidR="00120482" w:rsidRDefault="00120482" w:rsidP="000F1AB1">
                      <w:r>
                        <w:t>Thicker</w:t>
                      </w:r>
                    </w:p>
                    <w:p w14:paraId="7D020B46" w14:textId="77777777" w:rsidR="00120482" w:rsidRDefault="00120482" w:rsidP="000F1AB1">
                      <w:proofErr w:type="gramStart"/>
                      <w:r>
                        <w:t>Side.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0F1AB1">
        <w:rPr>
          <w:noProof/>
          <w:lang w:val="en-AU" w:eastAsia="en-AU"/>
        </w:rPr>
        <w:drawing>
          <wp:inline distT="0" distB="0" distL="0" distR="0" wp14:anchorId="6FFE7EA9" wp14:editId="1612B261">
            <wp:extent cx="3727190" cy="2643803"/>
            <wp:effectExtent l="0" t="0" r="6985" b="4445"/>
            <wp:docPr id="11" name="il_fi" descr="pig_dissection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pig_dissection_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990" cy="26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05B55" w14:textId="77777777" w:rsidR="000F1AB1" w:rsidRPr="000F1AB1" w:rsidRDefault="000F1AB1" w:rsidP="000F1AB1"/>
    <w:p w14:paraId="6D1EDB67" w14:textId="77777777" w:rsidR="0000749C" w:rsidRDefault="0000749C" w:rsidP="00F16989">
      <w:pPr>
        <w:spacing w:line="360" w:lineRule="auto"/>
      </w:pPr>
    </w:p>
    <w:p w14:paraId="3B88B6E2" w14:textId="03607A55" w:rsidR="000F1AB1" w:rsidRDefault="009529FA" w:rsidP="00F16989">
      <w:pPr>
        <w:spacing w:line="360" w:lineRule="auto"/>
      </w:pPr>
      <w:r>
        <w:t xml:space="preserve">a) </w:t>
      </w:r>
      <w:r w:rsidR="000F1AB1" w:rsidRPr="000F1AB1">
        <w:t xml:space="preserve">What </w:t>
      </w:r>
      <w:r>
        <w:t xml:space="preserve">is the </w:t>
      </w:r>
      <w:r w:rsidR="000F1AB1" w:rsidRPr="000F1AB1">
        <w:t xml:space="preserve">‘thick part’ of the heart structure </w:t>
      </w:r>
      <w:r w:rsidR="00F16989">
        <w:t>that i</w:t>
      </w:r>
      <w:r>
        <w:t>s being examined?</w:t>
      </w:r>
      <w:r w:rsidR="000F1AB1" w:rsidRPr="000F1AB1">
        <w:tab/>
      </w:r>
      <w:r>
        <w:tab/>
      </w:r>
      <w:r>
        <w:tab/>
      </w:r>
      <w:r>
        <w:tab/>
      </w:r>
      <w:r w:rsidR="000F1AB1" w:rsidRPr="000F1AB1">
        <w:t>(1 mark)</w:t>
      </w:r>
    </w:p>
    <w:p w14:paraId="0EE700D3" w14:textId="77777777" w:rsidR="0020080A" w:rsidRPr="000F1AB1" w:rsidRDefault="0020080A" w:rsidP="00F16989">
      <w:pPr>
        <w:spacing w:line="360" w:lineRule="auto"/>
      </w:pPr>
    </w:p>
    <w:p w14:paraId="4CF64406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77468E11" w14:textId="77777777" w:rsidR="008737CD" w:rsidRDefault="008737CD">
      <w:r>
        <w:br w:type="page"/>
      </w:r>
    </w:p>
    <w:p w14:paraId="7F4DE5F8" w14:textId="480EB51A" w:rsidR="009529FA" w:rsidRDefault="009529FA" w:rsidP="00F16989">
      <w:pPr>
        <w:spacing w:line="360" w:lineRule="auto"/>
        <w:ind w:left="720" w:hanging="720"/>
      </w:pPr>
      <w:r>
        <w:lastRenderedPageBreak/>
        <w:t xml:space="preserve">b) </w:t>
      </w:r>
      <w:r w:rsidR="000F1AB1" w:rsidRPr="000F1AB1">
        <w:t>Are your fellow group members</w:t>
      </w:r>
      <w:r>
        <w:t xml:space="preserve"> correct for stating that ‘</w:t>
      </w:r>
      <w:r w:rsidRPr="009529FA">
        <w:rPr>
          <w:i/>
        </w:rPr>
        <w:t xml:space="preserve">this </w:t>
      </w:r>
      <w:r>
        <w:rPr>
          <w:i/>
        </w:rPr>
        <w:t xml:space="preserve">side is thicker </w:t>
      </w:r>
      <w:r w:rsidR="000F1AB1" w:rsidRPr="000F1AB1">
        <w:rPr>
          <w:i/>
        </w:rPr>
        <w:t>as it pumps more blood’</w:t>
      </w:r>
      <w:r>
        <w:t>?</w:t>
      </w:r>
    </w:p>
    <w:p w14:paraId="03014758" w14:textId="41A74ED5" w:rsidR="000F1AB1" w:rsidRPr="000F1AB1" w:rsidRDefault="000F1AB1" w:rsidP="00F16989">
      <w:pPr>
        <w:spacing w:line="360" w:lineRule="auto"/>
        <w:ind w:left="720" w:hanging="720"/>
      </w:pPr>
      <w:r w:rsidRPr="000F1AB1">
        <w:t xml:space="preserve">Explain. </w:t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="009529FA">
        <w:tab/>
      </w:r>
      <w:r w:rsidR="009529FA">
        <w:tab/>
      </w:r>
      <w:r w:rsidR="009529FA">
        <w:tab/>
      </w:r>
      <w:r w:rsidR="009529FA">
        <w:tab/>
      </w:r>
      <w:r w:rsidR="009529FA">
        <w:tab/>
      </w:r>
      <w:r w:rsidRPr="000F1AB1">
        <w:t>(2 marks)</w:t>
      </w:r>
    </w:p>
    <w:p w14:paraId="4A882B07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64E789BA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219B8AC6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1AECF893" w14:textId="53D3E392" w:rsidR="009529FA" w:rsidRPr="000F1AB1" w:rsidRDefault="009529FA" w:rsidP="00F16989">
      <w:pPr>
        <w:spacing w:line="360" w:lineRule="auto"/>
      </w:pPr>
    </w:p>
    <w:p w14:paraId="3C98882F" w14:textId="5AF36FA3" w:rsidR="0000749C" w:rsidRDefault="0000749C"/>
    <w:p w14:paraId="0DBBE874" w14:textId="02CE3A20" w:rsidR="000F1AB1" w:rsidRPr="000F1AB1" w:rsidRDefault="009529FA" w:rsidP="009529FA">
      <w:r>
        <w:t xml:space="preserve">7. </w:t>
      </w:r>
      <w:r w:rsidR="000F1AB1" w:rsidRPr="000F1AB1">
        <w:t>The graph below shows the pulse rate and the output of blood from the left side of the heart before, during and after a period of exercise.</w:t>
      </w:r>
    </w:p>
    <w:p w14:paraId="7CD15D03" w14:textId="77777777" w:rsidR="000F1AB1" w:rsidRPr="009529FA" w:rsidRDefault="009C2774" w:rsidP="009529FA">
      <w:pPr>
        <w:ind w:left="360"/>
        <w:rPr>
          <w:b/>
        </w:rPr>
      </w:pPr>
      <w:r>
        <w:rPr>
          <w:noProof/>
        </w:rPr>
        <w:pict w14:anchorId="241EAC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9.05pt;margin-top:.8pt;width:512.4pt;height:373.3pt;z-index:-251656192">
            <v:imagedata r:id="rId14" o:title=""/>
          </v:shape>
          <o:OLEObject Type="Embed" ProgID="Photoshop.Image.11" ShapeID="_x0000_s1026" DrawAspect="Content" ObjectID="_1462612222" r:id="rId15">
            <o:FieldCodes>\s</o:FieldCodes>
          </o:OLEObject>
        </w:pict>
      </w:r>
    </w:p>
    <w:p w14:paraId="06EA491C" w14:textId="77777777" w:rsidR="000F1AB1" w:rsidRPr="009529FA" w:rsidRDefault="000F1AB1" w:rsidP="009529FA">
      <w:pPr>
        <w:ind w:left="360"/>
        <w:rPr>
          <w:b/>
        </w:rPr>
      </w:pPr>
    </w:p>
    <w:p w14:paraId="650364F3" w14:textId="77777777" w:rsidR="000F1AB1" w:rsidRPr="009529FA" w:rsidRDefault="000F1AB1" w:rsidP="009529FA">
      <w:pPr>
        <w:ind w:left="568"/>
        <w:rPr>
          <w:b/>
        </w:rPr>
      </w:pPr>
    </w:p>
    <w:p w14:paraId="3A697726" w14:textId="77777777" w:rsidR="009529FA" w:rsidRDefault="009529FA" w:rsidP="009529FA"/>
    <w:p w14:paraId="08B8FD24" w14:textId="77777777" w:rsidR="009529FA" w:rsidRDefault="009529FA" w:rsidP="009529FA"/>
    <w:p w14:paraId="3BD40560" w14:textId="77777777" w:rsidR="009529FA" w:rsidRDefault="009529FA" w:rsidP="009529FA"/>
    <w:p w14:paraId="4FDF0FA9" w14:textId="77777777" w:rsidR="009529FA" w:rsidRDefault="009529FA" w:rsidP="009529FA"/>
    <w:p w14:paraId="3B68B3CA" w14:textId="77777777" w:rsidR="009529FA" w:rsidRDefault="009529FA" w:rsidP="009529FA"/>
    <w:p w14:paraId="3AC62DB7" w14:textId="77777777" w:rsidR="009529FA" w:rsidRDefault="009529FA" w:rsidP="009529FA"/>
    <w:p w14:paraId="5FD49D72" w14:textId="77777777" w:rsidR="009529FA" w:rsidRDefault="009529FA" w:rsidP="009529FA"/>
    <w:p w14:paraId="7AA901B1" w14:textId="77777777" w:rsidR="009529FA" w:rsidRDefault="009529FA" w:rsidP="009529FA"/>
    <w:p w14:paraId="40B2D6FE" w14:textId="77777777" w:rsidR="009529FA" w:rsidRDefault="009529FA" w:rsidP="009529FA"/>
    <w:p w14:paraId="27EE9322" w14:textId="77777777" w:rsidR="009529FA" w:rsidRDefault="009529FA" w:rsidP="009529FA"/>
    <w:p w14:paraId="068F566C" w14:textId="77777777" w:rsidR="009529FA" w:rsidRDefault="009529FA" w:rsidP="009529FA"/>
    <w:p w14:paraId="43F32342" w14:textId="77777777" w:rsidR="009529FA" w:rsidRDefault="009529FA" w:rsidP="009529FA"/>
    <w:p w14:paraId="619C7364" w14:textId="77777777" w:rsidR="009529FA" w:rsidRDefault="009529FA" w:rsidP="009529FA"/>
    <w:p w14:paraId="4A03AA0E" w14:textId="77777777" w:rsidR="009529FA" w:rsidRDefault="009529FA" w:rsidP="009529FA"/>
    <w:p w14:paraId="099FB60D" w14:textId="77777777" w:rsidR="009529FA" w:rsidRDefault="009529FA" w:rsidP="009529FA"/>
    <w:p w14:paraId="4F17D7D4" w14:textId="77777777" w:rsidR="009529FA" w:rsidRDefault="009529FA" w:rsidP="009529FA"/>
    <w:p w14:paraId="60BFC850" w14:textId="77777777" w:rsidR="009529FA" w:rsidRDefault="009529FA" w:rsidP="009529FA"/>
    <w:p w14:paraId="38749F45" w14:textId="77777777" w:rsidR="009529FA" w:rsidRDefault="009529FA" w:rsidP="009529FA"/>
    <w:p w14:paraId="6D0EFDB8" w14:textId="77777777" w:rsidR="009529FA" w:rsidRDefault="009529FA" w:rsidP="009529FA"/>
    <w:p w14:paraId="73286C02" w14:textId="77777777" w:rsidR="009529FA" w:rsidRDefault="009529FA" w:rsidP="009529FA"/>
    <w:p w14:paraId="70C485C7" w14:textId="77777777" w:rsidR="009529FA" w:rsidRDefault="009529FA" w:rsidP="009529FA"/>
    <w:p w14:paraId="3E4D29A4" w14:textId="77777777" w:rsidR="009529FA" w:rsidRDefault="009529FA" w:rsidP="009529FA"/>
    <w:p w14:paraId="31434648" w14:textId="77777777" w:rsidR="009529FA" w:rsidRDefault="009529FA" w:rsidP="009529FA"/>
    <w:p w14:paraId="7CEBF97E" w14:textId="77777777" w:rsidR="009529FA" w:rsidRDefault="009529FA" w:rsidP="009529FA"/>
    <w:p w14:paraId="03CF3F9A" w14:textId="77777777" w:rsidR="009529FA" w:rsidRDefault="009529FA" w:rsidP="009529FA"/>
    <w:p w14:paraId="54FCF6DB" w14:textId="219AF308" w:rsidR="000F1AB1" w:rsidRDefault="009529FA" w:rsidP="00F16989">
      <w:pPr>
        <w:spacing w:line="360" w:lineRule="auto"/>
      </w:pPr>
      <w:r>
        <w:t xml:space="preserve">a) </w:t>
      </w:r>
      <w:r w:rsidR="000F1AB1" w:rsidRPr="000F1AB1">
        <w:t>What was the output of blood from the left side of the heart when exercise ended?</w:t>
      </w:r>
      <w:r w:rsidR="00D92F55">
        <w:tab/>
      </w:r>
      <w:r w:rsidR="00D92F55">
        <w:tab/>
        <w:t>(1 mark)</w:t>
      </w:r>
    </w:p>
    <w:p w14:paraId="1600F754" w14:textId="77777777" w:rsidR="00D92F55" w:rsidRPr="000F1AB1" w:rsidRDefault="00D92F55" w:rsidP="00F16989">
      <w:pPr>
        <w:spacing w:line="360" w:lineRule="auto"/>
      </w:pPr>
      <w:r>
        <w:t>_______________________________________________________________________________________</w:t>
      </w:r>
    </w:p>
    <w:p w14:paraId="146CB3B6" w14:textId="3F6E9008" w:rsidR="000F1AB1" w:rsidRDefault="00D92F55" w:rsidP="00F16989">
      <w:pPr>
        <w:spacing w:line="360" w:lineRule="auto"/>
      </w:pPr>
      <w:r>
        <w:t xml:space="preserve">b) </w:t>
      </w:r>
      <w:r w:rsidR="000F1AB1" w:rsidRPr="000F1AB1">
        <w:t>What was the difference between the maximum and minimum pulse rates?</w:t>
      </w:r>
      <w:r>
        <w:tab/>
      </w:r>
      <w:r>
        <w:tab/>
      </w:r>
      <w:r>
        <w:tab/>
        <w:t>(1 mark)</w:t>
      </w:r>
    </w:p>
    <w:p w14:paraId="0F985DA6" w14:textId="77777777" w:rsidR="00D92F55" w:rsidRPr="000F1AB1" w:rsidRDefault="00D92F55" w:rsidP="00F16989">
      <w:pPr>
        <w:spacing w:line="360" w:lineRule="auto"/>
      </w:pPr>
      <w:r>
        <w:t>_______________________________________________________________________________________</w:t>
      </w:r>
    </w:p>
    <w:p w14:paraId="7325892A" w14:textId="179453A9" w:rsidR="000F1AB1" w:rsidRDefault="00D92F55" w:rsidP="00F16989">
      <w:pPr>
        <w:spacing w:line="360" w:lineRule="auto"/>
      </w:pPr>
      <w:r>
        <w:t xml:space="preserve">c) </w:t>
      </w:r>
      <w:r w:rsidR="000F1AB1" w:rsidRPr="000F1AB1">
        <w:t>What was the maximum cardiac output attained during the 22 minutes that the observations continued?</w:t>
      </w:r>
    </w:p>
    <w:p w14:paraId="1D443D5F" w14:textId="5DF32367" w:rsidR="00D92F55" w:rsidRPr="000F1AB1" w:rsidRDefault="00D92F55" w:rsidP="00F16989">
      <w:pPr>
        <w:spacing w:line="36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(1 mark)</w:t>
      </w:r>
    </w:p>
    <w:p w14:paraId="13C14715" w14:textId="77777777" w:rsidR="00D92F55" w:rsidRPr="000F1AB1" w:rsidRDefault="00D92F55" w:rsidP="00F16989">
      <w:pPr>
        <w:spacing w:line="360" w:lineRule="auto"/>
      </w:pPr>
      <w:r>
        <w:t>_______________________________________________________________________________________</w:t>
      </w:r>
    </w:p>
    <w:p w14:paraId="180A8E58" w14:textId="77777777" w:rsidR="00D92F55" w:rsidRDefault="00D92F55" w:rsidP="00D92F55"/>
    <w:p w14:paraId="4DCC7253" w14:textId="68C52A65" w:rsidR="00C05D99" w:rsidRDefault="00F16989" w:rsidP="008737CD">
      <w:pPr>
        <w:jc w:val="center"/>
      </w:pPr>
      <w:r>
        <w:t>THE END</w:t>
      </w:r>
    </w:p>
    <w:p w14:paraId="450B165B" w14:textId="77777777" w:rsidR="003419BB" w:rsidRPr="000F1AB1" w:rsidRDefault="003419BB" w:rsidP="003419BB">
      <w:pPr>
        <w:jc w:val="center"/>
        <w:outlineLvl w:val="0"/>
        <w:rPr>
          <w:b/>
          <w:sz w:val="36"/>
          <w:szCs w:val="36"/>
          <w:lang w:val="en-AU"/>
        </w:rPr>
      </w:pPr>
      <w:r w:rsidRPr="000F1AB1">
        <w:rPr>
          <w:b/>
          <w:sz w:val="36"/>
          <w:szCs w:val="36"/>
          <w:lang w:val="en-AU"/>
        </w:rPr>
        <w:lastRenderedPageBreak/>
        <w:t>Year 11 Human Biological Science</w:t>
      </w:r>
    </w:p>
    <w:p w14:paraId="55658B88" w14:textId="77777777" w:rsidR="003419BB" w:rsidRPr="000F1AB1" w:rsidRDefault="003419BB" w:rsidP="003419BB">
      <w:pPr>
        <w:jc w:val="center"/>
        <w:outlineLvl w:val="0"/>
        <w:rPr>
          <w:sz w:val="36"/>
          <w:szCs w:val="36"/>
          <w:lang w:val="en-AU"/>
        </w:rPr>
      </w:pPr>
      <w:r w:rsidRPr="000F1AB1">
        <w:rPr>
          <w:b/>
          <w:sz w:val="36"/>
          <w:szCs w:val="36"/>
          <w:lang w:val="en-AU"/>
        </w:rPr>
        <w:t>Respiratory and Circulatory Systems</w:t>
      </w:r>
    </w:p>
    <w:p w14:paraId="33A6BE84" w14:textId="77777777" w:rsidR="003419BB" w:rsidRPr="000F1AB1" w:rsidRDefault="003419BB" w:rsidP="003419BB">
      <w:pPr>
        <w:rPr>
          <w:lang w:val="en-AU"/>
        </w:rPr>
      </w:pPr>
    </w:p>
    <w:p w14:paraId="1EE7AD30" w14:textId="77777777" w:rsidR="003419BB" w:rsidRPr="000F1AB1" w:rsidRDefault="003419BB" w:rsidP="003419BB">
      <w:pPr>
        <w:rPr>
          <w:lang w:val="en-AU"/>
        </w:rPr>
      </w:pPr>
      <w:r w:rsidRPr="000F1AB1">
        <w:rPr>
          <w:lang w:val="en-AU"/>
        </w:rPr>
        <w:t>Name: ____________________________________________</w:t>
      </w:r>
      <w:r w:rsidRPr="000F1AB1">
        <w:rPr>
          <w:lang w:val="en-AU"/>
        </w:rPr>
        <w:tab/>
      </w:r>
      <w:r w:rsidRPr="000F1AB1">
        <w:rPr>
          <w:lang w:val="en-AU"/>
        </w:rPr>
        <w:tab/>
      </w:r>
      <w:r w:rsidRPr="000F1AB1">
        <w:rPr>
          <w:lang w:val="en-AU"/>
        </w:rPr>
        <w:tab/>
      </w:r>
    </w:p>
    <w:p w14:paraId="38EBDF1B" w14:textId="77777777" w:rsidR="003419BB" w:rsidRDefault="003419BB" w:rsidP="003419BB">
      <w:pPr>
        <w:rPr>
          <w:lang w:val="en-AU"/>
        </w:rPr>
      </w:pPr>
    </w:p>
    <w:p w14:paraId="4BDAF263" w14:textId="77777777" w:rsidR="003419BB" w:rsidRPr="002503CE" w:rsidRDefault="003419BB" w:rsidP="003419BB">
      <w:pPr>
        <w:jc w:val="center"/>
        <w:rPr>
          <w:rFonts w:asciiTheme="minorHAnsi" w:hAnsiTheme="minorHAnsi" w:cs="Comic Sans MS"/>
        </w:rPr>
      </w:pPr>
    </w:p>
    <w:p w14:paraId="2991A92A" w14:textId="77777777" w:rsidR="003419BB" w:rsidRDefault="003419BB" w:rsidP="003419BB">
      <w:pPr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Multiple Choice Answer Sheet</w:t>
      </w:r>
    </w:p>
    <w:p w14:paraId="54138AFF" w14:textId="77777777" w:rsidR="003419BB" w:rsidRDefault="003419BB" w:rsidP="003419BB">
      <w:pPr>
        <w:rPr>
          <w:rFonts w:asciiTheme="minorHAnsi" w:hAnsiTheme="minorHAnsi" w:cs="Comic Sans MS"/>
        </w:rPr>
      </w:pPr>
    </w:p>
    <w:p w14:paraId="0CC83135" w14:textId="77777777" w:rsidR="003419BB" w:rsidRDefault="003419BB" w:rsidP="003419BB">
      <w:pPr>
        <w:rPr>
          <w:rFonts w:asciiTheme="minorHAnsi" w:hAnsiTheme="minorHAnsi" w:cs="Comic Sans MS"/>
        </w:rPr>
      </w:pPr>
    </w:p>
    <w:p w14:paraId="77146630" w14:textId="77777777" w:rsidR="003419BB" w:rsidRDefault="003419BB" w:rsidP="003419BB">
      <w:pPr>
        <w:rPr>
          <w:rFonts w:asciiTheme="minorHAnsi" w:hAnsiTheme="minorHAnsi" w:cs="Comic Sans MS"/>
        </w:rPr>
      </w:pPr>
    </w:p>
    <w:p w14:paraId="64A13885" w14:textId="77777777" w:rsidR="003419BB" w:rsidRPr="002503CE" w:rsidRDefault="003419BB" w:rsidP="003419BB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1.</w:t>
      </w:r>
      <w:r>
        <w:rPr>
          <w:rFonts w:asciiTheme="minorHAnsi" w:hAnsiTheme="minorHAnsi" w:cs="Comic Sans MS"/>
        </w:rPr>
        <w:tab/>
        <w:t>A</w:t>
      </w:r>
      <w:r>
        <w:rPr>
          <w:rFonts w:asciiTheme="minorHAnsi" w:hAnsiTheme="minorHAnsi" w:cs="Comic Sans MS"/>
        </w:rPr>
        <w:tab/>
        <w:t>B</w:t>
      </w:r>
      <w:bookmarkStart w:id="0" w:name="_GoBack"/>
      <w:bookmarkEnd w:id="0"/>
      <w:r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color w:val="FF0000"/>
          <w:highlight w:val="red"/>
        </w:rPr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  <w:t>11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1802348A" w14:textId="77777777" w:rsidR="003419BB" w:rsidRPr="002503CE" w:rsidRDefault="003419BB" w:rsidP="003419BB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2.</w:t>
      </w:r>
      <w:r>
        <w:rPr>
          <w:rFonts w:asciiTheme="minorHAnsi" w:hAnsiTheme="minorHAnsi" w:cs="Comic Sans MS"/>
        </w:rPr>
        <w:tab/>
        <w:t>A</w:t>
      </w:r>
      <w:r>
        <w:rPr>
          <w:rFonts w:asciiTheme="minorHAnsi" w:hAnsiTheme="minorHAnsi" w:cs="Comic Sans MS"/>
        </w:rPr>
        <w:tab/>
        <w:t>B</w:t>
      </w:r>
      <w:r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  <w:t>12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27A64D07" w14:textId="77777777" w:rsidR="003419BB" w:rsidRPr="002503CE" w:rsidRDefault="003419BB" w:rsidP="003419BB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3.</w:t>
      </w:r>
      <w:r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A</w:t>
      </w:r>
      <w:r>
        <w:rPr>
          <w:rFonts w:asciiTheme="minorHAnsi" w:hAnsiTheme="minorHAnsi" w:cs="Comic Sans MS"/>
        </w:rPr>
        <w:tab/>
        <w:t>B</w:t>
      </w:r>
      <w:r>
        <w:rPr>
          <w:rFonts w:asciiTheme="minorHAnsi" w:hAnsiTheme="minorHAnsi" w:cs="Comic Sans MS"/>
        </w:rPr>
        <w:tab/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  <w:t>13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31E5D68B" w14:textId="77777777" w:rsidR="003419BB" w:rsidRPr="002503CE" w:rsidRDefault="003419BB" w:rsidP="003419BB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4.</w:t>
      </w:r>
      <w:r>
        <w:rPr>
          <w:rFonts w:asciiTheme="minorHAnsi" w:hAnsiTheme="minorHAnsi" w:cs="Comic Sans MS"/>
        </w:rPr>
        <w:tab/>
        <w:t>A</w:t>
      </w:r>
      <w:r>
        <w:rPr>
          <w:rFonts w:asciiTheme="minorHAnsi" w:hAnsiTheme="minorHAnsi" w:cs="Comic Sans MS"/>
        </w:rPr>
        <w:tab/>
        <w:t>B</w:t>
      </w:r>
      <w:r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  <w:t>14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A</w:t>
      </w:r>
      <w:r w:rsidRPr="002503CE">
        <w:rPr>
          <w:rFonts w:asciiTheme="minorHAnsi" w:hAnsiTheme="minorHAnsi" w:cs="Comic Sans MS"/>
        </w:rPr>
        <w:tab/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59645388" w14:textId="77777777" w:rsidR="003419BB" w:rsidRPr="002503CE" w:rsidRDefault="003419BB" w:rsidP="003419BB">
      <w:pPr>
        <w:spacing w:line="600" w:lineRule="auto"/>
        <w:jc w:val="center"/>
        <w:rPr>
          <w:rFonts w:asciiTheme="minorHAnsi" w:hAnsiTheme="minorHAnsi" w:cs="Comic Sans MS"/>
        </w:rPr>
      </w:pPr>
      <w:r w:rsidRPr="002503CE">
        <w:rPr>
          <w:rFonts w:asciiTheme="minorHAnsi" w:hAnsiTheme="minorHAnsi" w:cs="Comic Sans MS"/>
        </w:rPr>
        <w:t>5.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B</w:t>
      </w:r>
      <w:r w:rsidRPr="002503CE">
        <w:rPr>
          <w:rFonts w:asciiTheme="minorHAnsi" w:hAnsiTheme="minorHAnsi" w:cs="Comic Sans MS"/>
        </w:rPr>
        <w:tab/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  <w:t>15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78E57BB8" w14:textId="77777777" w:rsidR="003419BB" w:rsidRPr="002503CE" w:rsidRDefault="003419BB" w:rsidP="003419BB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 xml:space="preserve">6. </w:t>
      </w:r>
      <w:r>
        <w:rPr>
          <w:rFonts w:asciiTheme="minorHAnsi" w:hAnsiTheme="minorHAnsi" w:cs="Comic Sans MS"/>
        </w:rPr>
        <w:tab/>
        <w:t>A</w:t>
      </w:r>
      <w:r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B</w:t>
      </w:r>
      <w:r>
        <w:rPr>
          <w:rFonts w:asciiTheme="minorHAnsi" w:hAnsiTheme="minorHAnsi" w:cs="Comic Sans MS"/>
        </w:rPr>
        <w:tab/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 w:rsidRPr="002503CE">
        <w:rPr>
          <w:rFonts w:asciiTheme="minorHAnsi" w:hAnsiTheme="minorHAnsi" w:cs="Comic Sans MS"/>
        </w:rPr>
        <w:tab/>
      </w:r>
      <w:r w:rsidRPr="002503CE"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>16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  <w:t>B</w:t>
      </w:r>
      <w:r w:rsidRPr="002503CE"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16C83097" w14:textId="77777777" w:rsidR="003419BB" w:rsidRPr="002503CE" w:rsidRDefault="003419BB" w:rsidP="003419BB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7.</w:t>
      </w:r>
      <w:r>
        <w:rPr>
          <w:rFonts w:asciiTheme="minorHAnsi" w:hAnsiTheme="minorHAnsi" w:cs="Comic Sans MS"/>
        </w:rPr>
        <w:tab/>
        <w:t>A</w:t>
      </w:r>
      <w:r>
        <w:rPr>
          <w:rFonts w:asciiTheme="minorHAnsi" w:hAnsiTheme="minorHAnsi" w:cs="Comic Sans MS"/>
        </w:rPr>
        <w:tab/>
        <w:t>B</w:t>
      </w:r>
      <w:r>
        <w:rPr>
          <w:rFonts w:asciiTheme="minorHAnsi" w:hAnsiTheme="minorHAnsi" w:cs="Comic Sans MS"/>
        </w:rPr>
        <w:tab/>
        <w:t>C</w:t>
      </w:r>
      <w:r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D</w:t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  <w:t>17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D</w:t>
      </w:r>
    </w:p>
    <w:p w14:paraId="18FCD62B" w14:textId="77777777" w:rsidR="003419BB" w:rsidRPr="002503CE" w:rsidRDefault="003419BB" w:rsidP="003419BB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8.</w:t>
      </w:r>
      <w:r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A</w:t>
      </w:r>
      <w:r>
        <w:rPr>
          <w:rFonts w:asciiTheme="minorHAnsi" w:hAnsiTheme="minorHAnsi" w:cs="Comic Sans MS"/>
        </w:rPr>
        <w:tab/>
        <w:t>B</w:t>
      </w:r>
      <w:r>
        <w:rPr>
          <w:rFonts w:asciiTheme="minorHAnsi" w:hAnsiTheme="minorHAnsi" w:cs="Comic Sans MS"/>
        </w:rPr>
        <w:tab/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  <w:t>18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36B0E3C6" w14:textId="77777777" w:rsidR="003419BB" w:rsidRPr="002503CE" w:rsidRDefault="003419BB" w:rsidP="003419BB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9.</w:t>
      </w:r>
      <w:r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A</w:t>
      </w:r>
      <w:r>
        <w:rPr>
          <w:rFonts w:asciiTheme="minorHAnsi" w:hAnsiTheme="minorHAnsi" w:cs="Comic Sans MS"/>
        </w:rPr>
        <w:tab/>
        <w:t>B</w:t>
      </w:r>
      <w:r>
        <w:rPr>
          <w:rFonts w:asciiTheme="minorHAnsi" w:hAnsiTheme="minorHAnsi" w:cs="Comic Sans MS"/>
        </w:rPr>
        <w:tab/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  <w:t>19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A</w:t>
      </w:r>
      <w:r w:rsidRPr="002503CE">
        <w:rPr>
          <w:rFonts w:asciiTheme="minorHAnsi" w:hAnsiTheme="minorHAnsi" w:cs="Comic Sans MS"/>
        </w:rPr>
        <w:tab/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3B1EE697" w14:textId="77777777" w:rsidR="003419BB" w:rsidRPr="002503CE" w:rsidRDefault="003419BB" w:rsidP="003419BB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10.</w:t>
      </w:r>
      <w:r>
        <w:rPr>
          <w:rFonts w:asciiTheme="minorHAnsi" w:hAnsiTheme="minorHAnsi" w:cs="Comic Sans MS"/>
        </w:rPr>
        <w:tab/>
        <w:t>A</w:t>
      </w:r>
      <w:r>
        <w:rPr>
          <w:rFonts w:asciiTheme="minorHAnsi" w:hAnsiTheme="minorHAnsi" w:cs="Comic Sans MS"/>
        </w:rPr>
        <w:tab/>
        <w:t>B</w:t>
      </w:r>
      <w:r>
        <w:rPr>
          <w:rFonts w:asciiTheme="minorHAnsi" w:hAnsiTheme="minorHAnsi" w:cs="Comic Sans MS"/>
        </w:rPr>
        <w:tab/>
        <w:t>C</w:t>
      </w:r>
      <w:r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D</w:t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  <w:t>20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  <w:t>B</w:t>
      </w:r>
      <w:r w:rsidRPr="002503CE"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2B810985" w14:textId="77777777" w:rsidR="003419BB" w:rsidRDefault="003419BB" w:rsidP="003419BB">
      <w:pPr>
        <w:spacing w:line="600" w:lineRule="auto"/>
        <w:rPr>
          <w:rFonts w:asciiTheme="minorHAnsi" w:hAnsiTheme="minorHAnsi" w:cs="Comic Sans MS"/>
        </w:rPr>
      </w:pPr>
      <w:r w:rsidRPr="002503CE">
        <w:rPr>
          <w:rFonts w:asciiTheme="minorHAnsi" w:hAnsiTheme="minorHAnsi" w:cs="Comic Sans MS"/>
        </w:rPr>
        <w:br w:type="page"/>
      </w:r>
    </w:p>
    <w:p w14:paraId="105704EB" w14:textId="77777777" w:rsidR="003419BB" w:rsidRPr="000F1AB1" w:rsidRDefault="003419BB" w:rsidP="003419BB">
      <w:pPr>
        <w:outlineLvl w:val="0"/>
        <w:rPr>
          <w:b/>
          <w:lang w:val="en-AU"/>
        </w:rPr>
      </w:pPr>
      <w:r>
        <w:rPr>
          <w:b/>
          <w:lang w:val="en-AU"/>
        </w:rPr>
        <w:lastRenderedPageBreak/>
        <w:t>PART B</w:t>
      </w:r>
      <w:r w:rsidRPr="000F1AB1">
        <w:rPr>
          <w:b/>
          <w:lang w:val="en-AU"/>
        </w:rPr>
        <w:t xml:space="preserve">: </w:t>
      </w:r>
      <w:r>
        <w:rPr>
          <w:b/>
          <w:lang w:val="en-AU"/>
        </w:rPr>
        <w:t>Short Answers</w:t>
      </w:r>
      <w:r>
        <w:rPr>
          <w:b/>
          <w:lang w:val="en-AU"/>
        </w:rPr>
        <w:tab/>
        <w:t xml:space="preserve"> (50</w:t>
      </w:r>
      <w:r w:rsidRPr="000F1AB1">
        <w:rPr>
          <w:b/>
          <w:lang w:val="en-AU"/>
        </w:rPr>
        <w:t xml:space="preserve"> marks)</w:t>
      </w:r>
    </w:p>
    <w:p w14:paraId="7564576D" w14:textId="77777777" w:rsidR="003419BB" w:rsidRDefault="003419BB" w:rsidP="003419BB">
      <w:pPr>
        <w:tabs>
          <w:tab w:val="left" w:pos="1440"/>
          <w:tab w:val="left" w:pos="4320"/>
          <w:tab w:val="left" w:pos="7200"/>
        </w:tabs>
        <w:rPr>
          <w:lang w:val="fr-FR"/>
        </w:rPr>
      </w:pPr>
    </w:p>
    <w:p w14:paraId="257AE94F" w14:textId="77777777" w:rsidR="003419BB" w:rsidRPr="000F1AB1" w:rsidRDefault="003419BB" w:rsidP="003419BB">
      <w:pPr>
        <w:tabs>
          <w:tab w:val="left" w:pos="1440"/>
          <w:tab w:val="left" w:pos="4320"/>
          <w:tab w:val="left" w:pos="7200"/>
        </w:tabs>
      </w:pPr>
      <w:r>
        <w:rPr>
          <w:rFonts w:ascii="Arial" w:hAnsi="Arial" w:cs="Arial"/>
          <w:noProof/>
          <w:color w:val="0000FF"/>
          <w:lang w:val="en-AU" w:eastAsia="en-AU"/>
        </w:rPr>
        <w:drawing>
          <wp:anchor distT="0" distB="0" distL="114300" distR="114300" simplePos="0" relativeHeight="251665408" behindDoc="0" locked="0" layoutInCell="1" allowOverlap="1" wp14:anchorId="7312CF97" wp14:editId="33B2B94F">
            <wp:simplePos x="0" y="0"/>
            <wp:positionH relativeFrom="column">
              <wp:posOffset>2145665</wp:posOffset>
            </wp:positionH>
            <wp:positionV relativeFrom="paragraph">
              <wp:posOffset>-102235</wp:posOffset>
            </wp:positionV>
            <wp:extent cx="2362200" cy="3022600"/>
            <wp:effectExtent l="0" t="0" r="0" b="6350"/>
            <wp:wrapTopAndBottom/>
            <wp:docPr id="6" name="Picture 6" descr="http://t3.gstatic.com/images?q=tbn:ANd9GcRf76by4wUe87Z_jD0eOoS_6c1Bq8lEP4KDO-RMaQbn5mUNQy5p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3.gstatic.com/images?q=tbn:ANd9GcRf76by4wUe87Z_jD0eOoS_6c1Bq8lEP4KDO-RMaQbn5mUNQy5p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fr-FR"/>
        </w:rPr>
        <w:t xml:space="preserve">1. </w:t>
      </w:r>
      <w:r>
        <w:t>a) On the diagram above locate and name the respiratory surfaces where gas exchange occurs</w:t>
      </w:r>
      <w:r w:rsidRPr="000F1AB1">
        <w:t>.</w:t>
      </w:r>
      <w:r>
        <w:tab/>
        <w:t>(2</w:t>
      </w:r>
      <w:r w:rsidRPr="000F1AB1">
        <w:t xml:space="preserve"> marks)</w:t>
      </w:r>
    </w:p>
    <w:p w14:paraId="77554726" w14:textId="77777777" w:rsidR="003419BB" w:rsidRDefault="003419BB" w:rsidP="003419BB">
      <w:pPr>
        <w:spacing w:line="360" w:lineRule="auto"/>
      </w:pPr>
      <w:r>
        <w:t xml:space="preserve">    </w:t>
      </w:r>
    </w:p>
    <w:p w14:paraId="1D9779A3" w14:textId="77777777" w:rsidR="003419BB" w:rsidRDefault="003419BB" w:rsidP="003419BB">
      <w:pPr>
        <w:spacing w:line="360" w:lineRule="auto"/>
      </w:pPr>
      <w:r>
        <w:t xml:space="preserve">    </w:t>
      </w:r>
      <w:proofErr w:type="gramStart"/>
      <w:r>
        <w:t>b</w:t>
      </w:r>
      <w:proofErr w:type="gramEnd"/>
      <w:r>
        <w:t xml:space="preserve">) Explain two ways in which moisture is maintained on these surfaces </w:t>
      </w:r>
      <w:r>
        <w:tab/>
      </w:r>
      <w:r>
        <w:tab/>
      </w:r>
      <w:r>
        <w:tab/>
      </w:r>
      <w:r>
        <w:tab/>
        <w:t>(2 marks)</w:t>
      </w:r>
    </w:p>
    <w:p w14:paraId="57222D38" w14:textId="77777777" w:rsidR="003419BB" w:rsidRDefault="003419BB" w:rsidP="003419BB">
      <w:pPr>
        <w:spacing w:line="360" w:lineRule="auto"/>
        <w:rPr>
          <w:color w:val="1F497D" w:themeColor="text2"/>
        </w:rPr>
      </w:pPr>
      <w:r>
        <w:rPr>
          <w:color w:val="1F497D" w:themeColor="text2"/>
        </w:rPr>
        <w:t>1.</w:t>
      </w:r>
      <w:r>
        <w:rPr>
          <w:color w:val="1F497D" w:themeColor="text2"/>
        </w:rPr>
        <w:tab/>
      </w:r>
      <w:proofErr w:type="gramStart"/>
      <w:r>
        <w:rPr>
          <w:color w:val="1F497D" w:themeColor="text2"/>
        </w:rPr>
        <w:t>lungs</w:t>
      </w:r>
      <w:proofErr w:type="gramEnd"/>
      <w:r>
        <w:rPr>
          <w:color w:val="1F497D" w:themeColor="text2"/>
        </w:rPr>
        <w:t xml:space="preserve"> deep inside body – reduce evaporation</w:t>
      </w:r>
    </w:p>
    <w:p w14:paraId="552D905D" w14:textId="77777777" w:rsidR="003419BB" w:rsidRPr="00120482" w:rsidRDefault="003419BB" w:rsidP="003419BB">
      <w:pPr>
        <w:spacing w:line="360" w:lineRule="auto"/>
        <w:rPr>
          <w:color w:val="1F497D" w:themeColor="text2"/>
        </w:rPr>
      </w:pPr>
      <w:r>
        <w:rPr>
          <w:color w:val="1F497D" w:themeColor="text2"/>
        </w:rPr>
        <w:t>2.</w:t>
      </w:r>
      <w:r>
        <w:rPr>
          <w:color w:val="1F497D" w:themeColor="text2"/>
        </w:rPr>
        <w:tab/>
      </w:r>
      <w:proofErr w:type="gramStart"/>
      <w:r>
        <w:rPr>
          <w:color w:val="1F497D" w:themeColor="text2"/>
        </w:rPr>
        <w:t>moist</w:t>
      </w:r>
      <w:proofErr w:type="gramEnd"/>
      <w:r>
        <w:rPr>
          <w:color w:val="1F497D" w:themeColor="text2"/>
        </w:rPr>
        <w:t xml:space="preserve"> surface in respiratory system – humidify air</w:t>
      </w:r>
    </w:p>
    <w:p w14:paraId="50082384" w14:textId="77777777" w:rsidR="003419BB" w:rsidRPr="000F1AB1" w:rsidRDefault="003419BB" w:rsidP="003419BB">
      <w:pPr>
        <w:spacing w:line="360" w:lineRule="auto"/>
      </w:pPr>
    </w:p>
    <w:p w14:paraId="63474FB9" w14:textId="77777777" w:rsidR="003419BB" w:rsidRDefault="003419BB" w:rsidP="003419BB">
      <w:pPr>
        <w:spacing w:line="360" w:lineRule="auto"/>
        <w:rPr>
          <w:rFonts w:eastAsia="Calibri"/>
        </w:rPr>
      </w:pPr>
      <w:r>
        <w:t xml:space="preserve">2. </w:t>
      </w:r>
      <w:proofErr w:type="gramStart"/>
      <w:r>
        <w:t>a</w:t>
      </w:r>
      <w:proofErr w:type="gramEnd"/>
      <w:r>
        <w:t xml:space="preserve">) </w:t>
      </w:r>
      <w:r>
        <w:rPr>
          <w:rFonts w:eastAsia="Calibri"/>
        </w:rPr>
        <w:t>Explain the ways in which</w:t>
      </w:r>
      <w:r w:rsidRPr="000716A9">
        <w:rPr>
          <w:rFonts w:eastAsia="Calibri"/>
        </w:rPr>
        <w:t xml:space="preserve"> carbon dioxide </w:t>
      </w:r>
      <w:r>
        <w:rPr>
          <w:rFonts w:eastAsia="Calibri"/>
        </w:rPr>
        <w:t>is transported in the blood.  Include the amount of carbon dioxide transported via each method.</w:t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  <w:t>(3 marks)</w:t>
      </w:r>
    </w:p>
    <w:p w14:paraId="41CA6511" w14:textId="77777777" w:rsidR="003419BB" w:rsidRDefault="003419BB" w:rsidP="003419BB">
      <w:pPr>
        <w:spacing w:line="360" w:lineRule="auto"/>
        <w:rPr>
          <w:color w:val="1F497D" w:themeColor="text2"/>
        </w:rPr>
      </w:pPr>
      <w:r>
        <w:rPr>
          <w:color w:val="1F497D" w:themeColor="text2"/>
        </w:rPr>
        <w:t>7-8% dissolved in plasma</w:t>
      </w:r>
    </w:p>
    <w:p w14:paraId="0C94167E" w14:textId="77777777" w:rsidR="003419BB" w:rsidRDefault="003419BB" w:rsidP="003419BB">
      <w:pPr>
        <w:spacing w:line="360" w:lineRule="auto"/>
        <w:rPr>
          <w:color w:val="1F497D" w:themeColor="text2"/>
        </w:rPr>
      </w:pPr>
      <w:r>
        <w:rPr>
          <w:color w:val="1F497D" w:themeColor="text2"/>
        </w:rPr>
        <w:t xml:space="preserve">22% </w:t>
      </w:r>
      <w:proofErr w:type="spellStart"/>
      <w:r>
        <w:rPr>
          <w:color w:val="1F497D" w:themeColor="text2"/>
        </w:rPr>
        <w:t>carbanimo</w:t>
      </w:r>
      <w:proofErr w:type="spellEnd"/>
      <w:r>
        <w:rPr>
          <w:color w:val="1F497D" w:themeColor="text2"/>
        </w:rPr>
        <w:t xml:space="preserve"> </w:t>
      </w:r>
      <w:proofErr w:type="spellStart"/>
      <w:r>
        <w:rPr>
          <w:color w:val="1F497D" w:themeColor="text2"/>
        </w:rPr>
        <w:t>haemoglobin</w:t>
      </w:r>
      <w:proofErr w:type="spellEnd"/>
    </w:p>
    <w:p w14:paraId="282FA708" w14:textId="77777777" w:rsidR="003419BB" w:rsidRPr="00764EBA" w:rsidRDefault="003419BB" w:rsidP="003419BB">
      <w:pPr>
        <w:spacing w:line="360" w:lineRule="auto"/>
        <w:rPr>
          <w:color w:val="1F497D" w:themeColor="text2"/>
        </w:rPr>
      </w:pPr>
      <w:r>
        <w:rPr>
          <w:color w:val="1F497D" w:themeColor="text2"/>
        </w:rPr>
        <w:t>70% bicarbonate ions</w:t>
      </w:r>
    </w:p>
    <w:p w14:paraId="4727ADC8" w14:textId="77777777" w:rsidR="003419BB" w:rsidRDefault="003419BB" w:rsidP="003419BB">
      <w:pPr>
        <w:spacing w:line="360" w:lineRule="auto"/>
        <w:rPr>
          <w:rFonts w:eastAsia="Calibri"/>
        </w:rPr>
      </w:pPr>
    </w:p>
    <w:p w14:paraId="58429D42" w14:textId="77777777" w:rsidR="003419BB" w:rsidRDefault="003419BB" w:rsidP="003419BB">
      <w:pPr>
        <w:rPr>
          <w:rFonts w:eastAsia="Calibri"/>
        </w:rPr>
      </w:pPr>
      <w:r>
        <w:rPr>
          <w:rFonts w:eastAsia="Calibri"/>
        </w:rPr>
        <w:br w:type="page"/>
      </w:r>
    </w:p>
    <w:p w14:paraId="0E97D162" w14:textId="77777777" w:rsidR="003419BB" w:rsidRDefault="003419BB" w:rsidP="003419BB">
      <w:pPr>
        <w:spacing w:line="360" w:lineRule="auto"/>
        <w:rPr>
          <w:rFonts w:eastAsia="Calibri"/>
        </w:rPr>
      </w:pPr>
      <w:r>
        <w:rPr>
          <w:rFonts w:eastAsia="Calibri"/>
        </w:rPr>
        <w:lastRenderedPageBreak/>
        <w:t xml:space="preserve">    b) Explain how carbon dioxide moves </w:t>
      </w:r>
      <w:r w:rsidRPr="000716A9">
        <w:rPr>
          <w:rFonts w:eastAsia="Calibri"/>
        </w:rPr>
        <w:t>from the blood, into the lungs and out of the body.</w:t>
      </w:r>
      <w:r>
        <w:rPr>
          <w:rFonts w:eastAsia="Calibri"/>
        </w:rPr>
        <w:tab/>
        <w:t>(2 marks)</w:t>
      </w:r>
    </w:p>
    <w:p w14:paraId="71485F5C" w14:textId="77777777" w:rsidR="003419BB" w:rsidRPr="00764EBA" w:rsidRDefault="003419BB" w:rsidP="003419BB">
      <w:pPr>
        <w:spacing w:line="360" w:lineRule="auto"/>
        <w:rPr>
          <w:color w:val="1F497D" w:themeColor="text2"/>
        </w:rPr>
      </w:pPr>
      <w:proofErr w:type="gramStart"/>
      <w:r>
        <w:rPr>
          <w:color w:val="1F497D" w:themeColor="text2"/>
        </w:rPr>
        <w:t>diffusion</w:t>
      </w:r>
      <w:proofErr w:type="gramEnd"/>
      <w:r>
        <w:rPr>
          <w:color w:val="1F497D" w:themeColor="text2"/>
        </w:rPr>
        <w:t xml:space="preserve"> from high </w:t>
      </w:r>
    </w:p>
    <w:p w14:paraId="007F468F" w14:textId="77777777" w:rsidR="003419BB" w:rsidRDefault="003419BB" w:rsidP="003419BB">
      <w:pPr>
        <w:spacing w:line="360" w:lineRule="auto"/>
        <w:rPr>
          <w:lang w:val="en-AU"/>
        </w:rPr>
      </w:pPr>
    </w:p>
    <w:p w14:paraId="2DC29246" w14:textId="77777777" w:rsidR="003419BB" w:rsidRDefault="003419BB" w:rsidP="003419BB">
      <w:pPr>
        <w:rPr>
          <w:lang w:val="en-AU"/>
        </w:rPr>
      </w:pPr>
    </w:p>
    <w:tbl>
      <w:tblPr>
        <w:tblpPr w:leftFromText="180" w:rightFromText="180" w:vertAnchor="text" w:horzAnchor="page" w:tblpX="2770" w:tblpY="11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4"/>
        <w:gridCol w:w="1843"/>
        <w:gridCol w:w="1843"/>
      </w:tblGrid>
      <w:tr w:rsidR="003419BB" w:rsidRPr="000F1AB1" w14:paraId="0DA577D9" w14:textId="77777777" w:rsidTr="005542EC">
        <w:tc>
          <w:tcPr>
            <w:tcW w:w="2654" w:type="dxa"/>
          </w:tcPr>
          <w:p w14:paraId="1C72555C" w14:textId="77777777" w:rsidR="003419BB" w:rsidRPr="000F1AB1" w:rsidRDefault="003419BB" w:rsidP="005542EC">
            <w:pPr>
              <w:rPr>
                <w:rFonts w:eastAsia="Calibri"/>
              </w:rPr>
            </w:pPr>
          </w:p>
        </w:tc>
        <w:tc>
          <w:tcPr>
            <w:tcW w:w="1843" w:type="dxa"/>
          </w:tcPr>
          <w:p w14:paraId="694165CD" w14:textId="77777777" w:rsidR="003419BB" w:rsidRPr="000F1AB1" w:rsidRDefault="003419BB" w:rsidP="005542EC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INSPIRED AIR</w:t>
            </w:r>
          </w:p>
          <w:p w14:paraId="0CEB5496" w14:textId="77777777" w:rsidR="003419BB" w:rsidRPr="000F1AB1" w:rsidRDefault="003419BB" w:rsidP="005542EC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(Total volume)</w:t>
            </w:r>
          </w:p>
        </w:tc>
        <w:tc>
          <w:tcPr>
            <w:tcW w:w="1843" w:type="dxa"/>
          </w:tcPr>
          <w:p w14:paraId="3B18B7F6" w14:textId="77777777" w:rsidR="003419BB" w:rsidRPr="000F1AB1" w:rsidRDefault="003419BB" w:rsidP="005542EC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EXPIRED AIR</w:t>
            </w:r>
          </w:p>
          <w:p w14:paraId="3E563E6C" w14:textId="77777777" w:rsidR="003419BB" w:rsidRPr="000F1AB1" w:rsidRDefault="003419BB" w:rsidP="005542EC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(Total volume)</w:t>
            </w:r>
          </w:p>
        </w:tc>
      </w:tr>
      <w:tr w:rsidR="003419BB" w:rsidRPr="000F1AB1" w14:paraId="0E29F5D3" w14:textId="77777777" w:rsidTr="005542EC">
        <w:trPr>
          <w:trHeight w:val="307"/>
        </w:trPr>
        <w:tc>
          <w:tcPr>
            <w:tcW w:w="2654" w:type="dxa"/>
          </w:tcPr>
          <w:p w14:paraId="1FF385AB" w14:textId="77777777" w:rsidR="003419BB" w:rsidRPr="000F1AB1" w:rsidRDefault="003419BB" w:rsidP="005542EC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>Oxygen</w:t>
            </w:r>
          </w:p>
        </w:tc>
        <w:tc>
          <w:tcPr>
            <w:tcW w:w="1843" w:type="dxa"/>
          </w:tcPr>
          <w:p w14:paraId="5C5BAFAF" w14:textId="77777777" w:rsidR="003419BB" w:rsidRPr="000F1AB1" w:rsidRDefault="003419BB" w:rsidP="005542EC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>21%</w:t>
            </w:r>
          </w:p>
        </w:tc>
        <w:tc>
          <w:tcPr>
            <w:tcW w:w="1843" w:type="dxa"/>
          </w:tcPr>
          <w:p w14:paraId="446FC01D" w14:textId="77777777" w:rsidR="003419BB" w:rsidRPr="000F1AB1" w:rsidRDefault="003419BB" w:rsidP="005542EC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>17%</w:t>
            </w:r>
          </w:p>
        </w:tc>
      </w:tr>
      <w:tr w:rsidR="003419BB" w:rsidRPr="000F1AB1" w14:paraId="3E0161FE" w14:textId="77777777" w:rsidTr="005542EC">
        <w:tc>
          <w:tcPr>
            <w:tcW w:w="2654" w:type="dxa"/>
          </w:tcPr>
          <w:p w14:paraId="7AC85898" w14:textId="77777777" w:rsidR="003419BB" w:rsidRPr="000F1AB1" w:rsidRDefault="003419BB" w:rsidP="005542EC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>Carbon Dioxide</w:t>
            </w:r>
          </w:p>
        </w:tc>
        <w:tc>
          <w:tcPr>
            <w:tcW w:w="1843" w:type="dxa"/>
          </w:tcPr>
          <w:p w14:paraId="72FBC137" w14:textId="77777777" w:rsidR="003419BB" w:rsidRPr="000F1AB1" w:rsidRDefault="003419BB" w:rsidP="005542EC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>0.04%</w:t>
            </w:r>
          </w:p>
        </w:tc>
        <w:tc>
          <w:tcPr>
            <w:tcW w:w="1843" w:type="dxa"/>
          </w:tcPr>
          <w:p w14:paraId="3F3060E1" w14:textId="77777777" w:rsidR="003419BB" w:rsidRPr="000F1AB1" w:rsidRDefault="003419BB" w:rsidP="005542EC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>4%</w:t>
            </w:r>
          </w:p>
        </w:tc>
      </w:tr>
      <w:tr w:rsidR="003419BB" w:rsidRPr="000F1AB1" w14:paraId="4E0597C6" w14:textId="77777777" w:rsidTr="005542EC">
        <w:tc>
          <w:tcPr>
            <w:tcW w:w="2654" w:type="dxa"/>
          </w:tcPr>
          <w:p w14:paraId="56192756" w14:textId="77777777" w:rsidR="003419BB" w:rsidRPr="000F1AB1" w:rsidRDefault="003419BB" w:rsidP="005542EC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>Nitrogen and inert gases</w:t>
            </w:r>
          </w:p>
        </w:tc>
        <w:tc>
          <w:tcPr>
            <w:tcW w:w="1843" w:type="dxa"/>
          </w:tcPr>
          <w:p w14:paraId="1E06F4D2" w14:textId="77777777" w:rsidR="003419BB" w:rsidRPr="000F1AB1" w:rsidRDefault="003419BB" w:rsidP="005542EC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>78%</w:t>
            </w:r>
          </w:p>
        </w:tc>
        <w:tc>
          <w:tcPr>
            <w:tcW w:w="1843" w:type="dxa"/>
          </w:tcPr>
          <w:p w14:paraId="0BEAE952" w14:textId="77777777" w:rsidR="003419BB" w:rsidRPr="000F1AB1" w:rsidRDefault="003419BB" w:rsidP="005542EC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>78%</w:t>
            </w:r>
          </w:p>
        </w:tc>
      </w:tr>
      <w:tr w:rsidR="003419BB" w:rsidRPr="000F1AB1" w14:paraId="41C15C8E" w14:textId="77777777" w:rsidTr="005542EC">
        <w:tc>
          <w:tcPr>
            <w:tcW w:w="2654" w:type="dxa"/>
          </w:tcPr>
          <w:p w14:paraId="479C6E7B" w14:textId="77777777" w:rsidR="003419BB" w:rsidRPr="000F1AB1" w:rsidRDefault="003419BB" w:rsidP="005542EC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 xml:space="preserve">Water </w:t>
            </w:r>
            <w:proofErr w:type="spellStart"/>
            <w:r w:rsidRPr="000F1AB1">
              <w:rPr>
                <w:rFonts w:eastAsia="Calibri"/>
              </w:rPr>
              <w:t>vapour</w:t>
            </w:r>
            <w:proofErr w:type="spellEnd"/>
          </w:p>
        </w:tc>
        <w:tc>
          <w:tcPr>
            <w:tcW w:w="1843" w:type="dxa"/>
          </w:tcPr>
          <w:p w14:paraId="57473F92" w14:textId="77777777" w:rsidR="003419BB" w:rsidRPr="000F1AB1" w:rsidRDefault="003419BB" w:rsidP="005542EC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>Varies</w:t>
            </w:r>
          </w:p>
        </w:tc>
        <w:tc>
          <w:tcPr>
            <w:tcW w:w="1843" w:type="dxa"/>
          </w:tcPr>
          <w:p w14:paraId="635EAA8A" w14:textId="77777777" w:rsidR="003419BB" w:rsidRPr="000F1AB1" w:rsidRDefault="003419BB" w:rsidP="005542EC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>Saturated</w:t>
            </w:r>
          </w:p>
        </w:tc>
      </w:tr>
      <w:tr w:rsidR="003419BB" w:rsidRPr="000F1AB1" w14:paraId="1355857F" w14:textId="77777777" w:rsidTr="005542EC">
        <w:tc>
          <w:tcPr>
            <w:tcW w:w="2654" w:type="dxa"/>
          </w:tcPr>
          <w:p w14:paraId="3208870F" w14:textId="77777777" w:rsidR="003419BB" w:rsidRPr="000F1AB1" w:rsidRDefault="003419BB" w:rsidP="005542EC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>Temperature</w:t>
            </w:r>
          </w:p>
        </w:tc>
        <w:tc>
          <w:tcPr>
            <w:tcW w:w="1843" w:type="dxa"/>
          </w:tcPr>
          <w:p w14:paraId="0C320B44" w14:textId="77777777" w:rsidR="003419BB" w:rsidRPr="000F1AB1" w:rsidRDefault="003419BB" w:rsidP="005542EC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>Atmospheric</w:t>
            </w:r>
          </w:p>
        </w:tc>
        <w:tc>
          <w:tcPr>
            <w:tcW w:w="1843" w:type="dxa"/>
          </w:tcPr>
          <w:p w14:paraId="76E6E7BF" w14:textId="77777777" w:rsidR="003419BB" w:rsidRPr="000F1AB1" w:rsidRDefault="003419BB" w:rsidP="005542EC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>Body (37</w:t>
            </w:r>
            <w:r w:rsidRPr="000716A9">
              <w:rPr>
                <w:rFonts w:eastAsia="Calibri"/>
                <w:vertAlign w:val="superscript"/>
              </w:rPr>
              <w:t>o</w:t>
            </w:r>
            <w:r w:rsidRPr="000F1AB1">
              <w:rPr>
                <w:rFonts w:eastAsia="Calibri"/>
              </w:rPr>
              <w:t xml:space="preserve"> C)</w:t>
            </w:r>
          </w:p>
        </w:tc>
      </w:tr>
    </w:tbl>
    <w:p w14:paraId="52EF1D65" w14:textId="77777777" w:rsidR="003419BB" w:rsidRPr="00F16989" w:rsidRDefault="003419BB" w:rsidP="003419BB">
      <w:pPr>
        <w:spacing w:line="360" w:lineRule="auto"/>
        <w:rPr>
          <w:rFonts w:eastAsia="Calibri"/>
        </w:rPr>
      </w:pPr>
      <w:r>
        <w:rPr>
          <w:lang w:val="en-AU"/>
        </w:rPr>
        <w:t xml:space="preserve">3. </w:t>
      </w:r>
      <w:r>
        <w:rPr>
          <w:lang w:val="en-AU"/>
        </w:rPr>
        <w:tab/>
      </w:r>
      <w:r w:rsidRPr="000716A9">
        <w:rPr>
          <w:rFonts w:eastAsia="Calibri"/>
        </w:rPr>
        <w:t>Expired air and inspired air differ in composition. The following table gives an approximate comparison.</w:t>
      </w:r>
    </w:p>
    <w:p w14:paraId="3A4797BD" w14:textId="77777777" w:rsidR="003419BB" w:rsidRDefault="003419BB" w:rsidP="003419BB">
      <w:pPr>
        <w:pStyle w:val="ListParagraph"/>
        <w:ind w:left="851"/>
        <w:rPr>
          <w:rFonts w:eastAsia="Calibri"/>
        </w:rPr>
      </w:pPr>
    </w:p>
    <w:p w14:paraId="679504A6" w14:textId="77777777" w:rsidR="003419BB" w:rsidRDefault="003419BB" w:rsidP="003419BB">
      <w:pPr>
        <w:pStyle w:val="ListParagraph"/>
        <w:ind w:left="851"/>
        <w:rPr>
          <w:rFonts w:eastAsia="Calibri"/>
        </w:rPr>
      </w:pPr>
    </w:p>
    <w:p w14:paraId="5AE05016" w14:textId="77777777" w:rsidR="003419BB" w:rsidRDefault="003419BB" w:rsidP="003419BB">
      <w:pPr>
        <w:pStyle w:val="ListParagraph"/>
        <w:ind w:left="851"/>
        <w:rPr>
          <w:rFonts w:eastAsia="Calibri"/>
        </w:rPr>
      </w:pPr>
    </w:p>
    <w:p w14:paraId="6A6D3887" w14:textId="77777777" w:rsidR="003419BB" w:rsidRDefault="003419BB" w:rsidP="003419BB">
      <w:pPr>
        <w:pStyle w:val="ListParagraph"/>
        <w:ind w:left="851"/>
        <w:rPr>
          <w:rFonts w:eastAsia="Calibri"/>
        </w:rPr>
      </w:pPr>
    </w:p>
    <w:p w14:paraId="7B1E7964" w14:textId="77777777" w:rsidR="003419BB" w:rsidRDefault="003419BB" w:rsidP="003419BB">
      <w:pPr>
        <w:pStyle w:val="ListParagraph"/>
        <w:ind w:left="851"/>
        <w:rPr>
          <w:rFonts w:eastAsia="Calibri"/>
        </w:rPr>
      </w:pPr>
    </w:p>
    <w:p w14:paraId="5B23F62D" w14:textId="77777777" w:rsidR="003419BB" w:rsidRDefault="003419BB" w:rsidP="003419BB">
      <w:pPr>
        <w:pStyle w:val="ListParagraph"/>
        <w:ind w:left="851"/>
        <w:rPr>
          <w:rFonts w:eastAsia="Calibri"/>
        </w:rPr>
      </w:pPr>
    </w:p>
    <w:p w14:paraId="0DA7F823" w14:textId="77777777" w:rsidR="003419BB" w:rsidRDefault="003419BB" w:rsidP="003419BB">
      <w:pPr>
        <w:pStyle w:val="ListParagraph"/>
        <w:ind w:left="851"/>
        <w:rPr>
          <w:rFonts w:eastAsia="Calibri"/>
        </w:rPr>
      </w:pPr>
    </w:p>
    <w:p w14:paraId="7FE71DBE" w14:textId="77777777" w:rsidR="003419BB" w:rsidRPr="000F1AB1" w:rsidRDefault="003419BB" w:rsidP="003419BB">
      <w:pPr>
        <w:pStyle w:val="ListParagraph"/>
        <w:ind w:left="851"/>
        <w:rPr>
          <w:rFonts w:eastAsia="Calibri"/>
        </w:rPr>
      </w:pPr>
    </w:p>
    <w:p w14:paraId="606D09B8" w14:textId="77777777" w:rsidR="003419BB" w:rsidRDefault="003419BB" w:rsidP="003419BB">
      <w:pPr>
        <w:spacing w:line="360" w:lineRule="auto"/>
        <w:rPr>
          <w:rFonts w:eastAsia="Calibri"/>
        </w:rPr>
      </w:pPr>
    </w:p>
    <w:p w14:paraId="521AAFE2" w14:textId="77777777" w:rsidR="003419BB" w:rsidRDefault="003419BB" w:rsidP="003419BB">
      <w:pPr>
        <w:spacing w:line="360" w:lineRule="auto"/>
        <w:rPr>
          <w:rFonts w:eastAsia="Calibri"/>
        </w:rPr>
      </w:pPr>
    </w:p>
    <w:p w14:paraId="64DA5B59" w14:textId="77777777" w:rsidR="003419BB" w:rsidRDefault="003419BB" w:rsidP="003419BB">
      <w:pPr>
        <w:spacing w:line="360" w:lineRule="auto"/>
        <w:rPr>
          <w:rFonts w:eastAsia="Calibri"/>
        </w:rPr>
      </w:pPr>
    </w:p>
    <w:p w14:paraId="27EF54E7" w14:textId="77777777" w:rsidR="003419BB" w:rsidRDefault="003419BB" w:rsidP="003419BB">
      <w:pPr>
        <w:spacing w:line="360" w:lineRule="auto"/>
        <w:rPr>
          <w:rFonts w:eastAsia="Calibri"/>
        </w:rPr>
      </w:pPr>
      <w:r w:rsidRPr="000716A9">
        <w:rPr>
          <w:rFonts w:eastAsia="Calibri"/>
        </w:rPr>
        <w:t>Explain the differences or the lack of difference bet</w:t>
      </w:r>
      <w:r>
        <w:rPr>
          <w:rFonts w:eastAsia="Calibri"/>
        </w:rPr>
        <w:t xml:space="preserve">ween the inspired and </w:t>
      </w:r>
      <w:r w:rsidRPr="000716A9">
        <w:rPr>
          <w:rFonts w:eastAsia="Calibri"/>
        </w:rPr>
        <w:t>expired values shown in the table.</w:t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  <w:t>(5 marks)</w:t>
      </w:r>
    </w:p>
    <w:p w14:paraId="3505CBAA" w14:textId="3EEEF008" w:rsidR="003419BB" w:rsidRPr="009C2774" w:rsidRDefault="009C2774" w:rsidP="003419BB">
      <w:pPr>
        <w:spacing w:line="360" w:lineRule="auto"/>
        <w:rPr>
          <w:color w:val="7030A0"/>
        </w:rPr>
      </w:pPr>
      <w:r w:rsidRPr="009C2774">
        <w:rPr>
          <w:color w:val="7030A0"/>
        </w:rPr>
        <w:t>1 mark for each</w:t>
      </w:r>
    </w:p>
    <w:p w14:paraId="549DA5D0" w14:textId="2E315663" w:rsidR="009C2774" w:rsidRPr="009C2774" w:rsidRDefault="009C2774" w:rsidP="003419BB">
      <w:pPr>
        <w:spacing w:line="360" w:lineRule="auto"/>
        <w:rPr>
          <w:color w:val="7030A0"/>
        </w:rPr>
      </w:pPr>
      <w:r w:rsidRPr="009C2774">
        <w:rPr>
          <w:color w:val="7030A0"/>
        </w:rPr>
        <w:t>Difference (or lack of) explained no marks for just listing</w:t>
      </w:r>
    </w:p>
    <w:p w14:paraId="3A6316B8" w14:textId="77777777" w:rsidR="003419BB" w:rsidRPr="000F1AB1" w:rsidRDefault="003419BB" w:rsidP="003419BB">
      <w:pPr>
        <w:spacing w:line="360" w:lineRule="auto"/>
      </w:pPr>
    </w:p>
    <w:p w14:paraId="066B6225" w14:textId="77777777" w:rsidR="003419BB" w:rsidRDefault="003419BB" w:rsidP="003419BB">
      <w:pPr>
        <w:rPr>
          <w:lang w:val="en-AU"/>
        </w:rPr>
      </w:pPr>
      <w:r>
        <w:br w:type="page"/>
      </w:r>
    </w:p>
    <w:p w14:paraId="60A0DBFD" w14:textId="77777777" w:rsidR="003419BB" w:rsidRDefault="003419BB" w:rsidP="003419BB">
      <w:pPr>
        <w:pStyle w:val="Header"/>
        <w:tabs>
          <w:tab w:val="clear" w:pos="4320"/>
          <w:tab w:val="clear" w:pos="8640"/>
        </w:tabs>
        <w:spacing w:line="360" w:lineRule="auto"/>
      </w:pPr>
      <w:r>
        <w:lastRenderedPageBreak/>
        <w:t>4.</w:t>
      </w:r>
      <w:r>
        <w:tab/>
        <w:t xml:space="preserve"> </w:t>
      </w:r>
      <w:r w:rsidRPr="000F1AB1">
        <w:t>Explain the difference between inspiratory r</w:t>
      </w:r>
      <w:r>
        <w:t xml:space="preserve">eserve volume and expiratory </w:t>
      </w:r>
      <w:r w:rsidRPr="000F1AB1">
        <w:t>reserve volume. Use a neat, labelled diagram to support your description.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(3 marks)</w:t>
      </w:r>
    </w:p>
    <w:p w14:paraId="4ED1019F" w14:textId="591DDA8E" w:rsidR="009C2774" w:rsidRDefault="009C2774" w:rsidP="003419BB">
      <w:pPr>
        <w:spacing w:line="360" w:lineRule="auto"/>
        <w:rPr>
          <w:color w:val="7030A0"/>
        </w:rPr>
      </w:pPr>
      <w:r>
        <w:rPr>
          <w:color w:val="7030A0"/>
        </w:rPr>
        <w:t>- 1 for each missing</w:t>
      </w:r>
    </w:p>
    <w:p w14:paraId="4338122B" w14:textId="77777777" w:rsidR="009C2774" w:rsidRDefault="009C2774" w:rsidP="003419BB">
      <w:pPr>
        <w:spacing w:line="360" w:lineRule="auto"/>
        <w:rPr>
          <w:color w:val="7030A0"/>
        </w:rPr>
      </w:pPr>
    </w:p>
    <w:p w14:paraId="24AC11BB" w14:textId="22E6B884" w:rsidR="003419BB" w:rsidRDefault="009C2774" w:rsidP="003419BB">
      <w:pPr>
        <w:spacing w:line="360" w:lineRule="auto"/>
        <w:rPr>
          <w:color w:val="7030A0"/>
        </w:rPr>
      </w:pPr>
      <w:r>
        <w:rPr>
          <w:color w:val="7030A0"/>
        </w:rPr>
        <w:t>Tidal volume and both reserves drawn on appropriate picture</w:t>
      </w:r>
    </w:p>
    <w:p w14:paraId="695658BE" w14:textId="437812DF" w:rsidR="009C2774" w:rsidRDefault="009C2774" w:rsidP="003419BB">
      <w:pPr>
        <w:spacing w:line="360" w:lineRule="auto"/>
        <w:rPr>
          <w:color w:val="7030A0"/>
        </w:rPr>
      </w:pPr>
      <w:r>
        <w:rPr>
          <w:color w:val="7030A0"/>
        </w:rPr>
        <w:t>Appropriate description for inspiratory and expiratory which highlights difference</w:t>
      </w:r>
    </w:p>
    <w:p w14:paraId="3D355E86" w14:textId="77777777" w:rsidR="009C2774" w:rsidRDefault="009C2774" w:rsidP="003419BB">
      <w:pPr>
        <w:spacing w:line="360" w:lineRule="auto"/>
        <w:rPr>
          <w:color w:val="7030A0"/>
        </w:rPr>
      </w:pPr>
    </w:p>
    <w:p w14:paraId="3CFDCB46" w14:textId="6F6C08DB" w:rsidR="009C2774" w:rsidRDefault="009C2774" w:rsidP="003419BB">
      <w:pPr>
        <w:spacing w:line="360" w:lineRule="auto"/>
        <w:rPr>
          <w:color w:val="7030A0"/>
        </w:rPr>
      </w:pPr>
      <w:r>
        <w:rPr>
          <w:color w:val="7030A0"/>
        </w:rPr>
        <w:t>No marks if no diagram</w:t>
      </w:r>
    </w:p>
    <w:p w14:paraId="08415E72" w14:textId="77777777" w:rsidR="009C2774" w:rsidRDefault="009C2774" w:rsidP="003419BB">
      <w:pPr>
        <w:spacing w:line="360" w:lineRule="auto"/>
        <w:rPr>
          <w:color w:val="7030A0"/>
        </w:rPr>
      </w:pPr>
    </w:p>
    <w:p w14:paraId="710366C8" w14:textId="77777777" w:rsidR="003419BB" w:rsidRDefault="003419BB" w:rsidP="003419BB">
      <w:pPr>
        <w:spacing w:line="360" w:lineRule="auto"/>
      </w:pPr>
    </w:p>
    <w:p w14:paraId="2A8AFF5E" w14:textId="77777777" w:rsidR="003419BB" w:rsidRDefault="003419BB" w:rsidP="003419BB">
      <w:pPr>
        <w:spacing w:line="360" w:lineRule="auto"/>
      </w:pPr>
    </w:p>
    <w:p w14:paraId="3173849A" w14:textId="77777777" w:rsidR="003419BB" w:rsidRDefault="003419BB" w:rsidP="003419BB">
      <w:pPr>
        <w:spacing w:line="360" w:lineRule="auto"/>
      </w:pPr>
    </w:p>
    <w:p w14:paraId="37B2DE6A" w14:textId="77777777" w:rsidR="003419BB" w:rsidRDefault="003419BB" w:rsidP="003419BB">
      <w:pPr>
        <w:spacing w:line="360" w:lineRule="auto"/>
      </w:pPr>
    </w:p>
    <w:p w14:paraId="640B5382" w14:textId="77777777" w:rsidR="003419BB" w:rsidRDefault="003419BB" w:rsidP="003419BB">
      <w:pPr>
        <w:spacing w:line="360" w:lineRule="auto"/>
      </w:pPr>
    </w:p>
    <w:p w14:paraId="218F9B9D" w14:textId="77777777" w:rsidR="003419BB" w:rsidRDefault="003419BB" w:rsidP="003419BB">
      <w:pPr>
        <w:spacing w:line="360" w:lineRule="auto"/>
      </w:pPr>
    </w:p>
    <w:p w14:paraId="1D519367" w14:textId="77777777" w:rsidR="003419BB" w:rsidRDefault="003419BB" w:rsidP="003419BB">
      <w:pPr>
        <w:spacing w:line="360" w:lineRule="auto"/>
      </w:pPr>
    </w:p>
    <w:p w14:paraId="5D90A730" w14:textId="77777777" w:rsidR="003419BB" w:rsidRDefault="003419BB" w:rsidP="003419BB">
      <w:pPr>
        <w:spacing w:line="360" w:lineRule="auto"/>
      </w:pPr>
    </w:p>
    <w:p w14:paraId="116AD54D" w14:textId="77777777" w:rsidR="003419BB" w:rsidRDefault="003419BB" w:rsidP="003419BB">
      <w:pPr>
        <w:spacing w:line="360" w:lineRule="auto"/>
      </w:pPr>
    </w:p>
    <w:p w14:paraId="4A859DEC" w14:textId="77777777" w:rsidR="003419BB" w:rsidRDefault="003419BB" w:rsidP="003419BB"/>
    <w:p w14:paraId="0308545C" w14:textId="77777777" w:rsidR="003419BB" w:rsidRDefault="003419BB" w:rsidP="003419BB">
      <w:pPr>
        <w:spacing w:line="360" w:lineRule="auto"/>
      </w:pPr>
      <w:r>
        <w:rPr>
          <w:rFonts w:eastAsia="Calibri"/>
        </w:rPr>
        <w:t>5.</w:t>
      </w:r>
    </w:p>
    <w:p w14:paraId="7198F6EE" w14:textId="77777777" w:rsidR="003419BB" w:rsidRDefault="003419BB" w:rsidP="003419BB">
      <w:r>
        <w:rPr>
          <w:noProof/>
          <w:lang w:val="en-AU" w:eastAsia="en-AU"/>
        </w:rPr>
        <w:drawing>
          <wp:inline distT="0" distB="0" distL="0" distR="0" wp14:anchorId="6A7BE34A" wp14:editId="2DCB74B0">
            <wp:extent cx="5549900" cy="2673013"/>
            <wp:effectExtent l="0" t="0" r="0" b="0"/>
            <wp:docPr id="7" name="Picture 19" descr="Macintosh HD:Users:sbana:Desktop:Screen shot 2011-06-18 at 9.33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sbana:Desktop:Screen shot 2011-06-18 at 9.33.11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67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5FA6F" w14:textId="77777777" w:rsidR="003419BB" w:rsidRDefault="003419BB" w:rsidP="003419BB">
      <w:pPr>
        <w:spacing w:line="360" w:lineRule="auto"/>
      </w:pPr>
      <w:r>
        <w:t>Which diagram indicates a person that is inhaling? Explain your reasoning.</w:t>
      </w:r>
      <w:r>
        <w:tab/>
      </w:r>
      <w:r>
        <w:tab/>
        <w:t>(3 marks)</w:t>
      </w:r>
    </w:p>
    <w:p w14:paraId="1DF0106A" w14:textId="77777777" w:rsidR="009C2774" w:rsidRDefault="009C2774" w:rsidP="003419BB">
      <w:pPr>
        <w:spacing w:line="360" w:lineRule="auto"/>
        <w:rPr>
          <w:color w:val="7030A0"/>
        </w:rPr>
      </w:pPr>
      <w:r>
        <w:rPr>
          <w:color w:val="7030A0"/>
        </w:rPr>
        <w:t>B – 1 mark</w:t>
      </w:r>
    </w:p>
    <w:p w14:paraId="3E621DA1" w14:textId="601EE4CB" w:rsidR="003419BB" w:rsidRDefault="009C2774" w:rsidP="003419BB">
      <w:pPr>
        <w:spacing w:line="360" w:lineRule="auto"/>
        <w:rPr>
          <w:rFonts w:eastAsia="Calibri"/>
        </w:rPr>
      </w:pPr>
      <w:r>
        <w:rPr>
          <w:color w:val="7030A0"/>
        </w:rPr>
        <w:t>1 mark for any 2 reasons</w:t>
      </w:r>
      <w:r w:rsidR="003419BB">
        <w:rPr>
          <w:rFonts w:eastAsia="Calibri"/>
        </w:rPr>
        <w:br w:type="page"/>
      </w:r>
    </w:p>
    <w:p w14:paraId="55177072" w14:textId="77777777" w:rsidR="003419BB" w:rsidRPr="000F1AB1" w:rsidRDefault="003419BB" w:rsidP="003419BB">
      <w:pPr>
        <w:pStyle w:val="Header"/>
        <w:tabs>
          <w:tab w:val="clear" w:pos="4320"/>
          <w:tab w:val="clear" w:pos="8640"/>
        </w:tabs>
      </w:pPr>
      <w:r>
        <w:rPr>
          <w:rFonts w:eastAsia="Calibri"/>
          <w:lang w:val="en-US"/>
        </w:rPr>
        <w:lastRenderedPageBreak/>
        <w:t xml:space="preserve">6. </w:t>
      </w:r>
      <w:r>
        <w:rPr>
          <w:rFonts w:eastAsia="Calibri"/>
          <w:lang w:val="en-US"/>
        </w:rPr>
        <w:tab/>
      </w:r>
      <w:r w:rsidRPr="000F1AB1">
        <w:t>The table below shows the main causes of death in Australia (2000).</w:t>
      </w:r>
    </w:p>
    <w:p w14:paraId="7F419FC6" w14:textId="77777777" w:rsidR="003419BB" w:rsidRPr="000F1AB1" w:rsidRDefault="003419BB" w:rsidP="003419BB">
      <w:pPr>
        <w:pStyle w:val="Header"/>
        <w:tabs>
          <w:tab w:val="clear" w:pos="4320"/>
          <w:tab w:val="clear" w:pos="8640"/>
        </w:tabs>
        <w:ind w:left="851"/>
      </w:pPr>
    </w:p>
    <w:tbl>
      <w:tblPr>
        <w:tblW w:w="0" w:type="auto"/>
        <w:tblInd w:w="21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35"/>
        <w:gridCol w:w="2675"/>
      </w:tblGrid>
      <w:tr w:rsidR="003419BB" w:rsidRPr="000F1AB1" w14:paraId="7C8C3128" w14:textId="77777777" w:rsidTr="005542EC">
        <w:tc>
          <w:tcPr>
            <w:tcW w:w="2935" w:type="dxa"/>
          </w:tcPr>
          <w:p w14:paraId="139B7162" w14:textId="77777777" w:rsidR="003419BB" w:rsidRPr="000F1AB1" w:rsidRDefault="003419BB" w:rsidP="005542EC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b/>
                <w:bCs/>
              </w:rPr>
            </w:pPr>
            <w:r w:rsidRPr="000F1AB1">
              <w:rPr>
                <w:b/>
                <w:bCs/>
              </w:rPr>
              <w:t>Cause</w:t>
            </w:r>
          </w:p>
        </w:tc>
        <w:tc>
          <w:tcPr>
            <w:tcW w:w="2675" w:type="dxa"/>
          </w:tcPr>
          <w:p w14:paraId="4D597938" w14:textId="77777777" w:rsidR="003419BB" w:rsidRPr="000F1AB1" w:rsidRDefault="003419BB" w:rsidP="005542EC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b/>
                <w:bCs/>
              </w:rPr>
            </w:pPr>
            <w:r w:rsidRPr="000F1AB1">
              <w:rPr>
                <w:b/>
                <w:bCs/>
              </w:rPr>
              <w:t>%</w:t>
            </w:r>
          </w:p>
        </w:tc>
      </w:tr>
      <w:tr w:rsidR="003419BB" w:rsidRPr="000F1AB1" w14:paraId="579A5DEA" w14:textId="77777777" w:rsidTr="005542EC">
        <w:tc>
          <w:tcPr>
            <w:tcW w:w="2935" w:type="dxa"/>
          </w:tcPr>
          <w:p w14:paraId="2946C73D" w14:textId="77777777" w:rsidR="003419BB" w:rsidRPr="000F1AB1" w:rsidRDefault="003419BB" w:rsidP="005542EC">
            <w:pPr>
              <w:pStyle w:val="Header"/>
              <w:tabs>
                <w:tab w:val="clear" w:pos="4320"/>
                <w:tab w:val="clear" w:pos="8640"/>
              </w:tabs>
            </w:pPr>
            <w:r w:rsidRPr="000F1AB1">
              <w:t>Cancer</w:t>
            </w:r>
          </w:p>
        </w:tc>
        <w:tc>
          <w:tcPr>
            <w:tcW w:w="2675" w:type="dxa"/>
          </w:tcPr>
          <w:p w14:paraId="1B5644CE" w14:textId="77777777" w:rsidR="003419BB" w:rsidRPr="000F1AB1" w:rsidRDefault="003419BB" w:rsidP="005542EC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 w:rsidRPr="000F1AB1">
              <w:t>27.8</w:t>
            </w:r>
          </w:p>
        </w:tc>
      </w:tr>
      <w:tr w:rsidR="003419BB" w:rsidRPr="000F1AB1" w14:paraId="55F5CB08" w14:textId="77777777" w:rsidTr="005542EC">
        <w:tc>
          <w:tcPr>
            <w:tcW w:w="2935" w:type="dxa"/>
          </w:tcPr>
          <w:p w14:paraId="5811B3FF" w14:textId="77777777" w:rsidR="003419BB" w:rsidRPr="000F1AB1" w:rsidRDefault="003419BB" w:rsidP="005542EC">
            <w:pPr>
              <w:pStyle w:val="Header"/>
              <w:tabs>
                <w:tab w:val="clear" w:pos="4320"/>
                <w:tab w:val="clear" w:pos="8640"/>
              </w:tabs>
            </w:pPr>
            <w:r w:rsidRPr="000F1AB1">
              <w:t>Heart Disease</w:t>
            </w:r>
          </w:p>
        </w:tc>
        <w:tc>
          <w:tcPr>
            <w:tcW w:w="2675" w:type="dxa"/>
          </w:tcPr>
          <w:p w14:paraId="3A331D3F" w14:textId="77777777" w:rsidR="003419BB" w:rsidRPr="000F1AB1" w:rsidRDefault="003419BB" w:rsidP="005542EC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 w:rsidRPr="000F1AB1">
              <w:t>20.7</w:t>
            </w:r>
          </w:p>
        </w:tc>
      </w:tr>
      <w:tr w:rsidR="003419BB" w:rsidRPr="000F1AB1" w14:paraId="4D1D56B6" w14:textId="77777777" w:rsidTr="005542EC">
        <w:tc>
          <w:tcPr>
            <w:tcW w:w="2935" w:type="dxa"/>
          </w:tcPr>
          <w:p w14:paraId="517AE73E" w14:textId="77777777" w:rsidR="003419BB" w:rsidRPr="000F1AB1" w:rsidRDefault="003419BB" w:rsidP="005542EC">
            <w:pPr>
              <w:pStyle w:val="Header"/>
              <w:tabs>
                <w:tab w:val="clear" w:pos="4320"/>
                <w:tab w:val="clear" w:pos="8640"/>
              </w:tabs>
            </w:pPr>
            <w:r w:rsidRPr="000F1AB1">
              <w:t>Stroke</w:t>
            </w:r>
          </w:p>
        </w:tc>
        <w:tc>
          <w:tcPr>
            <w:tcW w:w="2675" w:type="dxa"/>
          </w:tcPr>
          <w:p w14:paraId="73062098" w14:textId="77777777" w:rsidR="003419BB" w:rsidRPr="000F1AB1" w:rsidRDefault="003419BB" w:rsidP="005542EC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 w:rsidRPr="000F1AB1">
              <w:t xml:space="preserve">  9.6</w:t>
            </w:r>
          </w:p>
        </w:tc>
      </w:tr>
      <w:tr w:rsidR="003419BB" w:rsidRPr="000F1AB1" w14:paraId="3F16C37E" w14:textId="77777777" w:rsidTr="005542EC">
        <w:tc>
          <w:tcPr>
            <w:tcW w:w="2935" w:type="dxa"/>
          </w:tcPr>
          <w:p w14:paraId="799468BE" w14:textId="77777777" w:rsidR="003419BB" w:rsidRPr="000F1AB1" w:rsidRDefault="003419BB" w:rsidP="005542EC">
            <w:pPr>
              <w:pStyle w:val="Header"/>
              <w:tabs>
                <w:tab w:val="clear" w:pos="4320"/>
                <w:tab w:val="clear" w:pos="8640"/>
              </w:tabs>
            </w:pPr>
            <w:r w:rsidRPr="000F1AB1">
              <w:t>Respiratory disease</w:t>
            </w:r>
          </w:p>
        </w:tc>
        <w:tc>
          <w:tcPr>
            <w:tcW w:w="2675" w:type="dxa"/>
          </w:tcPr>
          <w:p w14:paraId="4D833F0D" w14:textId="77777777" w:rsidR="003419BB" w:rsidRPr="000F1AB1" w:rsidRDefault="003419BB" w:rsidP="005542EC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 w:rsidRPr="000F1AB1">
              <w:t xml:space="preserve">  4.6</w:t>
            </w:r>
          </w:p>
        </w:tc>
      </w:tr>
      <w:tr w:rsidR="003419BB" w:rsidRPr="000F1AB1" w14:paraId="2BC27F5A" w14:textId="77777777" w:rsidTr="005542EC">
        <w:tc>
          <w:tcPr>
            <w:tcW w:w="2935" w:type="dxa"/>
          </w:tcPr>
          <w:p w14:paraId="67569695" w14:textId="77777777" w:rsidR="003419BB" w:rsidRPr="000F1AB1" w:rsidRDefault="003419BB" w:rsidP="005542EC">
            <w:pPr>
              <w:pStyle w:val="Header"/>
              <w:tabs>
                <w:tab w:val="clear" w:pos="4320"/>
                <w:tab w:val="clear" w:pos="8640"/>
              </w:tabs>
            </w:pPr>
            <w:r w:rsidRPr="000F1AB1">
              <w:t>Accidents</w:t>
            </w:r>
          </w:p>
        </w:tc>
        <w:tc>
          <w:tcPr>
            <w:tcW w:w="2675" w:type="dxa"/>
          </w:tcPr>
          <w:p w14:paraId="7FDBBBD9" w14:textId="77777777" w:rsidR="003419BB" w:rsidRPr="000F1AB1" w:rsidRDefault="003419BB" w:rsidP="005542EC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 w:rsidRPr="000F1AB1">
              <w:t xml:space="preserve">  4.0</w:t>
            </w:r>
          </w:p>
        </w:tc>
      </w:tr>
      <w:tr w:rsidR="003419BB" w:rsidRPr="000F1AB1" w14:paraId="1D0ED665" w14:textId="77777777" w:rsidTr="005542EC">
        <w:tc>
          <w:tcPr>
            <w:tcW w:w="2935" w:type="dxa"/>
          </w:tcPr>
          <w:p w14:paraId="5F9C5B69" w14:textId="77777777" w:rsidR="003419BB" w:rsidRPr="000F1AB1" w:rsidRDefault="003419BB" w:rsidP="005542EC">
            <w:pPr>
              <w:pStyle w:val="Header"/>
              <w:tabs>
                <w:tab w:val="clear" w:pos="4320"/>
                <w:tab w:val="clear" w:pos="8640"/>
              </w:tabs>
            </w:pPr>
            <w:r w:rsidRPr="000F1AB1">
              <w:t>Diabetes</w:t>
            </w:r>
          </w:p>
        </w:tc>
        <w:tc>
          <w:tcPr>
            <w:tcW w:w="2675" w:type="dxa"/>
          </w:tcPr>
          <w:p w14:paraId="0C6BC26F" w14:textId="77777777" w:rsidR="003419BB" w:rsidRPr="000F1AB1" w:rsidRDefault="003419BB" w:rsidP="005542EC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 w:rsidRPr="000F1AB1">
              <w:t xml:space="preserve">  2.3</w:t>
            </w:r>
          </w:p>
        </w:tc>
      </w:tr>
      <w:tr w:rsidR="003419BB" w:rsidRPr="000F1AB1" w14:paraId="7E020472" w14:textId="77777777" w:rsidTr="005542EC">
        <w:tc>
          <w:tcPr>
            <w:tcW w:w="2935" w:type="dxa"/>
          </w:tcPr>
          <w:p w14:paraId="5D43B1C3" w14:textId="77777777" w:rsidR="003419BB" w:rsidRPr="000F1AB1" w:rsidRDefault="003419BB" w:rsidP="005542EC">
            <w:pPr>
              <w:pStyle w:val="Header"/>
              <w:tabs>
                <w:tab w:val="clear" w:pos="4320"/>
                <w:tab w:val="clear" w:pos="8640"/>
              </w:tabs>
            </w:pPr>
            <w:r w:rsidRPr="000F1AB1">
              <w:t>Influenza &amp; Pneumonia</w:t>
            </w:r>
          </w:p>
        </w:tc>
        <w:tc>
          <w:tcPr>
            <w:tcW w:w="2675" w:type="dxa"/>
          </w:tcPr>
          <w:p w14:paraId="09077437" w14:textId="77777777" w:rsidR="003419BB" w:rsidRPr="000F1AB1" w:rsidRDefault="003419BB" w:rsidP="005542EC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 w:rsidRPr="000F1AB1">
              <w:t xml:space="preserve">  2.3</w:t>
            </w:r>
          </w:p>
        </w:tc>
      </w:tr>
      <w:tr w:rsidR="003419BB" w:rsidRPr="000F1AB1" w14:paraId="2BC1D0BB" w14:textId="77777777" w:rsidTr="005542EC">
        <w:tc>
          <w:tcPr>
            <w:tcW w:w="2935" w:type="dxa"/>
          </w:tcPr>
          <w:p w14:paraId="2E717889" w14:textId="77777777" w:rsidR="003419BB" w:rsidRPr="000F1AB1" w:rsidRDefault="003419BB" w:rsidP="005542EC">
            <w:pPr>
              <w:pStyle w:val="Header"/>
              <w:tabs>
                <w:tab w:val="clear" w:pos="4320"/>
                <w:tab w:val="clear" w:pos="8640"/>
              </w:tabs>
            </w:pPr>
            <w:r w:rsidRPr="000F1AB1">
              <w:t>Other(s)</w:t>
            </w:r>
          </w:p>
        </w:tc>
        <w:tc>
          <w:tcPr>
            <w:tcW w:w="2675" w:type="dxa"/>
          </w:tcPr>
          <w:p w14:paraId="5229E1A1" w14:textId="77777777" w:rsidR="003419BB" w:rsidRPr="000F1AB1" w:rsidRDefault="003419BB" w:rsidP="005542EC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 w:rsidRPr="000F1AB1">
              <w:t>28.6</w:t>
            </w:r>
          </w:p>
        </w:tc>
      </w:tr>
      <w:tr w:rsidR="003419BB" w:rsidRPr="000F1AB1" w14:paraId="7079A4FA" w14:textId="77777777" w:rsidTr="005542EC">
        <w:tc>
          <w:tcPr>
            <w:tcW w:w="2935" w:type="dxa"/>
          </w:tcPr>
          <w:p w14:paraId="45715759" w14:textId="77777777" w:rsidR="003419BB" w:rsidRPr="000F1AB1" w:rsidRDefault="003419BB" w:rsidP="005542EC">
            <w:pPr>
              <w:pStyle w:val="Header"/>
              <w:tabs>
                <w:tab w:val="clear" w:pos="4320"/>
                <w:tab w:val="clear" w:pos="8640"/>
              </w:tabs>
              <w:rPr>
                <w:b/>
                <w:bCs/>
              </w:rPr>
            </w:pPr>
            <w:r w:rsidRPr="000F1AB1">
              <w:rPr>
                <w:b/>
                <w:bCs/>
              </w:rPr>
              <w:t>Total (percentage)</w:t>
            </w:r>
          </w:p>
        </w:tc>
        <w:tc>
          <w:tcPr>
            <w:tcW w:w="2675" w:type="dxa"/>
          </w:tcPr>
          <w:p w14:paraId="2830BAC3" w14:textId="77777777" w:rsidR="003419BB" w:rsidRPr="000F1AB1" w:rsidRDefault="003419BB" w:rsidP="005542EC">
            <w:pPr>
              <w:pStyle w:val="Header"/>
              <w:tabs>
                <w:tab w:val="clear" w:pos="4320"/>
                <w:tab w:val="clear" w:pos="8640"/>
              </w:tabs>
              <w:rPr>
                <w:b/>
                <w:bCs/>
              </w:rPr>
            </w:pPr>
            <w:r w:rsidRPr="000F1AB1">
              <w:rPr>
                <w:b/>
                <w:bCs/>
              </w:rPr>
              <w:t xml:space="preserve">               100.0</w:t>
            </w:r>
          </w:p>
        </w:tc>
      </w:tr>
    </w:tbl>
    <w:p w14:paraId="05BAF85F" w14:textId="77777777" w:rsidR="003419BB" w:rsidRDefault="003419BB" w:rsidP="003419BB">
      <w:pPr>
        <w:pStyle w:val="Header"/>
        <w:tabs>
          <w:tab w:val="clear" w:pos="4320"/>
          <w:tab w:val="clear" w:pos="8640"/>
        </w:tabs>
        <w:ind w:left="851"/>
      </w:pPr>
    </w:p>
    <w:p w14:paraId="70D6F70D" w14:textId="77777777" w:rsidR="003419BB" w:rsidRPr="000F1AB1" w:rsidRDefault="003419BB" w:rsidP="003419BB">
      <w:pPr>
        <w:pStyle w:val="Header"/>
        <w:tabs>
          <w:tab w:val="clear" w:pos="4320"/>
          <w:tab w:val="clear" w:pos="8640"/>
        </w:tabs>
        <w:ind w:left="851"/>
      </w:pPr>
    </w:p>
    <w:p w14:paraId="01D0A3D0" w14:textId="77777777" w:rsidR="003419BB" w:rsidRDefault="003419BB" w:rsidP="003419BB">
      <w:pPr>
        <w:pStyle w:val="Header"/>
        <w:tabs>
          <w:tab w:val="clear" w:pos="4320"/>
          <w:tab w:val="clear" w:pos="8640"/>
        </w:tabs>
        <w:spacing w:line="360" w:lineRule="auto"/>
      </w:pPr>
      <w:r>
        <w:t xml:space="preserve">a) </w:t>
      </w:r>
      <w:r w:rsidRPr="000F1AB1">
        <w:t xml:space="preserve">List TWO factors that </w:t>
      </w:r>
      <w:r>
        <w:t xml:space="preserve">could </w:t>
      </w:r>
      <w:r w:rsidRPr="000F1AB1">
        <w:t>contribute to he</w:t>
      </w:r>
      <w:r>
        <w:t xml:space="preserve">art disease being the second </w:t>
      </w:r>
      <w:r w:rsidRPr="000F1AB1">
        <w:t>maj</w:t>
      </w:r>
      <w:r>
        <w:t>or cause of death in Australia.</w:t>
      </w:r>
    </w:p>
    <w:p w14:paraId="3C29203B" w14:textId="77777777" w:rsidR="003419BB" w:rsidRPr="000F1AB1" w:rsidRDefault="003419BB" w:rsidP="003419BB">
      <w:pPr>
        <w:pStyle w:val="Header"/>
        <w:tabs>
          <w:tab w:val="clear" w:pos="4320"/>
          <w:tab w:val="clear" w:pos="8640"/>
        </w:tabs>
        <w:spacing w:line="36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(2 marks)</w:t>
      </w:r>
    </w:p>
    <w:p w14:paraId="026D8DAC" w14:textId="6AB7BD3B" w:rsidR="003419BB" w:rsidRPr="009C2774" w:rsidRDefault="009C2774" w:rsidP="003419BB">
      <w:pPr>
        <w:spacing w:line="360" w:lineRule="auto"/>
        <w:rPr>
          <w:color w:val="7030A0"/>
        </w:rPr>
      </w:pPr>
      <w:r w:rsidRPr="009C2774">
        <w:rPr>
          <w:color w:val="7030A0"/>
        </w:rPr>
        <w:t>Any 2 – 1 mark each</w:t>
      </w:r>
    </w:p>
    <w:p w14:paraId="3FE0B97B" w14:textId="77777777" w:rsidR="003419BB" w:rsidRDefault="003419BB" w:rsidP="003419BB">
      <w:pPr>
        <w:rPr>
          <w:lang w:val="en-AU"/>
        </w:rPr>
      </w:pPr>
    </w:p>
    <w:p w14:paraId="2B386DCB" w14:textId="77777777" w:rsidR="003419BB" w:rsidRDefault="003419BB" w:rsidP="003419BB">
      <w:pPr>
        <w:pStyle w:val="Header"/>
        <w:tabs>
          <w:tab w:val="clear" w:pos="4320"/>
          <w:tab w:val="clear" w:pos="8640"/>
        </w:tabs>
        <w:spacing w:line="360" w:lineRule="auto"/>
      </w:pPr>
      <w:r>
        <w:t xml:space="preserve">b) </w:t>
      </w:r>
      <w:r w:rsidRPr="000F1AB1">
        <w:t>What is the difference between a heart attack and stroke?</w:t>
      </w:r>
      <w:r>
        <w:tab/>
      </w:r>
      <w:r>
        <w:tab/>
      </w:r>
      <w:r>
        <w:tab/>
      </w:r>
      <w:r>
        <w:tab/>
      </w:r>
      <w:r>
        <w:tab/>
      </w:r>
      <w:r>
        <w:tab/>
        <w:t>(2 marks)</w:t>
      </w:r>
    </w:p>
    <w:p w14:paraId="2C4735DC" w14:textId="1BCC2596" w:rsidR="003419BB" w:rsidRDefault="009C2774" w:rsidP="003419BB">
      <w:pPr>
        <w:spacing w:line="360" w:lineRule="auto"/>
        <w:rPr>
          <w:color w:val="7030A0"/>
        </w:rPr>
      </w:pPr>
      <w:r>
        <w:rPr>
          <w:color w:val="7030A0"/>
        </w:rPr>
        <w:t>Heart attack – blood flow to part of heart reduced/stopped causing damage</w:t>
      </w:r>
      <w:r>
        <w:rPr>
          <w:color w:val="7030A0"/>
        </w:rPr>
        <w:tab/>
      </w:r>
      <w:r>
        <w:rPr>
          <w:color w:val="7030A0"/>
        </w:rPr>
        <w:tab/>
        <w:t>1 mark</w:t>
      </w:r>
    </w:p>
    <w:p w14:paraId="2836B810" w14:textId="01CAB441" w:rsidR="009C2774" w:rsidRPr="009C2774" w:rsidRDefault="009C2774" w:rsidP="003419BB">
      <w:pPr>
        <w:spacing w:line="360" w:lineRule="auto"/>
        <w:rPr>
          <w:color w:val="7030A0"/>
        </w:rPr>
      </w:pPr>
      <w:r>
        <w:rPr>
          <w:color w:val="7030A0"/>
        </w:rPr>
        <w:t>Stroke – blood flow to part of brain reduced/stopped causing damaged</w:t>
      </w:r>
      <w:r>
        <w:rPr>
          <w:color w:val="7030A0"/>
        </w:rPr>
        <w:tab/>
      </w:r>
      <w:r>
        <w:rPr>
          <w:color w:val="7030A0"/>
        </w:rPr>
        <w:tab/>
        <w:t>1 mark</w:t>
      </w:r>
    </w:p>
    <w:p w14:paraId="42E9F5FD" w14:textId="77777777" w:rsidR="003419BB" w:rsidRDefault="003419BB" w:rsidP="003419BB">
      <w:pPr>
        <w:spacing w:line="360" w:lineRule="auto"/>
      </w:pPr>
    </w:p>
    <w:p w14:paraId="248EC62D" w14:textId="77777777" w:rsidR="003419BB" w:rsidRDefault="003419BB" w:rsidP="003419BB">
      <w:r>
        <w:br w:type="page"/>
      </w:r>
    </w:p>
    <w:p w14:paraId="145568F8" w14:textId="77777777" w:rsidR="003419BB" w:rsidRPr="000F1AB1" w:rsidRDefault="003419BB" w:rsidP="003419BB">
      <w:pPr>
        <w:spacing w:line="360" w:lineRule="auto"/>
      </w:pPr>
      <w:r>
        <w:lastRenderedPageBreak/>
        <w:t>7.</w:t>
      </w:r>
      <w:r>
        <w:tab/>
        <w:t xml:space="preserve"> </w:t>
      </w:r>
      <w:r w:rsidRPr="000F1AB1">
        <w:t>The diagram below shows a capillary and th</w:t>
      </w:r>
      <w:r>
        <w:t>e surrounding cells it supplies</w:t>
      </w:r>
    </w:p>
    <w:p w14:paraId="2BA8A38C" w14:textId="77777777" w:rsidR="003419BB" w:rsidRPr="000F1AB1" w:rsidRDefault="003419BB" w:rsidP="003419BB">
      <w:r w:rsidRPr="000F1AB1">
        <w:rPr>
          <w:noProof/>
          <w:lang w:val="en-AU" w:eastAsia="en-AU"/>
        </w:rPr>
        <w:drawing>
          <wp:anchor distT="0" distB="0" distL="114300" distR="114300" simplePos="0" relativeHeight="251664384" behindDoc="1" locked="0" layoutInCell="1" allowOverlap="1" wp14:anchorId="71483F81" wp14:editId="7BB92136">
            <wp:simplePos x="0" y="0"/>
            <wp:positionH relativeFrom="column">
              <wp:posOffset>1580515</wp:posOffset>
            </wp:positionH>
            <wp:positionV relativeFrom="paragraph">
              <wp:posOffset>49530</wp:posOffset>
            </wp:positionV>
            <wp:extent cx="3772972" cy="1829369"/>
            <wp:effectExtent l="0" t="0" r="0" b="0"/>
            <wp:wrapNone/>
            <wp:docPr id="8" name="Picture 7" descr="capill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illar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972" cy="182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970733" w14:textId="77777777" w:rsidR="003419BB" w:rsidRPr="000F1AB1" w:rsidRDefault="003419BB" w:rsidP="003419BB"/>
    <w:p w14:paraId="5FFC2B75" w14:textId="77777777" w:rsidR="003419BB" w:rsidRPr="000F1AB1" w:rsidRDefault="003419BB" w:rsidP="003419BB"/>
    <w:p w14:paraId="681C11FA" w14:textId="77777777" w:rsidR="003419BB" w:rsidRPr="000F1AB1" w:rsidRDefault="003419BB" w:rsidP="003419BB"/>
    <w:p w14:paraId="17EA81EF" w14:textId="77777777" w:rsidR="003419BB" w:rsidRPr="000F1AB1" w:rsidRDefault="003419BB" w:rsidP="003419BB">
      <w:r w:rsidRPr="000F1AB1">
        <w:tab/>
      </w:r>
    </w:p>
    <w:p w14:paraId="1A8766B3" w14:textId="77777777" w:rsidR="003419BB" w:rsidRPr="000F1AB1" w:rsidRDefault="003419BB" w:rsidP="003419BB"/>
    <w:p w14:paraId="577B8F55" w14:textId="77777777" w:rsidR="003419BB" w:rsidRPr="000F1AB1" w:rsidRDefault="003419BB" w:rsidP="003419BB"/>
    <w:p w14:paraId="3A369376" w14:textId="77777777" w:rsidR="003419BB" w:rsidRPr="000F1AB1" w:rsidRDefault="003419BB" w:rsidP="003419BB"/>
    <w:p w14:paraId="5AC3D8B4" w14:textId="77777777" w:rsidR="003419BB" w:rsidRPr="000F1AB1" w:rsidRDefault="003419BB" w:rsidP="003419BB"/>
    <w:p w14:paraId="265D4C21" w14:textId="77777777" w:rsidR="003419BB" w:rsidRPr="000F1AB1" w:rsidRDefault="003419BB" w:rsidP="003419BB"/>
    <w:p w14:paraId="643E668D" w14:textId="77777777" w:rsidR="003419BB" w:rsidRDefault="003419BB" w:rsidP="003419BB"/>
    <w:p w14:paraId="48F123E3" w14:textId="77777777" w:rsidR="003419BB" w:rsidRDefault="003419BB" w:rsidP="003419BB"/>
    <w:p w14:paraId="65FA8E2F" w14:textId="77777777" w:rsidR="003419BB" w:rsidRPr="000F1AB1" w:rsidRDefault="003419BB" w:rsidP="003419BB">
      <w:r w:rsidRPr="000F1AB1">
        <w:t>C</w:t>
      </w:r>
      <w:r>
        <w:t xml:space="preserve">IRCLE the </w:t>
      </w:r>
      <w:r w:rsidRPr="000F1AB1">
        <w:t>CORRECT term in each of the following statements.</w:t>
      </w:r>
    </w:p>
    <w:p w14:paraId="582D8F4B" w14:textId="77777777" w:rsidR="003419BB" w:rsidRPr="000F1AB1" w:rsidRDefault="003419BB" w:rsidP="003419BB"/>
    <w:p w14:paraId="66DF1180" w14:textId="77777777" w:rsidR="003419BB" w:rsidRPr="000F1AB1" w:rsidRDefault="003419BB" w:rsidP="003419BB">
      <w:r w:rsidRPr="000F1AB1">
        <w:t>As blood flows through the capillary from Point X to Point Y:</w:t>
      </w:r>
      <w:r>
        <w:tab/>
      </w:r>
      <w:r>
        <w:tab/>
      </w:r>
      <w:r>
        <w:tab/>
      </w:r>
      <w:r>
        <w:tab/>
      </w:r>
      <w:r>
        <w:tab/>
        <w:t>(6 marks)</w:t>
      </w:r>
    </w:p>
    <w:p w14:paraId="16AF52DD" w14:textId="77777777" w:rsidR="003419BB" w:rsidRPr="000F1AB1" w:rsidRDefault="003419BB" w:rsidP="003419BB"/>
    <w:p w14:paraId="5F0AA952" w14:textId="77777777" w:rsidR="003419BB" w:rsidRPr="000F1AB1" w:rsidRDefault="003419BB" w:rsidP="003419BB">
      <w:r>
        <w:tab/>
      </w:r>
      <w:proofErr w:type="spellStart"/>
      <w:r>
        <w:t>i</w:t>
      </w:r>
      <w:proofErr w:type="spellEnd"/>
      <w:r w:rsidRPr="000F1AB1">
        <w:t>)</w:t>
      </w:r>
      <w:r w:rsidRPr="000F1AB1">
        <w:tab/>
      </w:r>
      <w:proofErr w:type="gramStart"/>
      <w:r w:rsidRPr="000F1AB1">
        <w:t>the</w:t>
      </w:r>
      <w:proofErr w:type="gramEnd"/>
      <w:r w:rsidRPr="000F1AB1">
        <w:t xml:space="preserve"> amount of glucose in the blood increases</w:t>
      </w:r>
      <w:r w:rsidRPr="006561FC">
        <w:rPr>
          <w:highlight w:val="yellow"/>
        </w:rPr>
        <w:t>/decreases</w:t>
      </w:r>
      <w:r w:rsidRPr="000F1AB1">
        <w:t>.</w:t>
      </w:r>
    </w:p>
    <w:p w14:paraId="370EA21B" w14:textId="77777777" w:rsidR="003419BB" w:rsidRPr="000F1AB1" w:rsidRDefault="003419BB" w:rsidP="003419BB">
      <w:r>
        <w:tab/>
        <w:t>ii</w:t>
      </w:r>
      <w:r w:rsidRPr="000F1AB1">
        <w:t>)</w:t>
      </w:r>
      <w:r w:rsidRPr="000F1AB1">
        <w:tab/>
      </w:r>
      <w:proofErr w:type="gramStart"/>
      <w:r w:rsidRPr="000F1AB1">
        <w:t>the</w:t>
      </w:r>
      <w:proofErr w:type="gramEnd"/>
      <w:r w:rsidRPr="000F1AB1">
        <w:t xml:space="preserve"> amount of oxygen in the blood increases/</w:t>
      </w:r>
      <w:r w:rsidRPr="006561FC">
        <w:rPr>
          <w:highlight w:val="yellow"/>
        </w:rPr>
        <w:t>decreases.</w:t>
      </w:r>
    </w:p>
    <w:p w14:paraId="476DAE30" w14:textId="77777777" w:rsidR="003419BB" w:rsidRPr="000F1AB1" w:rsidRDefault="003419BB" w:rsidP="003419BB">
      <w:r>
        <w:tab/>
        <w:t>iii</w:t>
      </w:r>
      <w:r w:rsidRPr="000F1AB1">
        <w:t>)</w:t>
      </w:r>
      <w:r w:rsidRPr="000F1AB1">
        <w:tab/>
      </w:r>
      <w:proofErr w:type="gramStart"/>
      <w:r w:rsidRPr="000F1AB1">
        <w:t>the</w:t>
      </w:r>
      <w:proofErr w:type="gramEnd"/>
      <w:r w:rsidRPr="000F1AB1">
        <w:t xml:space="preserve"> amount of carbon dioxide in the blood </w:t>
      </w:r>
      <w:r w:rsidRPr="006561FC">
        <w:rPr>
          <w:highlight w:val="yellow"/>
        </w:rPr>
        <w:t>increases</w:t>
      </w:r>
      <w:r w:rsidRPr="000F1AB1">
        <w:t>/decreases.</w:t>
      </w:r>
    </w:p>
    <w:p w14:paraId="55C0531C" w14:textId="77777777" w:rsidR="003419BB" w:rsidRPr="000F1AB1" w:rsidRDefault="003419BB" w:rsidP="003419BB">
      <w:r>
        <w:tab/>
        <w:t>iv</w:t>
      </w:r>
      <w:r w:rsidRPr="000F1AB1">
        <w:t>)</w:t>
      </w:r>
      <w:r w:rsidRPr="000F1AB1">
        <w:tab/>
      </w:r>
      <w:proofErr w:type="gramStart"/>
      <w:r w:rsidRPr="000F1AB1">
        <w:t>the</w:t>
      </w:r>
      <w:proofErr w:type="gramEnd"/>
      <w:r w:rsidRPr="000F1AB1">
        <w:t xml:space="preserve"> amount of </w:t>
      </w:r>
      <w:proofErr w:type="spellStart"/>
      <w:r w:rsidRPr="000F1AB1">
        <w:t>oxyhaemoglobin</w:t>
      </w:r>
      <w:proofErr w:type="spellEnd"/>
      <w:r w:rsidRPr="000F1AB1">
        <w:t xml:space="preserve"> in the blood increases/</w:t>
      </w:r>
      <w:r w:rsidRPr="006561FC">
        <w:rPr>
          <w:highlight w:val="yellow"/>
        </w:rPr>
        <w:t>decreases.</w:t>
      </w:r>
    </w:p>
    <w:p w14:paraId="4E4133AF" w14:textId="77777777" w:rsidR="003419BB" w:rsidRPr="000F1AB1" w:rsidRDefault="003419BB" w:rsidP="003419BB">
      <w:r>
        <w:tab/>
        <w:t>v</w:t>
      </w:r>
      <w:r w:rsidRPr="000F1AB1">
        <w:t>)</w:t>
      </w:r>
      <w:r w:rsidRPr="000F1AB1">
        <w:tab/>
      </w:r>
      <w:proofErr w:type="gramStart"/>
      <w:r w:rsidRPr="000F1AB1">
        <w:t>the</w:t>
      </w:r>
      <w:proofErr w:type="gramEnd"/>
      <w:r w:rsidRPr="000F1AB1">
        <w:t xml:space="preserve"> amount of </w:t>
      </w:r>
      <w:proofErr w:type="spellStart"/>
      <w:r w:rsidRPr="000F1AB1">
        <w:t>carbaminohaemoglobin</w:t>
      </w:r>
      <w:proofErr w:type="spellEnd"/>
      <w:r w:rsidRPr="000F1AB1">
        <w:t xml:space="preserve"> in the blood </w:t>
      </w:r>
      <w:r w:rsidRPr="006561FC">
        <w:rPr>
          <w:highlight w:val="yellow"/>
        </w:rPr>
        <w:t>increases</w:t>
      </w:r>
      <w:r w:rsidRPr="000F1AB1">
        <w:t>/decreases.</w:t>
      </w:r>
    </w:p>
    <w:p w14:paraId="3668AA99" w14:textId="77777777" w:rsidR="003419BB" w:rsidRPr="000F1AB1" w:rsidRDefault="003419BB" w:rsidP="003419BB">
      <w:r>
        <w:tab/>
        <w:t>vi</w:t>
      </w:r>
      <w:r w:rsidRPr="000F1AB1">
        <w:t>)</w:t>
      </w:r>
      <w:r w:rsidRPr="000F1AB1">
        <w:tab/>
      </w:r>
      <w:proofErr w:type="gramStart"/>
      <w:r w:rsidRPr="000F1AB1">
        <w:t>the</w:t>
      </w:r>
      <w:proofErr w:type="gramEnd"/>
      <w:r w:rsidRPr="000F1AB1">
        <w:t xml:space="preserve"> pressure in the vessel increases/</w:t>
      </w:r>
      <w:r w:rsidRPr="006561FC">
        <w:rPr>
          <w:highlight w:val="yellow"/>
        </w:rPr>
        <w:t>decreases.</w:t>
      </w:r>
    </w:p>
    <w:p w14:paraId="68658A3E" w14:textId="77777777" w:rsidR="003419BB" w:rsidRDefault="003419BB" w:rsidP="003419BB"/>
    <w:p w14:paraId="1A75647C" w14:textId="77777777" w:rsidR="003419BB" w:rsidRPr="009529FA" w:rsidRDefault="003419BB" w:rsidP="003419BB">
      <w:pPr>
        <w:tabs>
          <w:tab w:val="right" w:pos="9360"/>
        </w:tabs>
        <w:rPr>
          <w:b/>
        </w:rPr>
      </w:pPr>
      <w:r>
        <w:rPr>
          <w:lang w:val="en-AU"/>
        </w:rPr>
        <w:t xml:space="preserve">8. </w:t>
      </w:r>
      <w:r>
        <w:rPr>
          <w:lang w:val="en-AU"/>
        </w:rPr>
        <w:tab/>
        <w:t xml:space="preserve">     </w:t>
      </w:r>
      <w:r w:rsidRPr="000F1AB1">
        <w:t xml:space="preserve">During a heart dissection, you notice that ‘one side’ of the heart is much thicker that the other side (see </w:t>
      </w:r>
      <w:r>
        <w:t xml:space="preserve">photo below). </w:t>
      </w:r>
      <w:r w:rsidRPr="000F1AB1">
        <w:t xml:space="preserve">Your group members </w:t>
      </w:r>
      <w:r>
        <w:t>say</w:t>
      </w:r>
      <w:r w:rsidRPr="000F1AB1">
        <w:t xml:space="preserve"> this is because the thick side pumps more blood as the heart is a double pump.</w:t>
      </w:r>
      <w:r w:rsidRPr="000F1AB1">
        <w:rPr>
          <w:b/>
        </w:rPr>
        <w:t xml:space="preserve"> </w:t>
      </w:r>
    </w:p>
    <w:p w14:paraId="249CBB78" w14:textId="77777777" w:rsidR="003419BB" w:rsidRPr="000F1AB1" w:rsidRDefault="003419BB" w:rsidP="003419BB">
      <w:pPr>
        <w:jc w:val="center"/>
      </w:pPr>
      <w:r w:rsidRPr="000F1AB1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3BFD4C" wp14:editId="0070F6A6">
                <wp:simplePos x="0" y="0"/>
                <wp:positionH relativeFrom="column">
                  <wp:posOffset>3990340</wp:posOffset>
                </wp:positionH>
                <wp:positionV relativeFrom="paragraph">
                  <wp:posOffset>1632585</wp:posOffset>
                </wp:positionV>
                <wp:extent cx="1492250" cy="323850"/>
                <wp:effectExtent l="12700" t="19050" r="19050" b="5080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92250" cy="323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6" type="#_x0000_t32" style="position:absolute;margin-left:314.2pt;margin-top:128.55pt;width:117.5pt;height:25.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">
                <v:stroke endarrow="block"/>
              </v:shape>
            </w:pict>
          </mc:Fallback>
        </mc:AlternateContent>
      </w:r>
      <w:r w:rsidRPr="000F1AB1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B2EDF6" wp14:editId="535FBDED">
                <wp:simplePos x="0" y="0"/>
                <wp:positionH relativeFrom="column">
                  <wp:posOffset>5482590</wp:posOffset>
                </wp:positionH>
                <wp:positionV relativeFrom="paragraph">
                  <wp:posOffset>1397635</wp:posOffset>
                </wp:positionV>
                <wp:extent cx="708660" cy="457200"/>
                <wp:effectExtent l="6350" t="0" r="8890" b="12700"/>
                <wp:wrapNone/>
                <wp:docPr id="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66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77A43" w14:textId="77777777" w:rsidR="003419BB" w:rsidRDefault="003419BB" w:rsidP="003419BB">
                            <w:r>
                              <w:t>Thicker</w:t>
                            </w:r>
                          </w:p>
                          <w:p w14:paraId="3D3A24CC" w14:textId="77777777" w:rsidR="003419BB" w:rsidRDefault="003419BB" w:rsidP="003419BB">
                            <w:proofErr w:type="gramStart"/>
                            <w:r>
                              <w:t>Side.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431.7pt;margin-top:110.05pt;width:55.8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">
                <v:textbox>
                  <w:txbxContent>
                    <w:p w14:paraId="3B977A43" w14:textId="77777777" w:rsidR="003419BB" w:rsidRDefault="003419BB" w:rsidP="003419BB">
                      <w:r>
                        <w:t>Thicker</w:t>
                      </w:r>
                    </w:p>
                    <w:p w14:paraId="3D3A24CC" w14:textId="77777777" w:rsidR="003419BB" w:rsidRDefault="003419BB" w:rsidP="003419BB">
                      <w:proofErr w:type="gramStart"/>
                      <w:r>
                        <w:t>Side.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0F1AB1">
        <w:rPr>
          <w:noProof/>
          <w:lang w:val="en-AU" w:eastAsia="en-AU"/>
        </w:rPr>
        <w:drawing>
          <wp:inline distT="0" distB="0" distL="0" distR="0" wp14:anchorId="1B05FDFC" wp14:editId="4FED765A">
            <wp:extent cx="3727190" cy="2643803"/>
            <wp:effectExtent l="0" t="0" r="6985" b="4445"/>
            <wp:docPr id="9" name="il_fi" descr="pig_dissection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pig_dissection_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990" cy="26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0BCF1" w14:textId="77777777" w:rsidR="003419BB" w:rsidRPr="000F1AB1" w:rsidRDefault="003419BB" w:rsidP="003419BB"/>
    <w:p w14:paraId="01ED34EF" w14:textId="77777777" w:rsidR="003419BB" w:rsidRDefault="003419BB" w:rsidP="003419BB">
      <w:pPr>
        <w:spacing w:line="360" w:lineRule="auto"/>
      </w:pPr>
    </w:p>
    <w:p w14:paraId="04145DF7" w14:textId="77777777" w:rsidR="003419BB" w:rsidRDefault="003419BB" w:rsidP="003419BB">
      <w:pPr>
        <w:spacing w:line="360" w:lineRule="auto"/>
      </w:pPr>
      <w:r>
        <w:t xml:space="preserve">a) </w:t>
      </w:r>
      <w:r w:rsidRPr="000F1AB1">
        <w:t xml:space="preserve">What </w:t>
      </w:r>
      <w:r>
        <w:t xml:space="preserve">is the </w:t>
      </w:r>
      <w:r w:rsidRPr="000F1AB1">
        <w:t xml:space="preserve">‘thick part’ of the heart structure </w:t>
      </w:r>
      <w:r>
        <w:t>that is being examined?</w:t>
      </w:r>
      <w:r w:rsidRPr="000F1AB1">
        <w:tab/>
      </w:r>
      <w:r>
        <w:tab/>
      </w:r>
      <w:r>
        <w:tab/>
      </w:r>
      <w:r>
        <w:tab/>
      </w:r>
      <w:r w:rsidRPr="000F1AB1">
        <w:t>(1 mark)</w:t>
      </w:r>
    </w:p>
    <w:p w14:paraId="1C65757F" w14:textId="77777777" w:rsidR="003419BB" w:rsidRPr="009C2774" w:rsidRDefault="003419BB" w:rsidP="003419BB">
      <w:pPr>
        <w:spacing w:line="360" w:lineRule="auto"/>
        <w:rPr>
          <w:color w:val="7030A0"/>
        </w:rPr>
      </w:pPr>
    </w:p>
    <w:p w14:paraId="7B594C6A" w14:textId="38D62378" w:rsidR="003419BB" w:rsidRPr="009C2774" w:rsidRDefault="009C2774" w:rsidP="003419BB">
      <w:pPr>
        <w:spacing w:line="360" w:lineRule="auto"/>
        <w:rPr>
          <w:color w:val="7030A0"/>
        </w:rPr>
      </w:pPr>
      <w:r w:rsidRPr="009C2774">
        <w:rPr>
          <w:color w:val="7030A0"/>
        </w:rPr>
        <w:t>Left Ventricle</w:t>
      </w:r>
    </w:p>
    <w:p w14:paraId="2BD57B6A" w14:textId="77777777" w:rsidR="003419BB" w:rsidRDefault="003419BB" w:rsidP="003419BB">
      <w:r>
        <w:br w:type="page"/>
      </w:r>
    </w:p>
    <w:p w14:paraId="37EC638E" w14:textId="77777777" w:rsidR="003419BB" w:rsidRDefault="003419BB" w:rsidP="003419BB">
      <w:pPr>
        <w:spacing w:line="360" w:lineRule="auto"/>
        <w:ind w:left="720" w:hanging="720"/>
      </w:pPr>
      <w:r>
        <w:lastRenderedPageBreak/>
        <w:t xml:space="preserve">b) </w:t>
      </w:r>
      <w:r w:rsidRPr="000F1AB1">
        <w:t>Are your fellow group members</w:t>
      </w:r>
      <w:r>
        <w:t xml:space="preserve"> correct for stating that ‘</w:t>
      </w:r>
      <w:r w:rsidRPr="009529FA">
        <w:rPr>
          <w:i/>
        </w:rPr>
        <w:t xml:space="preserve">this </w:t>
      </w:r>
      <w:r>
        <w:rPr>
          <w:i/>
        </w:rPr>
        <w:t xml:space="preserve">side is thicker </w:t>
      </w:r>
      <w:r w:rsidRPr="000F1AB1">
        <w:rPr>
          <w:i/>
        </w:rPr>
        <w:t>as it pumps more blood’</w:t>
      </w:r>
      <w:r>
        <w:t>?</w:t>
      </w:r>
    </w:p>
    <w:p w14:paraId="02B41475" w14:textId="77777777" w:rsidR="003419BB" w:rsidRPr="000F1AB1" w:rsidRDefault="003419BB" w:rsidP="003419BB">
      <w:pPr>
        <w:spacing w:line="360" w:lineRule="auto"/>
        <w:ind w:left="720" w:hanging="720"/>
      </w:pPr>
      <w:r w:rsidRPr="000F1AB1">
        <w:t xml:space="preserve">Explain. </w:t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>
        <w:tab/>
      </w:r>
      <w:r>
        <w:tab/>
      </w:r>
      <w:r>
        <w:tab/>
      </w:r>
      <w:r>
        <w:tab/>
      </w:r>
      <w:r>
        <w:tab/>
      </w:r>
      <w:r w:rsidRPr="000F1AB1">
        <w:t>(2 marks)</w:t>
      </w:r>
    </w:p>
    <w:p w14:paraId="25D159FD" w14:textId="2E815CB7" w:rsidR="003419BB" w:rsidRPr="009C2774" w:rsidRDefault="009C2774" w:rsidP="003419BB">
      <w:pPr>
        <w:spacing w:line="360" w:lineRule="auto"/>
        <w:rPr>
          <w:color w:val="7030A0"/>
        </w:rPr>
      </w:pPr>
      <w:r w:rsidRPr="009C2774">
        <w:rPr>
          <w:color w:val="7030A0"/>
        </w:rPr>
        <w:t>No</w:t>
      </w:r>
      <w:r w:rsidRPr="009C2774">
        <w:rPr>
          <w:color w:val="7030A0"/>
        </w:rPr>
        <w:tab/>
      </w:r>
      <w:r w:rsidRPr="009C2774">
        <w:rPr>
          <w:color w:val="7030A0"/>
        </w:rPr>
        <w:tab/>
      </w:r>
      <w:r w:rsidRPr="009C2774">
        <w:rPr>
          <w:color w:val="7030A0"/>
        </w:rPr>
        <w:tab/>
      </w:r>
      <w:r w:rsidRPr="009C2774">
        <w:rPr>
          <w:color w:val="7030A0"/>
        </w:rPr>
        <w:tab/>
        <w:t>1 mark</w:t>
      </w:r>
    </w:p>
    <w:p w14:paraId="02C9A4DC" w14:textId="2E4F88A6" w:rsidR="009C2774" w:rsidRPr="009C2774" w:rsidRDefault="009C2774" w:rsidP="003419BB">
      <w:pPr>
        <w:spacing w:line="360" w:lineRule="auto"/>
        <w:rPr>
          <w:color w:val="7030A0"/>
        </w:rPr>
      </w:pPr>
      <w:r w:rsidRPr="009C2774">
        <w:rPr>
          <w:color w:val="7030A0"/>
        </w:rPr>
        <w:t>Appropriate explanation</w:t>
      </w:r>
      <w:r w:rsidRPr="009C2774">
        <w:rPr>
          <w:color w:val="7030A0"/>
        </w:rPr>
        <w:tab/>
        <w:t>1 mark</w:t>
      </w:r>
    </w:p>
    <w:p w14:paraId="6B75FC6D" w14:textId="77777777" w:rsidR="003419BB" w:rsidRPr="000F1AB1" w:rsidRDefault="003419BB" w:rsidP="003419BB">
      <w:pPr>
        <w:spacing w:line="360" w:lineRule="auto"/>
      </w:pPr>
    </w:p>
    <w:p w14:paraId="2861C04F" w14:textId="77777777" w:rsidR="003419BB" w:rsidRDefault="003419BB" w:rsidP="003419BB"/>
    <w:p w14:paraId="491B60F4" w14:textId="77777777" w:rsidR="003419BB" w:rsidRPr="000F1AB1" w:rsidRDefault="003419BB" w:rsidP="003419BB">
      <w:r>
        <w:t xml:space="preserve">7. </w:t>
      </w:r>
      <w:r w:rsidRPr="000F1AB1">
        <w:t>The graph below shows the pulse rate and the output of blood from the left side of the heart before, during and after a period of exercise.</w:t>
      </w:r>
    </w:p>
    <w:p w14:paraId="3A634AB5" w14:textId="77777777" w:rsidR="003419BB" w:rsidRPr="009529FA" w:rsidRDefault="009C2774" w:rsidP="003419BB">
      <w:pPr>
        <w:ind w:left="360"/>
        <w:rPr>
          <w:b/>
        </w:rPr>
      </w:pPr>
      <w:r>
        <w:rPr>
          <w:noProof/>
        </w:rPr>
        <w:pict w14:anchorId="1FBC189C">
          <v:shape id="_x0000_s1027" type="#_x0000_t75" style="position:absolute;left:0;text-align:left;margin-left:9.05pt;margin-top:.8pt;width:512.4pt;height:373.3pt;z-index:-251650048">
            <v:imagedata r:id="rId14" o:title=""/>
          </v:shape>
          <o:OLEObject Type="Embed" ProgID="Photoshop.Image.11" ShapeID="_x0000_s1027" DrawAspect="Content" ObjectID="_1462612223" r:id="rId16">
            <o:FieldCodes>\s</o:FieldCodes>
          </o:OLEObject>
        </w:pict>
      </w:r>
    </w:p>
    <w:p w14:paraId="0E35C1F9" w14:textId="77777777" w:rsidR="003419BB" w:rsidRPr="009529FA" w:rsidRDefault="003419BB" w:rsidP="003419BB">
      <w:pPr>
        <w:ind w:left="360"/>
        <w:rPr>
          <w:b/>
        </w:rPr>
      </w:pPr>
    </w:p>
    <w:p w14:paraId="3F5F141F" w14:textId="77777777" w:rsidR="003419BB" w:rsidRPr="009529FA" w:rsidRDefault="003419BB" w:rsidP="003419BB">
      <w:pPr>
        <w:ind w:left="568"/>
        <w:rPr>
          <w:b/>
        </w:rPr>
      </w:pPr>
    </w:p>
    <w:p w14:paraId="3D93B89C" w14:textId="77777777" w:rsidR="003419BB" w:rsidRDefault="003419BB" w:rsidP="003419BB"/>
    <w:p w14:paraId="671E2039" w14:textId="77777777" w:rsidR="003419BB" w:rsidRDefault="003419BB" w:rsidP="003419BB"/>
    <w:p w14:paraId="09C70599" w14:textId="77777777" w:rsidR="003419BB" w:rsidRDefault="003419BB" w:rsidP="003419BB"/>
    <w:p w14:paraId="332E7EB9" w14:textId="77777777" w:rsidR="003419BB" w:rsidRDefault="003419BB" w:rsidP="003419BB"/>
    <w:p w14:paraId="19C04545" w14:textId="77777777" w:rsidR="003419BB" w:rsidRDefault="003419BB" w:rsidP="003419BB"/>
    <w:p w14:paraId="002E152D" w14:textId="77777777" w:rsidR="003419BB" w:rsidRDefault="003419BB" w:rsidP="003419BB"/>
    <w:p w14:paraId="02EF202A" w14:textId="77777777" w:rsidR="003419BB" w:rsidRDefault="003419BB" w:rsidP="003419BB"/>
    <w:p w14:paraId="2AB1A34F" w14:textId="77777777" w:rsidR="003419BB" w:rsidRDefault="003419BB" w:rsidP="003419BB"/>
    <w:p w14:paraId="7BD2CA73" w14:textId="77777777" w:rsidR="003419BB" w:rsidRDefault="003419BB" w:rsidP="003419BB"/>
    <w:p w14:paraId="60ADAA01" w14:textId="77777777" w:rsidR="003419BB" w:rsidRDefault="003419BB" w:rsidP="003419BB"/>
    <w:p w14:paraId="015FD324" w14:textId="77777777" w:rsidR="003419BB" w:rsidRDefault="003419BB" w:rsidP="003419BB"/>
    <w:p w14:paraId="5433B955" w14:textId="77777777" w:rsidR="003419BB" w:rsidRDefault="003419BB" w:rsidP="003419BB"/>
    <w:p w14:paraId="5F59E6FE" w14:textId="77777777" w:rsidR="003419BB" w:rsidRDefault="003419BB" w:rsidP="003419BB"/>
    <w:p w14:paraId="16FF7FE8" w14:textId="77777777" w:rsidR="003419BB" w:rsidRDefault="003419BB" w:rsidP="003419BB"/>
    <w:p w14:paraId="62DAB4C1" w14:textId="77777777" w:rsidR="003419BB" w:rsidRDefault="003419BB" w:rsidP="003419BB"/>
    <w:p w14:paraId="7B554945" w14:textId="77777777" w:rsidR="003419BB" w:rsidRDefault="003419BB" w:rsidP="003419BB"/>
    <w:p w14:paraId="11E8D142" w14:textId="77777777" w:rsidR="003419BB" w:rsidRDefault="003419BB" w:rsidP="003419BB"/>
    <w:p w14:paraId="2BB087C0" w14:textId="77777777" w:rsidR="003419BB" w:rsidRDefault="003419BB" w:rsidP="003419BB"/>
    <w:p w14:paraId="2E54A220" w14:textId="77777777" w:rsidR="003419BB" w:rsidRDefault="003419BB" w:rsidP="003419BB"/>
    <w:p w14:paraId="7FDC6323" w14:textId="77777777" w:rsidR="003419BB" w:rsidRDefault="003419BB" w:rsidP="003419BB"/>
    <w:p w14:paraId="44D43ACA" w14:textId="77777777" w:rsidR="003419BB" w:rsidRDefault="003419BB" w:rsidP="003419BB"/>
    <w:p w14:paraId="1CE021A4" w14:textId="77777777" w:rsidR="003419BB" w:rsidRDefault="003419BB" w:rsidP="003419BB"/>
    <w:p w14:paraId="5D774447" w14:textId="77777777" w:rsidR="003419BB" w:rsidRDefault="003419BB" w:rsidP="003419BB"/>
    <w:p w14:paraId="43833E5F" w14:textId="77777777" w:rsidR="003419BB" w:rsidRDefault="003419BB" w:rsidP="003419BB"/>
    <w:p w14:paraId="1CFC8F8A" w14:textId="77777777" w:rsidR="003419BB" w:rsidRDefault="003419BB" w:rsidP="003419BB"/>
    <w:p w14:paraId="201B707C" w14:textId="77777777" w:rsidR="003419BB" w:rsidRDefault="003419BB" w:rsidP="003419BB">
      <w:pPr>
        <w:spacing w:line="360" w:lineRule="auto"/>
      </w:pPr>
      <w:r>
        <w:t xml:space="preserve">a) </w:t>
      </w:r>
      <w:r w:rsidRPr="000F1AB1">
        <w:t>What was the output of blood from the left side of the heart when exercise ended?</w:t>
      </w:r>
      <w:r>
        <w:tab/>
      </w:r>
      <w:r>
        <w:tab/>
        <w:t>(1 mark)</w:t>
      </w:r>
    </w:p>
    <w:p w14:paraId="57B7063C" w14:textId="13FE0096" w:rsidR="003419BB" w:rsidRPr="006561FC" w:rsidRDefault="006561FC" w:rsidP="003419BB">
      <w:pPr>
        <w:spacing w:line="360" w:lineRule="auto"/>
        <w:rPr>
          <w:color w:val="7030A0"/>
        </w:rPr>
      </w:pPr>
      <w:r w:rsidRPr="006561FC">
        <w:rPr>
          <w:color w:val="7030A0"/>
        </w:rPr>
        <w:t>16m</w:t>
      </w:r>
      <w:r>
        <w:rPr>
          <w:color w:val="7030A0"/>
        </w:rPr>
        <w:t>l</w:t>
      </w:r>
      <w:r w:rsidRPr="006561FC">
        <w:rPr>
          <w:color w:val="7030A0"/>
        </w:rPr>
        <w:t>/min</w:t>
      </w:r>
    </w:p>
    <w:p w14:paraId="237706B0" w14:textId="77777777" w:rsidR="003419BB" w:rsidRDefault="003419BB" w:rsidP="003419BB">
      <w:pPr>
        <w:spacing w:line="360" w:lineRule="auto"/>
      </w:pPr>
      <w:r>
        <w:t xml:space="preserve">b) </w:t>
      </w:r>
      <w:r w:rsidRPr="000F1AB1">
        <w:t>What was the difference between the maximum and minimum pulse rates?</w:t>
      </w:r>
      <w:r>
        <w:tab/>
      </w:r>
      <w:r>
        <w:tab/>
      </w:r>
      <w:r>
        <w:tab/>
        <w:t>(1 mark)</w:t>
      </w:r>
    </w:p>
    <w:p w14:paraId="28484E14" w14:textId="1C523C63" w:rsidR="003419BB" w:rsidRPr="006561FC" w:rsidRDefault="006561FC" w:rsidP="003419BB">
      <w:pPr>
        <w:spacing w:line="360" w:lineRule="auto"/>
        <w:rPr>
          <w:color w:val="7030A0"/>
        </w:rPr>
      </w:pPr>
      <w:r w:rsidRPr="006561FC">
        <w:rPr>
          <w:color w:val="7030A0"/>
        </w:rPr>
        <w:t>148-70 = 78bpm</w:t>
      </w:r>
    </w:p>
    <w:p w14:paraId="78E81B52" w14:textId="77777777" w:rsidR="003419BB" w:rsidRDefault="003419BB" w:rsidP="003419BB">
      <w:pPr>
        <w:spacing w:line="360" w:lineRule="auto"/>
      </w:pPr>
      <w:r>
        <w:t xml:space="preserve">c) </w:t>
      </w:r>
      <w:r w:rsidRPr="000F1AB1">
        <w:t>What was the maximum cardiac output attained during the 22 minutes that the observations continued?</w:t>
      </w:r>
    </w:p>
    <w:p w14:paraId="7B6D129F" w14:textId="77777777" w:rsidR="003419BB" w:rsidRPr="000F1AB1" w:rsidRDefault="003419BB" w:rsidP="003419BB">
      <w:pPr>
        <w:spacing w:line="36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(1 mark)</w:t>
      </w:r>
    </w:p>
    <w:p w14:paraId="227044F1" w14:textId="1D1C69F5" w:rsidR="003419BB" w:rsidRPr="006561FC" w:rsidRDefault="006561FC" w:rsidP="003419BB">
      <w:pPr>
        <w:spacing w:line="360" w:lineRule="auto"/>
        <w:rPr>
          <w:color w:val="7030A0"/>
        </w:rPr>
      </w:pPr>
      <w:r>
        <w:rPr>
          <w:color w:val="7030A0"/>
        </w:rPr>
        <w:t>17</w:t>
      </w:r>
      <w:r w:rsidRPr="006561FC">
        <w:rPr>
          <w:color w:val="7030A0"/>
        </w:rPr>
        <w:t>ml/min</w:t>
      </w:r>
    </w:p>
    <w:p w14:paraId="481189AC" w14:textId="77777777" w:rsidR="003419BB" w:rsidRDefault="003419BB" w:rsidP="003419BB"/>
    <w:p w14:paraId="23225E4F" w14:textId="778AA300" w:rsidR="003419BB" w:rsidRDefault="003419BB" w:rsidP="008737CD">
      <w:pPr>
        <w:jc w:val="center"/>
      </w:pPr>
      <w:r>
        <w:t>THE END</w:t>
      </w:r>
    </w:p>
    <w:sectPr w:rsidR="003419BB" w:rsidSect="008737CD">
      <w:pgSz w:w="12240" w:h="15840"/>
      <w:pgMar w:top="568" w:right="851" w:bottom="568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BKNG J+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AB7C36A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D92AD1"/>
    <w:multiLevelType w:val="hybridMultilevel"/>
    <w:tmpl w:val="E5163BFA"/>
    <w:lvl w:ilvl="0" w:tplc="42D67AD6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1B9521D"/>
    <w:multiLevelType w:val="multilevel"/>
    <w:tmpl w:val="36D293FC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2835"/>
        </w:tabs>
        <w:ind w:left="2835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>
    <w:nsid w:val="0AFF05C5"/>
    <w:multiLevelType w:val="hybridMultilevel"/>
    <w:tmpl w:val="16F416B4"/>
    <w:lvl w:ilvl="0" w:tplc="13CA9C98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C026A9B"/>
    <w:multiLevelType w:val="hybridMultilevel"/>
    <w:tmpl w:val="E8743A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272DCD"/>
    <w:multiLevelType w:val="hybridMultilevel"/>
    <w:tmpl w:val="DF8CBC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9E5532"/>
    <w:multiLevelType w:val="hybridMultilevel"/>
    <w:tmpl w:val="74FA1A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084C4A"/>
    <w:multiLevelType w:val="multilevel"/>
    <w:tmpl w:val="666499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1785"/>
        </w:tabs>
        <w:ind w:left="1785" w:hanging="705"/>
      </w:pPr>
      <w:rPr>
        <w:rFonts w:ascii="Arial" w:hAnsi="Arial" w:cs="Arial" w:hint="default"/>
        <w:sz w:val="22"/>
        <w:szCs w:val="22"/>
      </w:rPr>
    </w:lvl>
    <w:lvl w:ilvl="2">
      <w:start w:val="9"/>
      <w:numFmt w:val="none"/>
      <w:lvlText w:val="i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8">
    <w:nsid w:val="1B3610A9"/>
    <w:multiLevelType w:val="multilevel"/>
    <w:tmpl w:val="36D293FC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2835"/>
        </w:tabs>
        <w:ind w:left="2835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9">
    <w:nsid w:val="1BC45BF6"/>
    <w:multiLevelType w:val="multilevel"/>
    <w:tmpl w:val="36D293FC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2835"/>
        </w:tabs>
        <w:ind w:left="2835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0">
    <w:nsid w:val="21FC7E07"/>
    <w:multiLevelType w:val="multilevel"/>
    <w:tmpl w:val="36D293FC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2835"/>
        </w:tabs>
        <w:ind w:left="2835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1">
    <w:nsid w:val="25C41186"/>
    <w:multiLevelType w:val="hybridMultilevel"/>
    <w:tmpl w:val="7D4EA492"/>
    <w:lvl w:ilvl="0" w:tplc="04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BF2A34"/>
    <w:multiLevelType w:val="hybridMultilevel"/>
    <w:tmpl w:val="C9DCA67A"/>
    <w:lvl w:ilvl="0" w:tplc="04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9BC5A49"/>
    <w:multiLevelType w:val="hybridMultilevel"/>
    <w:tmpl w:val="730610F2"/>
    <w:lvl w:ilvl="0" w:tplc="896A5038">
      <w:start w:val="1"/>
      <w:numFmt w:val="decimal"/>
      <w:pStyle w:val="questionext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1" w:tplc="9D869612">
      <w:start w:val="1"/>
      <w:numFmt w:val="lowerLetter"/>
      <w:lvlText w:val="(%2)"/>
      <w:lvlJc w:val="left"/>
      <w:pPr>
        <w:tabs>
          <w:tab w:val="num" w:pos="1200"/>
        </w:tabs>
        <w:ind w:left="1200" w:hanging="480"/>
      </w:pPr>
      <w:rPr>
        <w:rFonts w:hint="default"/>
      </w:rPr>
    </w:lvl>
    <w:lvl w:ilvl="2" w:tplc="AE66FC2A">
      <w:start w:val="1"/>
      <w:numFmt w:val="lowerLetter"/>
      <w:lvlText w:val="%3)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>
    <w:nsid w:val="3B572985"/>
    <w:multiLevelType w:val="hybridMultilevel"/>
    <w:tmpl w:val="F7D699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2A7119"/>
    <w:multiLevelType w:val="multilevel"/>
    <w:tmpl w:val="6C52F9AA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2835"/>
        </w:tabs>
        <w:ind w:left="2835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6">
    <w:nsid w:val="49231628"/>
    <w:multiLevelType w:val="hybridMultilevel"/>
    <w:tmpl w:val="AD6484F6"/>
    <w:lvl w:ilvl="0" w:tplc="34DE87C8">
      <w:start w:val="3"/>
      <w:numFmt w:val="lowerLetter"/>
      <w:lvlText w:val="(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49EE6FFD"/>
    <w:multiLevelType w:val="hybridMultilevel"/>
    <w:tmpl w:val="EFAAFF16"/>
    <w:lvl w:ilvl="0" w:tplc="04090017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B663DED"/>
    <w:multiLevelType w:val="hybridMultilevel"/>
    <w:tmpl w:val="08E0C9B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4BF71AA"/>
    <w:multiLevelType w:val="hybridMultilevel"/>
    <w:tmpl w:val="A9DE5B44"/>
    <w:lvl w:ilvl="0" w:tplc="0C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54E87CF1"/>
    <w:multiLevelType w:val="hybridMultilevel"/>
    <w:tmpl w:val="EAE8746C"/>
    <w:lvl w:ilvl="0" w:tplc="69242BCE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6153A12"/>
    <w:multiLevelType w:val="hybridMultilevel"/>
    <w:tmpl w:val="9736952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AB404CD"/>
    <w:multiLevelType w:val="multilevel"/>
    <w:tmpl w:val="29AABA1E"/>
    <w:lvl w:ilvl="0">
      <w:start w:val="1"/>
      <w:numFmt w:val="decimal"/>
      <w:lvlText w:val="%1."/>
      <w:lvlJc w:val="left"/>
      <w:pPr>
        <w:ind w:left="851" w:hanging="851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1304"/>
        </w:tabs>
        <w:ind w:left="2381" w:hanging="107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>
    <w:nsid w:val="68821164"/>
    <w:multiLevelType w:val="hybridMultilevel"/>
    <w:tmpl w:val="4E64BEF2"/>
    <w:lvl w:ilvl="0" w:tplc="7EE0BD22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88B65E7"/>
    <w:multiLevelType w:val="multilevel"/>
    <w:tmpl w:val="3FFC37EC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default"/>
        <w:color w:val="auto"/>
      </w:rPr>
    </w:lvl>
    <w:lvl w:ilvl="1">
      <w:start w:val="1"/>
      <w:numFmt w:val="lowerLetter"/>
      <w:lvlText w:val="(%2)"/>
      <w:lvlJc w:val="left"/>
      <w:pPr>
        <w:tabs>
          <w:tab w:val="num" w:pos="2835"/>
        </w:tabs>
        <w:ind w:left="2835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5">
    <w:nsid w:val="6C2B6EAE"/>
    <w:multiLevelType w:val="hybridMultilevel"/>
    <w:tmpl w:val="4BAC60A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E80753B"/>
    <w:multiLevelType w:val="hybridMultilevel"/>
    <w:tmpl w:val="7B8AC19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6D69FC"/>
    <w:multiLevelType w:val="hybridMultilevel"/>
    <w:tmpl w:val="8C2C10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3FB4726"/>
    <w:multiLevelType w:val="multilevel"/>
    <w:tmpl w:val="F940AB30"/>
    <w:lvl w:ilvl="0">
      <w:start w:val="12"/>
      <w:numFmt w:val="decimal"/>
      <w:lvlText w:val="%1."/>
      <w:lvlJc w:val="left"/>
      <w:pPr>
        <w:tabs>
          <w:tab w:val="num" w:pos="2978"/>
        </w:tabs>
        <w:ind w:left="2978" w:hanging="1134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4679"/>
        </w:tabs>
        <w:ind w:left="4679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5246"/>
        </w:tabs>
        <w:ind w:left="5246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3284"/>
        </w:tabs>
        <w:ind w:left="328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3644"/>
        </w:tabs>
        <w:ind w:left="364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4004"/>
        </w:tabs>
        <w:ind w:left="400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64"/>
        </w:tabs>
        <w:ind w:left="436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724"/>
        </w:tabs>
        <w:ind w:left="472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084"/>
        </w:tabs>
        <w:ind w:left="5084" w:hanging="360"/>
      </w:pPr>
      <w:rPr>
        <w:rFonts w:hint="default"/>
      </w:rPr>
    </w:lvl>
  </w:abstractNum>
  <w:abstractNum w:abstractNumId="29">
    <w:nsid w:val="78D84D53"/>
    <w:multiLevelType w:val="hybridMultilevel"/>
    <w:tmpl w:val="6D6C22FC"/>
    <w:lvl w:ilvl="0" w:tplc="179C195A">
      <w:start w:val="1"/>
      <w:numFmt w:val="lowerLetter"/>
      <w:lvlText w:val="(%1)"/>
      <w:lvlJc w:val="left"/>
      <w:pPr>
        <w:tabs>
          <w:tab w:val="num" w:pos="1588"/>
        </w:tabs>
        <w:ind w:left="1588" w:hanging="10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48"/>
        </w:tabs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68"/>
        </w:tabs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08"/>
        </w:tabs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28"/>
        </w:tabs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68"/>
        </w:tabs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88"/>
        </w:tabs>
        <w:ind w:left="6688" w:hanging="180"/>
      </w:pPr>
    </w:lvl>
  </w:abstractNum>
  <w:abstractNum w:abstractNumId="30">
    <w:nsid w:val="79D11CB1"/>
    <w:multiLevelType w:val="hybridMultilevel"/>
    <w:tmpl w:val="52CCE378"/>
    <w:lvl w:ilvl="0" w:tplc="76F617CC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A9F0A3A"/>
    <w:multiLevelType w:val="hybridMultilevel"/>
    <w:tmpl w:val="F26821C8"/>
    <w:lvl w:ilvl="0" w:tplc="4DB8DA2E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tabs>
          <w:tab w:val="num" w:pos="1265"/>
        </w:tabs>
        <w:ind w:left="126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7EF25155"/>
    <w:multiLevelType w:val="multilevel"/>
    <w:tmpl w:val="97AAC5A8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24"/>
  </w:num>
  <w:num w:numId="3">
    <w:abstractNumId w:val="10"/>
  </w:num>
  <w:num w:numId="4">
    <w:abstractNumId w:val="9"/>
  </w:num>
  <w:num w:numId="5">
    <w:abstractNumId w:val="8"/>
  </w:num>
  <w:num w:numId="6">
    <w:abstractNumId w:val="16"/>
  </w:num>
  <w:num w:numId="7">
    <w:abstractNumId w:val="31"/>
  </w:num>
  <w:num w:numId="8">
    <w:abstractNumId w:val="32"/>
  </w:num>
  <w:num w:numId="9">
    <w:abstractNumId w:val="28"/>
  </w:num>
  <w:num w:numId="10">
    <w:abstractNumId w:val="25"/>
  </w:num>
  <w:num w:numId="11">
    <w:abstractNumId w:val="27"/>
  </w:num>
  <w:num w:numId="12">
    <w:abstractNumId w:val="19"/>
  </w:num>
  <w:num w:numId="13">
    <w:abstractNumId w:val="0"/>
  </w:num>
  <w:num w:numId="14">
    <w:abstractNumId w:val="14"/>
  </w:num>
  <w:num w:numId="15">
    <w:abstractNumId w:val="18"/>
  </w:num>
  <w:num w:numId="16">
    <w:abstractNumId w:val="6"/>
  </w:num>
  <w:num w:numId="17">
    <w:abstractNumId w:val="26"/>
  </w:num>
  <w:num w:numId="18">
    <w:abstractNumId w:val="12"/>
  </w:num>
  <w:num w:numId="19">
    <w:abstractNumId w:val="4"/>
  </w:num>
  <w:num w:numId="20">
    <w:abstractNumId w:val="15"/>
  </w:num>
  <w:num w:numId="21">
    <w:abstractNumId w:val="30"/>
  </w:num>
  <w:num w:numId="22">
    <w:abstractNumId w:val="21"/>
  </w:num>
  <w:num w:numId="23">
    <w:abstractNumId w:val="22"/>
  </w:num>
  <w:num w:numId="24">
    <w:abstractNumId w:val="7"/>
  </w:num>
  <w:num w:numId="25">
    <w:abstractNumId w:val="29"/>
  </w:num>
  <w:num w:numId="26">
    <w:abstractNumId w:val="13"/>
  </w:num>
  <w:num w:numId="27">
    <w:abstractNumId w:val="20"/>
  </w:num>
  <w:num w:numId="28">
    <w:abstractNumId w:val="23"/>
  </w:num>
  <w:num w:numId="29">
    <w:abstractNumId w:val="1"/>
  </w:num>
  <w:num w:numId="30">
    <w:abstractNumId w:val="3"/>
  </w:num>
  <w:num w:numId="31">
    <w:abstractNumId w:val="17"/>
  </w:num>
  <w:num w:numId="32">
    <w:abstractNumId w:val="11"/>
  </w:num>
  <w:num w:numId="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1"/>
  <w:drawingGridVerticalSpacing w:val="181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0C93"/>
    <w:rsid w:val="00005A1C"/>
    <w:rsid w:val="0000749C"/>
    <w:rsid w:val="000135DF"/>
    <w:rsid w:val="00016C55"/>
    <w:rsid w:val="00017FB0"/>
    <w:rsid w:val="00022655"/>
    <w:rsid w:val="00033073"/>
    <w:rsid w:val="000519D3"/>
    <w:rsid w:val="000716A9"/>
    <w:rsid w:val="00080227"/>
    <w:rsid w:val="00080836"/>
    <w:rsid w:val="00092DAA"/>
    <w:rsid w:val="000B1F40"/>
    <w:rsid w:val="000B54D7"/>
    <w:rsid w:val="000C7D32"/>
    <w:rsid w:val="000E2F8E"/>
    <w:rsid w:val="000F1AB1"/>
    <w:rsid w:val="000F4994"/>
    <w:rsid w:val="00120482"/>
    <w:rsid w:val="001222B5"/>
    <w:rsid w:val="00133F3C"/>
    <w:rsid w:val="00134EFD"/>
    <w:rsid w:val="00162906"/>
    <w:rsid w:val="00163783"/>
    <w:rsid w:val="00171A30"/>
    <w:rsid w:val="00192DBF"/>
    <w:rsid w:val="00197F2E"/>
    <w:rsid w:val="001A0B78"/>
    <w:rsid w:val="001A34B3"/>
    <w:rsid w:val="001C0EF6"/>
    <w:rsid w:val="001D2E67"/>
    <w:rsid w:val="001D729D"/>
    <w:rsid w:val="001E636B"/>
    <w:rsid w:val="001F1C93"/>
    <w:rsid w:val="001F4AC5"/>
    <w:rsid w:val="001F5458"/>
    <w:rsid w:val="0020080A"/>
    <w:rsid w:val="0021173B"/>
    <w:rsid w:val="00212CB8"/>
    <w:rsid w:val="00240602"/>
    <w:rsid w:val="0025164C"/>
    <w:rsid w:val="0025177A"/>
    <w:rsid w:val="00272303"/>
    <w:rsid w:val="00277CE7"/>
    <w:rsid w:val="002C0286"/>
    <w:rsid w:val="002E082A"/>
    <w:rsid w:val="002E6DB9"/>
    <w:rsid w:val="002F18AA"/>
    <w:rsid w:val="00301B29"/>
    <w:rsid w:val="003035C2"/>
    <w:rsid w:val="00304837"/>
    <w:rsid w:val="0031219B"/>
    <w:rsid w:val="003161CC"/>
    <w:rsid w:val="003419BB"/>
    <w:rsid w:val="00346F3D"/>
    <w:rsid w:val="00356649"/>
    <w:rsid w:val="003775A6"/>
    <w:rsid w:val="0038316E"/>
    <w:rsid w:val="00383D5A"/>
    <w:rsid w:val="00386173"/>
    <w:rsid w:val="003901E6"/>
    <w:rsid w:val="003A08FD"/>
    <w:rsid w:val="003A4A1B"/>
    <w:rsid w:val="003D1774"/>
    <w:rsid w:val="003D6557"/>
    <w:rsid w:val="003E026B"/>
    <w:rsid w:val="003E035D"/>
    <w:rsid w:val="003F7FD7"/>
    <w:rsid w:val="00403162"/>
    <w:rsid w:val="004057F9"/>
    <w:rsid w:val="00406491"/>
    <w:rsid w:val="00414912"/>
    <w:rsid w:val="00434284"/>
    <w:rsid w:val="0043483F"/>
    <w:rsid w:val="00460233"/>
    <w:rsid w:val="00464AE4"/>
    <w:rsid w:val="00471C76"/>
    <w:rsid w:val="004932AE"/>
    <w:rsid w:val="004B408E"/>
    <w:rsid w:val="004C1D80"/>
    <w:rsid w:val="004C224B"/>
    <w:rsid w:val="004C4357"/>
    <w:rsid w:val="004C5C30"/>
    <w:rsid w:val="004C6D8F"/>
    <w:rsid w:val="004F076C"/>
    <w:rsid w:val="004F4AC5"/>
    <w:rsid w:val="004F78B3"/>
    <w:rsid w:val="00550191"/>
    <w:rsid w:val="00557FA5"/>
    <w:rsid w:val="0056092E"/>
    <w:rsid w:val="00563869"/>
    <w:rsid w:val="005723EE"/>
    <w:rsid w:val="00577A56"/>
    <w:rsid w:val="00580ABD"/>
    <w:rsid w:val="005854A1"/>
    <w:rsid w:val="005947A5"/>
    <w:rsid w:val="00596B7C"/>
    <w:rsid w:val="005A2E38"/>
    <w:rsid w:val="005A2EC7"/>
    <w:rsid w:val="005A41DD"/>
    <w:rsid w:val="005B367B"/>
    <w:rsid w:val="005C5D08"/>
    <w:rsid w:val="005D5AFD"/>
    <w:rsid w:val="005D79D9"/>
    <w:rsid w:val="005E7BE6"/>
    <w:rsid w:val="006004D4"/>
    <w:rsid w:val="00602357"/>
    <w:rsid w:val="0062389C"/>
    <w:rsid w:val="00635602"/>
    <w:rsid w:val="0063616E"/>
    <w:rsid w:val="006561FC"/>
    <w:rsid w:val="00664A54"/>
    <w:rsid w:val="00666C47"/>
    <w:rsid w:val="00686AB1"/>
    <w:rsid w:val="00692462"/>
    <w:rsid w:val="00696F75"/>
    <w:rsid w:val="006B683E"/>
    <w:rsid w:val="006C021C"/>
    <w:rsid w:val="006C167D"/>
    <w:rsid w:val="006C16CD"/>
    <w:rsid w:val="006C3CFF"/>
    <w:rsid w:val="006C6EBF"/>
    <w:rsid w:val="006D5DB2"/>
    <w:rsid w:val="006F0090"/>
    <w:rsid w:val="006F757C"/>
    <w:rsid w:val="00704549"/>
    <w:rsid w:val="00721C4A"/>
    <w:rsid w:val="00731578"/>
    <w:rsid w:val="00744F5F"/>
    <w:rsid w:val="00756723"/>
    <w:rsid w:val="00764EBA"/>
    <w:rsid w:val="007734B8"/>
    <w:rsid w:val="007912F7"/>
    <w:rsid w:val="007C1771"/>
    <w:rsid w:val="007E3650"/>
    <w:rsid w:val="007F2A28"/>
    <w:rsid w:val="00804B23"/>
    <w:rsid w:val="008061A3"/>
    <w:rsid w:val="00815F7C"/>
    <w:rsid w:val="008365A3"/>
    <w:rsid w:val="00862648"/>
    <w:rsid w:val="00864E2F"/>
    <w:rsid w:val="008737CD"/>
    <w:rsid w:val="00885601"/>
    <w:rsid w:val="008A4EDC"/>
    <w:rsid w:val="008B0490"/>
    <w:rsid w:val="008C0509"/>
    <w:rsid w:val="008E0A20"/>
    <w:rsid w:val="008F401E"/>
    <w:rsid w:val="009045A7"/>
    <w:rsid w:val="00912B5D"/>
    <w:rsid w:val="00932D9F"/>
    <w:rsid w:val="009438BB"/>
    <w:rsid w:val="009529FA"/>
    <w:rsid w:val="00954CDD"/>
    <w:rsid w:val="00975D07"/>
    <w:rsid w:val="00986581"/>
    <w:rsid w:val="00992FF9"/>
    <w:rsid w:val="009B68A5"/>
    <w:rsid w:val="009C2774"/>
    <w:rsid w:val="009C4C25"/>
    <w:rsid w:val="009C713A"/>
    <w:rsid w:val="009E4246"/>
    <w:rsid w:val="009F0242"/>
    <w:rsid w:val="009F15D1"/>
    <w:rsid w:val="00A00C93"/>
    <w:rsid w:val="00A05EDF"/>
    <w:rsid w:val="00A06D7D"/>
    <w:rsid w:val="00A23B3A"/>
    <w:rsid w:val="00A477E6"/>
    <w:rsid w:val="00A537CB"/>
    <w:rsid w:val="00A5410F"/>
    <w:rsid w:val="00A67593"/>
    <w:rsid w:val="00A77AB2"/>
    <w:rsid w:val="00A93092"/>
    <w:rsid w:val="00AB2476"/>
    <w:rsid w:val="00AB579F"/>
    <w:rsid w:val="00AE2462"/>
    <w:rsid w:val="00B01E55"/>
    <w:rsid w:val="00B1039F"/>
    <w:rsid w:val="00B358BC"/>
    <w:rsid w:val="00B414ED"/>
    <w:rsid w:val="00B4691B"/>
    <w:rsid w:val="00B525CC"/>
    <w:rsid w:val="00B60060"/>
    <w:rsid w:val="00B65833"/>
    <w:rsid w:val="00B70A6C"/>
    <w:rsid w:val="00B71F42"/>
    <w:rsid w:val="00B77CB3"/>
    <w:rsid w:val="00B82068"/>
    <w:rsid w:val="00B91E1D"/>
    <w:rsid w:val="00BA3F7A"/>
    <w:rsid w:val="00BA4693"/>
    <w:rsid w:val="00BA4C52"/>
    <w:rsid w:val="00BB578B"/>
    <w:rsid w:val="00BC04DF"/>
    <w:rsid w:val="00BE7437"/>
    <w:rsid w:val="00BF0868"/>
    <w:rsid w:val="00BF1CB6"/>
    <w:rsid w:val="00BF7179"/>
    <w:rsid w:val="00C05D99"/>
    <w:rsid w:val="00C219F2"/>
    <w:rsid w:val="00C32AD6"/>
    <w:rsid w:val="00C45C0B"/>
    <w:rsid w:val="00C61BF0"/>
    <w:rsid w:val="00C646D9"/>
    <w:rsid w:val="00C76998"/>
    <w:rsid w:val="00C83460"/>
    <w:rsid w:val="00C871CD"/>
    <w:rsid w:val="00CB327C"/>
    <w:rsid w:val="00CB5599"/>
    <w:rsid w:val="00CC43C0"/>
    <w:rsid w:val="00CC537A"/>
    <w:rsid w:val="00CC5CDB"/>
    <w:rsid w:val="00CD59BB"/>
    <w:rsid w:val="00CE1BAA"/>
    <w:rsid w:val="00D036DD"/>
    <w:rsid w:val="00D10CF1"/>
    <w:rsid w:val="00D2286F"/>
    <w:rsid w:val="00D31F08"/>
    <w:rsid w:val="00D429FD"/>
    <w:rsid w:val="00D46323"/>
    <w:rsid w:val="00D46DFD"/>
    <w:rsid w:val="00D92F55"/>
    <w:rsid w:val="00D94DFD"/>
    <w:rsid w:val="00DB660D"/>
    <w:rsid w:val="00DC2E7E"/>
    <w:rsid w:val="00DD0C77"/>
    <w:rsid w:val="00DE06DD"/>
    <w:rsid w:val="00E0074D"/>
    <w:rsid w:val="00E24710"/>
    <w:rsid w:val="00E263AE"/>
    <w:rsid w:val="00E31C11"/>
    <w:rsid w:val="00E6250B"/>
    <w:rsid w:val="00E72C23"/>
    <w:rsid w:val="00E75377"/>
    <w:rsid w:val="00E76620"/>
    <w:rsid w:val="00E83A20"/>
    <w:rsid w:val="00E83BBA"/>
    <w:rsid w:val="00E85123"/>
    <w:rsid w:val="00E85B46"/>
    <w:rsid w:val="00EA3D1B"/>
    <w:rsid w:val="00EA66B6"/>
    <w:rsid w:val="00EB15BD"/>
    <w:rsid w:val="00EB1FA4"/>
    <w:rsid w:val="00EB4853"/>
    <w:rsid w:val="00EC5366"/>
    <w:rsid w:val="00EE3487"/>
    <w:rsid w:val="00EF2901"/>
    <w:rsid w:val="00F16989"/>
    <w:rsid w:val="00F16C6F"/>
    <w:rsid w:val="00F22B2E"/>
    <w:rsid w:val="00F22F09"/>
    <w:rsid w:val="00F34C68"/>
    <w:rsid w:val="00F35873"/>
    <w:rsid w:val="00F43BDB"/>
    <w:rsid w:val="00F60009"/>
    <w:rsid w:val="00F63CBB"/>
    <w:rsid w:val="00F73FB6"/>
    <w:rsid w:val="00F80047"/>
    <w:rsid w:val="00F8287E"/>
    <w:rsid w:val="00F90264"/>
    <w:rsid w:val="00F96A0A"/>
    <w:rsid w:val="00FA1CEB"/>
    <w:rsid w:val="00FA24BA"/>
    <w:rsid w:val="00FB2D6C"/>
    <w:rsid w:val="00FC3B38"/>
    <w:rsid w:val="00FC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8"/>
    <o:shapelayout v:ext="edit">
      <o:idmap v:ext="edit" data="1"/>
    </o:shapelayout>
  </w:shapeDefaults>
  <w:decimalSymbol w:val="."/>
  <w:listSeparator w:val=","/>
  <w14:docId w14:val="134707D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912B5D"/>
    <w:pPr>
      <w:spacing w:before="100" w:beforeAutospacing="1" w:after="100" w:afterAutospacing="1"/>
    </w:pPr>
    <w:rPr>
      <w:color w:val="400040"/>
    </w:rPr>
  </w:style>
  <w:style w:type="table" w:styleId="TableGrid">
    <w:name w:val="Table Grid"/>
    <w:basedOn w:val="TableNormal"/>
    <w:rsid w:val="006924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semiHidden/>
    <w:rsid w:val="00171A3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BalloonText">
    <w:name w:val="Balloon Text"/>
    <w:basedOn w:val="Normal"/>
    <w:link w:val="BalloonTextChar"/>
    <w:rsid w:val="000C7D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C7D32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rsid w:val="00B77CB3"/>
    <w:pPr>
      <w:tabs>
        <w:tab w:val="center" w:pos="4320"/>
        <w:tab w:val="right" w:pos="8640"/>
      </w:tabs>
    </w:pPr>
    <w:rPr>
      <w:lang w:val="en-AU"/>
    </w:rPr>
  </w:style>
  <w:style w:type="character" w:customStyle="1" w:styleId="HeaderChar">
    <w:name w:val="Header Char"/>
    <w:basedOn w:val="DefaultParagraphFont"/>
    <w:link w:val="Header"/>
    <w:rsid w:val="00B77CB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BB578B"/>
    <w:pPr>
      <w:ind w:left="720"/>
      <w:contextualSpacing/>
    </w:pPr>
  </w:style>
  <w:style w:type="paragraph" w:styleId="BodyText2">
    <w:name w:val="Body Text 2"/>
    <w:basedOn w:val="Normal"/>
    <w:link w:val="BodyText2Char"/>
    <w:rsid w:val="004932AE"/>
    <w:pPr>
      <w:spacing w:after="120" w:line="480" w:lineRule="auto"/>
    </w:pPr>
    <w:rPr>
      <w:lang w:val="en-AU" w:eastAsia="en-AU"/>
    </w:rPr>
  </w:style>
  <w:style w:type="character" w:customStyle="1" w:styleId="BodyText2Char">
    <w:name w:val="Body Text 2 Char"/>
    <w:basedOn w:val="DefaultParagraphFont"/>
    <w:link w:val="BodyText2"/>
    <w:rsid w:val="004932AE"/>
    <w:rPr>
      <w:sz w:val="24"/>
      <w:szCs w:val="24"/>
      <w:lang w:eastAsia="en-AU"/>
    </w:rPr>
  </w:style>
  <w:style w:type="paragraph" w:customStyle="1" w:styleId="questionext">
    <w:name w:val="question ext"/>
    <w:basedOn w:val="Normal"/>
    <w:rsid w:val="000F1AB1"/>
    <w:pPr>
      <w:numPr>
        <w:numId w:val="26"/>
      </w:numPr>
      <w:tabs>
        <w:tab w:val="left" w:pos="1440"/>
      </w:tabs>
      <w:spacing w:before="240" w:after="240"/>
    </w:pPr>
    <w:rPr>
      <w:rFonts w:ascii="Arial" w:hAnsi="Arial"/>
      <w:sz w:val="22"/>
      <w:lang w:val="en-AU"/>
    </w:rPr>
  </w:style>
  <w:style w:type="paragraph" w:customStyle="1" w:styleId="question">
    <w:name w:val="question"/>
    <w:basedOn w:val="Normal"/>
    <w:rsid w:val="000F1AB1"/>
    <w:pPr>
      <w:tabs>
        <w:tab w:val="left" w:pos="360"/>
      </w:tabs>
      <w:spacing w:before="240" w:after="240"/>
    </w:pPr>
    <w:rPr>
      <w:rFonts w:ascii="Arial" w:hAnsi="Arial"/>
      <w:bCs/>
      <w:sz w:val="22"/>
      <w:szCs w:val="22"/>
      <w:lang w:val="en-AU"/>
    </w:rPr>
  </w:style>
  <w:style w:type="paragraph" w:customStyle="1" w:styleId="CM32">
    <w:name w:val="CM32"/>
    <w:basedOn w:val="Normal"/>
    <w:next w:val="Normal"/>
    <w:rsid w:val="000F1AB1"/>
    <w:pPr>
      <w:autoSpaceDE w:val="0"/>
      <w:autoSpaceDN w:val="0"/>
      <w:adjustRightInd w:val="0"/>
      <w:spacing w:after="245"/>
    </w:pPr>
    <w:rPr>
      <w:rFonts w:ascii="BBKNG J+ Times" w:hAnsi="BBKNG J+ Times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912B5D"/>
    <w:pPr>
      <w:spacing w:before="100" w:beforeAutospacing="1" w:after="100" w:afterAutospacing="1"/>
    </w:pPr>
    <w:rPr>
      <w:color w:val="400040"/>
    </w:rPr>
  </w:style>
  <w:style w:type="table" w:styleId="TableGrid">
    <w:name w:val="Table Grid"/>
    <w:basedOn w:val="TableNormal"/>
    <w:rsid w:val="006924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semiHidden/>
    <w:rsid w:val="00171A3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BalloonText">
    <w:name w:val="Balloon Text"/>
    <w:basedOn w:val="Normal"/>
    <w:link w:val="BalloonTextChar"/>
    <w:rsid w:val="000C7D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C7D32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rsid w:val="00B77CB3"/>
    <w:pPr>
      <w:tabs>
        <w:tab w:val="center" w:pos="4320"/>
        <w:tab w:val="right" w:pos="8640"/>
      </w:tabs>
    </w:pPr>
    <w:rPr>
      <w:lang w:val="en-AU"/>
    </w:rPr>
  </w:style>
  <w:style w:type="character" w:customStyle="1" w:styleId="HeaderChar">
    <w:name w:val="Header Char"/>
    <w:basedOn w:val="DefaultParagraphFont"/>
    <w:link w:val="Header"/>
    <w:rsid w:val="00B77CB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BB578B"/>
    <w:pPr>
      <w:ind w:left="720"/>
      <w:contextualSpacing/>
    </w:pPr>
  </w:style>
  <w:style w:type="paragraph" w:styleId="BodyText2">
    <w:name w:val="Body Text 2"/>
    <w:basedOn w:val="Normal"/>
    <w:link w:val="BodyText2Char"/>
    <w:rsid w:val="004932AE"/>
    <w:pPr>
      <w:spacing w:after="120" w:line="480" w:lineRule="auto"/>
    </w:pPr>
    <w:rPr>
      <w:lang w:val="en-AU" w:eastAsia="en-AU"/>
    </w:rPr>
  </w:style>
  <w:style w:type="character" w:customStyle="1" w:styleId="BodyText2Char">
    <w:name w:val="Body Text 2 Char"/>
    <w:basedOn w:val="DefaultParagraphFont"/>
    <w:link w:val="BodyText2"/>
    <w:rsid w:val="004932AE"/>
    <w:rPr>
      <w:sz w:val="24"/>
      <w:szCs w:val="24"/>
      <w:lang w:eastAsia="en-AU"/>
    </w:rPr>
  </w:style>
  <w:style w:type="paragraph" w:customStyle="1" w:styleId="questionext">
    <w:name w:val="question ext"/>
    <w:basedOn w:val="Normal"/>
    <w:rsid w:val="000F1AB1"/>
    <w:pPr>
      <w:numPr>
        <w:numId w:val="26"/>
      </w:numPr>
      <w:tabs>
        <w:tab w:val="left" w:pos="1440"/>
      </w:tabs>
      <w:spacing w:before="240" w:after="240"/>
    </w:pPr>
    <w:rPr>
      <w:rFonts w:ascii="Arial" w:hAnsi="Arial"/>
      <w:sz w:val="22"/>
      <w:lang w:val="en-AU"/>
    </w:rPr>
  </w:style>
  <w:style w:type="paragraph" w:customStyle="1" w:styleId="question">
    <w:name w:val="question"/>
    <w:basedOn w:val="Normal"/>
    <w:rsid w:val="000F1AB1"/>
    <w:pPr>
      <w:tabs>
        <w:tab w:val="left" w:pos="360"/>
      </w:tabs>
      <w:spacing w:before="240" w:after="240"/>
    </w:pPr>
    <w:rPr>
      <w:rFonts w:ascii="Arial" w:hAnsi="Arial"/>
      <w:bCs/>
      <w:sz w:val="22"/>
      <w:szCs w:val="22"/>
      <w:lang w:val="en-AU"/>
    </w:rPr>
  </w:style>
  <w:style w:type="paragraph" w:customStyle="1" w:styleId="CM32">
    <w:name w:val="CM32"/>
    <w:basedOn w:val="Normal"/>
    <w:next w:val="Normal"/>
    <w:rsid w:val="000F1AB1"/>
    <w:pPr>
      <w:autoSpaceDE w:val="0"/>
      <w:autoSpaceDN w:val="0"/>
      <w:adjustRightInd w:val="0"/>
      <w:spacing w:after="245"/>
    </w:pPr>
    <w:rPr>
      <w:rFonts w:ascii="BBKNG J+ Times" w:hAnsi="BBKNG J+ Time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41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7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449077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108126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16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417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8420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1524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794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9989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175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46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oleObject" Target="embeddings/oleObject1.bin"/><Relationship Id="rId10" Type="http://schemas.openxmlformats.org/officeDocument/2006/relationships/image" Target="media/image3.jpeg"/><Relationship Id="rId4" Type="http://schemas.microsoft.com/office/2007/relationships/stylesWithEffects" Target="stylesWithEffects.xml"/><Relationship Id="rId9" Type="http://schemas.openxmlformats.org/officeDocument/2006/relationships/hyperlink" Target="http://www.google.com.au/url?sa=i&amp;rct=j&amp;q=respiratory+system+diagram&amp;source=images&amp;cd=&amp;cad=rja&amp;uact=8&amp;docid=34EVfcOo_mj2PM&amp;tbnid=ayYPK4aqItfBcM:&amp;ved=0CAUQjRw&amp;url=http://www.medical-exam-essentials.com/human-respiratory-system.html&amp;ei=nNQ8U8WjEsSllQXFr4DgCQ&amp;psig=AFQjCNETRPXr3Aji6cYGSqeh7OFIPmIdmw&amp;ust=1396581848908616" TargetMode="External"/><Relationship Id="rId14" Type="http://schemas.openxmlformats.org/officeDocument/2006/relationships/image" Target="media/image7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aria%20Macaulay\Application%20Data\Microsoft\Templates\aa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6BF8F7-D744-4FFD-9C8D-FE433FA207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aaa</Template>
  <TotalTime>3564</TotalTime>
  <Pages>18</Pages>
  <Words>2273</Words>
  <Characters>15249</Characters>
  <Application>Microsoft Office Word</Application>
  <DocSecurity>0</DocSecurity>
  <Lines>127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YEAR 11 HUMAN BIOLOGY</vt:lpstr>
    </vt:vector>
  </TitlesOfParts>
  <Company>Aranmore Catholic College</Company>
  <LinksUpToDate>false</LinksUpToDate>
  <CharactersWithSpaces>17488</CharactersWithSpaces>
  <SharedDoc>false</SharedDoc>
  <HLinks>
    <vt:vector size="6" baseType="variant">
      <vt:variant>
        <vt:i4>2883710</vt:i4>
      </vt:variant>
      <vt:variant>
        <vt:i4>-1</vt:i4>
      </vt:variant>
      <vt:variant>
        <vt:i4>1026</vt:i4>
      </vt:variant>
      <vt:variant>
        <vt:i4>1</vt:i4>
      </vt:variant>
      <vt:variant>
        <vt:lpwstr>http://www.biologycorner.com/bio3/images/digestive-lettered.jpg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YEAR 11 HUMAN BIOLOGY</dc:title>
  <dc:creator>Maria Macaulay</dc:creator>
  <cp:lastModifiedBy>Naomi Geoghegan</cp:lastModifiedBy>
  <cp:revision>19</cp:revision>
  <cp:lastPrinted>2014-05-26T04:24:00Z</cp:lastPrinted>
  <dcterms:created xsi:type="dcterms:W3CDTF">2014-04-01T02:05:00Z</dcterms:created>
  <dcterms:modified xsi:type="dcterms:W3CDTF">2014-05-26T04:24:00Z</dcterms:modified>
</cp:coreProperties>
</file>