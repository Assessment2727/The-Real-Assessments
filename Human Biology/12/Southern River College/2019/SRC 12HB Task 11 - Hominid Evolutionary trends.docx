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BC6252" w14:textId="2ADE971E" w:rsidR="00DB5D7D" w:rsidRPr="00AD5C54" w:rsidRDefault="00987A93" w:rsidP="00DB5D7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SOUTHERN RIVER</w:t>
      </w:r>
      <w:r w:rsidR="00DB5D7D" w:rsidRPr="00AD5C54">
        <w:rPr>
          <w:rFonts w:ascii="Arial" w:hAnsi="Arial" w:cs="Arial"/>
          <w:b/>
          <w:sz w:val="36"/>
          <w:szCs w:val="36"/>
        </w:rPr>
        <w:t xml:space="preserve"> COLLEGE</w:t>
      </w:r>
    </w:p>
    <w:p w14:paraId="1F14C6C6" w14:textId="77777777" w:rsidR="00DB5D7D" w:rsidRPr="00AD5C54" w:rsidRDefault="00DB5D7D" w:rsidP="00DB5D7D">
      <w:pPr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Human Biological Science</w:t>
      </w:r>
    </w:p>
    <w:p w14:paraId="7B1A4B61" w14:textId="77777777" w:rsidR="00DB5D7D" w:rsidRPr="00AD5C54" w:rsidRDefault="00BD1898" w:rsidP="00DB5D7D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Unit 3 &amp; 4</w:t>
      </w:r>
    </w:p>
    <w:p w14:paraId="3ACAC3F2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rPr>
          <w:rFonts w:ascii="Arial" w:hAnsi="Arial" w:cs="Arial"/>
          <w:b/>
          <w:sz w:val="36"/>
          <w:szCs w:val="36"/>
        </w:rPr>
      </w:pPr>
    </w:p>
    <w:p w14:paraId="0FCBF08F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1DD86908" w14:textId="2A34AC6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TASK</w:t>
      </w:r>
      <w:r w:rsidR="0063243C">
        <w:rPr>
          <w:rFonts w:ascii="Arial" w:hAnsi="Arial" w:cs="Arial"/>
          <w:b/>
          <w:sz w:val="36"/>
          <w:szCs w:val="36"/>
        </w:rPr>
        <w:t xml:space="preserve"> 11</w:t>
      </w:r>
      <w:r>
        <w:rPr>
          <w:rFonts w:ascii="Arial" w:hAnsi="Arial" w:cs="Arial"/>
          <w:b/>
          <w:sz w:val="36"/>
          <w:szCs w:val="36"/>
        </w:rPr>
        <w:t xml:space="preserve"> – </w:t>
      </w:r>
      <w:r w:rsidR="00BD1898">
        <w:rPr>
          <w:rFonts w:ascii="Arial" w:hAnsi="Arial" w:cs="Arial"/>
          <w:b/>
          <w:sz w:val="36"/>
          <w:szCs w:val="36"/>
        </w:rPr>
        <w:t>Test 5</w:t>
      </w:r>
    </w:p>
    <w:p w14:paraId="12420B89" w14:textId="77777777" w:rsidR="00BD1898" w:rsidRDefault="00BD1898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0AC14005" w14:textId="77777777" w:rsidR="00DB5D7D" w:rsidRPr="00AD5C54" w:rsidRDefault="00BD1898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Hominid Evolutionary Trends</w:t>
      </w:r>
      <w:r w:rsidR="00DB5D7D">
        <w:rPr>
          <w:rFonts w:ascii="Arial" w:hAnsi="Arial" w:cs="Arial"/>
          <w:b/>
          <w:sz w:val="36"/>
          <w:szCs w:val="36"/>
        </w:rPr>
        <w:t xml:space="preserve"> </w:t>
      </w:r>
    </w:p>
    <w:p w14:paraId="32C1AA9A" w14:textId="77777777" w:rsidR="00DB5D7D" w:rsidRPr="00AD5C54" w:rsidRDefault="00DB5D7D" w:rsidP="00BD1898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4ABAA4EB" w14:textId="77777777" w:rsidR="00DB5D7D" w:rsidRPr="00AD5C54" w:rsidRDefault="00BD1898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Time: 60</w:t>
      </w:r>
      <w:r w:rsidR="00DB5D7D" w:rsidRPr="00AD5C54">
        <w:rPr>
          <w:rFonts w:ascii="Arial" w:hAnsi="Arial" w:cs="Arial"/>
          <w:b/>
          <w:sz w:val="36"/>
          <w:szCs w:val="36"/>
        </w:rPr>
        <w:t xml:space="preserve"> mins</w:t>
      </w:r>
    </w:p>
    <w:p w14:paraId="7555B671" w14:textId="77777777" w:rsidR="00DB5D7D" w:rsidRPr="00AD5C54" w:rsidRDefault="00DB5D7D" w:rsidP="00DB5D7D">
      <w:pPr>
        <w:jc w:val="center"/>
        <w:rPr>
          <w:rFonts w:ascii="Arial" w:hAnsi="Arial" w:cs="Arial"/>
          <w:sz w:val="36"/>
          <w:szCs w:val="36"/>
        </w:rPr>
      </w:pPr>
    </w:p>
    <w:p w14:paraId="7444FC8B" w14:textId="079A7EC5" w:rsidR="00DB5D7D" w:rsidRPr="00AD5C54" w:rsidRDefault="00E92F40" w:rsidP="00DB5D7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Multiple Choice:</w:t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  <w:t>12</w:t>
      </w:r>
      <w:r w:rsidR="00DB5D7D" w:rsidRPr="00AD5C54">
        <w:rPr>
          <w:rFonts w:ascii="Arial" w:hAnsi="Arial" w:cs="Arial"/>
          <w:sz w:val="36"/>
          <w:szCs w:val="36"/>
        </w:rPr>
        <w:t xml:space="preserve"> marks</w:t>
      </w:r>
    </w:p>
    <w:p w14:paraId="15994521" w14:textId="26886CBE" w:rsidR="00DB5D7D" w:rsidRPr="00AD5C54" w:rsidRDefault="00DB5D7D" w:rsidP="00DB5D7D">
      <w:pPr>
        <w:jc w:val="center"/>
        <w:rPr>
          <w:rFonts w:ascii="Arial" w:hAnsi="Arial" w:cs="Arial"/>
          <w:sz w:val="36"/>
          <w:szCs w:val="36"/>
        </w:rPr>
      </w:pPr>
      <w:r w:rsidRPr="00AD5C54">
        <w:rPr>
          <w:rFonts w:ascii="Arial" w:hAnsi="Arial" w:cs="Arial"/>
          <w:sz w:val="36"/>
          <w:szCs w:val="36"/>
        </w:rPr>
        <w:t>Short Answer:</w:t>
      </w:r>
      <w:r w:rsidRPr="00AD5C54">
        <w:rPr>
          <w:rFonts w:ascii="Arial" w:hAnsi="Arial" w:cs="Arial"/>
          <w:sz w:val="36"/>
          <w:szCs w:val="36"/>
        </w:rPr>
        <w:tab/>
      </w:r>
      <w:r w:rsidRPr="00AD5C54">
        <w:rPr>
          <w:rFonts w:ascii="Arial" w:hAnsi="Arial" w:cs="Arial"/>
          <w:sz w:val="36"/>
          <w:szCs w:val="36"/>
        </w:rPr>
        <w:tab/>
      </w:r>
      <w:r w:rsidR="0058729B">
        <w:rPr>
          <w:rFonts w:ascii="Arial" w:hAnsi="Arial" w:cs="Arial"/>
          <w:sz w:val="36"/>
          <w:szCs w:val="36"/>
        </w:rPr>
        <w:t>34</w:t>
      </w:r>
      <w:r w:rsidRPr="00AD5C54">
        <w:rPr>
          <w:rFonts w:ascii="Arial" w:hAnsi="Arial" w:cs="Arial"/>
          <w:sz w:val="36"/>
          <w:szCs w:val="36"/>
        </w:rPr>
        <w:t xml:space="preserve"> marks</w:t>
      </w:r>
    </w:p>
    <w:p w14:paraId="33FDB45E" w14:textId="5F907A95" w:rsidR="00DB5D7D" w:rsidRPr="00AD5C54" w:rsidRDefault="0051516B" w:rsidP="00DB5D7D">
      <w:pPr>
        <w:jc w:val="center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  <w:u w:val="single"/>
        </w:rPr>
        <w:t>Extended Answer:</w:t>
      </w:r>
      <w:r>
        <w:rPr>
          <w:rFonts w:ascii="Arial" w:hAnsi="Arial" w:cs="Arial"/>
          <w:sz w:val="36"/>
          <w:szCs w:val="36"/>
          <w:u w:val="single"/>
        </w:rPr>
        <w:tab/>
        <w:t>12</w:t>
      </w:r>
      <w:r w:rsidR="00DB5D7D" w:rsidRPr="00AD5C54">
        <w:rPr>
          <w:rFonts w:ascii="Arial" w:hAnsi="Arial" w:cs="Arial"/>
          <w:sz w:val="36"/>
          <w:szCs w:val="36"/>
          <w:u w:val="single"/>
        </w:rPr>
        <w:t xml:space="preserve"> marks</w:t>
      </w:r>
    </w:p>
    <w:p w14:paraId="26FD4886" w14:textId="0D822E4A" w:rsidR="00DB5D7D" w:rsidRPr="00AD5C54" w:rsidRDefault="0058729B" w:rsidP="00DB5D7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TOTAL </w:t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</w:r>
      <w:r>
        <w:rPr>
          <w:rFonts w:ascii="Arial" w:hAnsi="Arial" w:cs="Arial"/>
          <w:sz w:val="36"/>
          <w:szCs w:val="36"/>
        </w:rPr>
        <w:tab/>
        <w:t>58</w:t>
      </w:r>
      <w:r w:rsidR="00DB5D7D" w:rsidRPr="00AD5C54">
        <w:rPr>
          <w:rFonts w:ascii="Arial" w:hAnsi="Arial" w:cs="Arial"/>
          <w:sz w:val="36"/>
          <w:szCs w:val="36"/>
        </w:rPr>
        <w:t xml:space="preserve"> MARKS</w:t>
      </w:r>
    </w:p>
    <w:p w14:paraId="5DD4165E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</w:p>
    <w:p w14:paraId="2C6AFE40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 xml:space="preserve">Weighting: </w:t>
      </w:r>
      <w:r w:rsidR="00BD1898">
        <w:rPr>
          <w:rFonts w:ascii="Arial" w:hAnsi="Arial" w:cs="Arial"/>
          <w:b/>
          <w:sz w:val="36"/>
          <w:szCs w:val="36"/>
        </w:rPr>
        <w:t>5</w:t>
      </w:r>
      <w:r w:rsidRPr="00AD5C54">
        <w:rPr>
          <w:rFonts w:ascii="Arial" w:hAnsi="Arial" w:cs="Arial"/>
          <w:b/>
          <w:sz w:val="36"/>
          <w:szCs w:val="36"/>
        </w:rPr>
        <w:t>%</w:t>
      </w:r>
    </w:p>
    <w:p w14:paraId="60C996B2" w14:textId="77777777" w:rsidR="00CB2B61" w:rsidRDefault="00CB2B61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1FA89885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write on this question booklet</w:t>
      </w:r>
    </w:p>
    <w:p w14:paraId="21EFF3CB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AD5C54">
        <w:rPr>
          <w:rFonts w:ascii="Arial" w:hAnsi="Arial" w:cs="Arial"/>
          <w:b/>
          <w:sz w:val="36"/>
          <w:szCs w:val="36"/>
          <w:u w:val="single"/>
        </w:rPr>
        <w:t>Do not turn page until instructed to do so</w:t>
      </w:r>
    </w:p>
    <w:p w14:paraId="0D68858C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7DD7F451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0C4CAEC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78A9B78B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0B121CB6" w14:textId="77777777" w:rsidR="00DB5D7D" w:rsidRPr="00AD5C54" w:rsidRDefault="00DB5D7D" w:rsidP="00DB5D7D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50E42452" w14:textId="77777777" w:rsidR="00DB5D7D" w:rsidRPr="00AD5C54" w:rsidRDefault="00DB5D7D" w:rsidP="00DB5D7D">
      <w:pPr>
        <w:tabs>
          <w:tab w:val="left" w:pos="-851"/>
          <w:tab w:val="left" w:pos="720"/>
        </w:tabs>
        <w:ind w:right="-27"/>
        <w:outlineLvl w:val="0"/>
        <w:rPr>
          <w:rFonts w:ascii="Arial" w:hAnsi="Arial" w:cs="Arial"/>
          <w:lang w:val="en-US"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09B593" wp14:editId="54917788">
                <wp:simplePos x="0" y="0"/>
                <wp:positionH relativeFrom="column">
                  <wp:posOffset>-184935</wp:posOffset>
                </wp:positionH>
                <wp:positionV relativeFrom="paragraph">
                  <wp:posOffset>13007</wp:posOffset>
                </wp:positionV>
                <wp:extent cx="6172200" cy="1078786"/>
                <wp:effectExtent l="12700" t="12700" r="25400" b="2667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078786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93706" w14:textId="14579F05" w:rsidR="00ED2A0A" w:rsidRPr="00AE4B13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Sect</w:t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ion A:  Multiple Choice </w:t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 w:rsidR="00E92F40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(12</w:t>
                            </w:r>
                            <w:r w:rsidRPr="00AE4B13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6A70A12B" w14:textId="77777777" w:rsidR="00ED2A0A" w:rsidRDefault="00ED2A0A" w:rsidP="00DB5D7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7DE3CD1A" w14:textId="77777777" w:rsidR="00ED2A0A" w:rsidRPr="00AE4B13" w:rsidRDefault="00ED2A0A" w:rsidP="00DB5D7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AE4B13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by placing an X through the most correct answer on the multiple choice answer sheet.</w:t>
                            </w:r>
                          </w:p>
                          <w:p w14:paraId="27406086" w14:textId="77777777" w:rsidR="00ED2A0A" w:rsidRPr="00AE4B13" w:rsidRDefault="00ED2A0A" w:rsidP="00DB5D7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009B59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4.55pt;margin-top:1pt;width:486pt;height:84.9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" fillcolor="white [3201]" strokecolor="black [3200]" strokeweight="3pt">
                <v:textbox>
                  <w:txbxContent>
                    <w:p w14:paraId="07693706" w14:textId="14579F05" w:rsidR="00ED2A0A" w:rsidRPr="00AE4B13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Sect</w:t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 xml:space="preserve">ion A:  Multiple Choice </w:t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 w:rsidR="00E92F40"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(12</w:t>
                      </w:r>
                      <w:r w:rsidRPr="00AE4B13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6A70A12B" w14:textId="77777777" w:rsidR="00ED2A0A" w:rsidRDefault="00ED2A0A" w:rsidP="00DB5D7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7DE3CD1A" w14:textId="77777777" w:rsidR="00ED2A0A" w:rsidRPr="00AE4B13" w:rsidRDefault="00ED2A0A" w:rsidP="00DB5D7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AE4B13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by placing an X through the most correct answer on the multiple choice answer sheet.</w:t>
                      </w:r>
                    </w:p>
                    <w:p w14:paraId="27406086" w14:textId="77777777" w:rsidR="00ED2A0A" w:rsidRPr="00AE4B13" w:rsidRDefault="00ED2A0A" w:rsidP="00DB5D7D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522C16" w14:textId="77777777" w:rsidR="00BD1898" w:rsidRPr="00BD1898" w:rsidRDefault="00BD1898" w:rsidP="00BD1898">
      <w:pPr>
        <w:rPr>
          <w:rFonts w:ascii="Arial" w:hAnsi="Arial" w:cs="Arial"/>
        </w:rPr>
      </w:pPr>
      <w:r>
        <w:rPr>
          <w:rFonts w:ascii="Arial" w:hAnsi="Arial" w:cs="Arial"/>
        </w:rPr>
        <w:t>Questions 1 &amp; 2</w:t>
      </w:r>
      <w:r w:rsidRPr="00BD1898">
        <w:rPr>
          <w:rFonts w:ascii="Arial" w:hAnsi="Arial" w:cs="Arial"/>
        </w:rPr>
        <w:t xml:space="preserve"> refer to the lower jaw diagrams shown below. </w:t>
      </w:r>
    </w:p>
    <w:p w14:paraId="7A724113" w14:textId="77777777" w:rsidR="00DB5D7D" w:rsidRDefault="001E7A92" w:rsidP="00DB5D7D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040519" wp14:editId="5023540A">
                <wp:simplePos x="0" y="0"/>
                <wp:positionH relativeFrom="column">
                  <wp:posOffset>4512310</wp:posOffset>
                </wp:positionH>
                <wp:positionV relativeFrom="paragraph">
                  <wp:posOffset>1773555</wp:posOffset>
                </wp:positionV>
                <wp:extent cx="800100" cy="3429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7A51A" w14:textId="77777777" w:rsidR="00ED2A0A" w:rsidRDefault="00ED2A0A" w:rsidP="00BD1898">
                            <w:pPr>
                              <w:jc w:val="center"/>
                            </w:pPr>
                            <w:r>
                              <w:t>Jaw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040519" id="Text Box 4" o:spid="_x0000_s1027" type="#_x0000_t202" style="position:absolute;margin-left:355.3pt;margin-top:139.65pt;width:63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" fillcolor="white [3201]" stroked="f" strokeweight="1pt">
                <v:textbox>
                  <w:txbxContent>
                    <w:p w14:paraId="01A7A51A" w14:textId="77777777" w:rsidR="00ED2A0A" w:rsidRDefault="00ED2A0A" w:rsidP="00BD1898">
                      <w:pPr>
                        <w:jc w:val="center"/>
                      </w:pPr>
                      <w:r>
                        <w:t>Jaw R</w:t>
                      </w:r>
                    </w:p>
                  </w:txbxContent>
                </v:textbox>
              </v:shape>
            </w:pict>
          </mc:Fallback>
        </mc:AlternateContent>
      </w:r>
      <w:r w:rsidR="00BD1898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1E3772" wp14:editId="765BEA82">
                <wp:simplePos x="0" y="0"/>
                <wp:positionH relativeFrom="column">
                  <wp:posOffset>2224391</wp:posOffset>
                </wp:positionH>
                <wp:positionV relativeFrom="paragraph">
                  <wp:posOffset>1771191</wp:posOffset>
                </wp:positionV>
                <wp:extent cx="1484644" cy="342900"/>
                <wp:effectExtent l="0" t="0" r="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644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CB6C7" w14:textId="77777777" w:rsidR="00ED2A0A" w:rsidRDefault="00ED2A0A" w:rsidP="00BD1898">
                            <w:pPr>
                              <w:jc w:val="center"/>
                            </w:pPr>
                            <w:r>
                              <w:t>Jaw 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1E3772" id="Text Box 11" o:spid="_x0000_s1028" type="#_x0000_t202" style="position:absolute;margin-left:175.15pt;margin-top:139.45pt;width:116.9pt;height:2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" fillcolor="white [3201]" stroked="f" strokeweight="1pt">
                <v:textbox>
                  <w:txbxContent>
                    <w:p w14:paraId="413CB6C7" w14:textId="77777777" w:rsidR="00ED2A0A" w:rsidRDefault="00ED2A0A" w:rsidP="00BD1898">
                      <w:pPr>
                        <w:jc w:val="center"/>
                      </w:pPr>
                      <w:r>
                        <w:t>Jaw Q</w:t>
                      </w:r>
                    </w:p>
                  </w:txbxContent>
                </v:textbox>
              </v:shape>
            </w:pict>
          </mc:Fallback>
        </mc:AlternateContent>
      </w:r>
      <w:r w:rsidR="00BD1898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53F3CD" wp14:editId="3F406620">
                <wp:simplePos x="0" y="0"/>
                <wp:positionH relativeFrom="column">
                  <wp:posOffset>622569</wp:posOffset>
                </wp:positionH>
                <wp:positionV relativeFrom="paragraph">
                  <wp:posOffset>1771191</wp:posOffset>
                </wp:positionV>
                <wp:extent cx="914765" cy="342900"/>
                <wp:effectExtent l="0" t="0" r="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765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CD771" w14:textId="77777777" w:rsidR="00ED2A0A" w:rsidRDefault="00ED2A0A" w:rsidP="00BD1898">
                            <w:pPr>
                              <w:jc w:val="center"/>
                            </w:pPr>
                            <w:r>
                              <w:t>Jaw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53F3CD" id="Text Box 5" o:spid="_x0000_s1029" type="#_x0000_t202" style="position:absolute;margin-left:49pt;margin-top:139.45pt;width:72.05pt;height:2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" fillcolor="white [3201]" stroked="f" strokeweight="1pt">
                <v:textbox>
                  <w:txbxContent>
                    <w:p w14:paraId="15BCD771" w14:textId="77777777" w:rsidR="00ED2A0A" w:rsidRDefault="00ED2A0A" w:rsidP="00BD1898">
                      <w:pPr>
                        <w:jc w:val="center"/>
                      </w:pPr>
                      <w:r>
                        <w:t>Jaw P</w:t>
                      </w:r>
                    </w:p>
                  </w:txbxContent>
                </v:textbox>
              </v:shape>
            </w:pict>
          </mc:Fallback>
        </mc:AlternateContent>
      </w:r>
      <w:r w:rsidR="00BD1898" w:rsidRPr="00BD1898">
        <w:rPr>
          <w:rFonts w:ascii="Arial" w:hAnsi="Arial" w:cs="Arial"/>
          <w:noProof/>
          <w:lang w:val="en-GB" w:eastAsia="en-GB"/>
        </w:rPr>
        <w:drawing>
          <wp:inline distT="0" distB="0" distL="0" distR="0" wp14:anchorId="252A22D1" wp14:editId="249ABEDB">
            <wp:extent cx="5726349" cy="2191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" b="47682"/>
                    <a:stretch/>
                  </pic:blipFill>
                  <pic:spPr bwMode="auto">
                    <a:xfrm>
                      <a:off x="0" y="0"/>
                      <a:ext cx="5726349" cy="2191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6420" w14:textId="77777777" w:rsidR="00BD1898" w:rsidRPr="007B328C" w:rsidRDefault="00BD1898" w:rsidP="00DB5D7D">
      <w:pPr>
        <w:rPr>
          <w:rFonts w:ascii="Arial" w:hAnsi="Arial" w:cs="Arial"/>
        </w:rPr>
      </w:pPr>
    </w:p>
    <w:p w14:paraId="4408DA98" w14:textId="77777777" w:rsidR="00BD1898" w:rsidRDefault="00BD1898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Which of the following statements about the lower jaws shown in the diagrams is correct? </w:t>
      </w:r>
    </w:p>
    <w:p w14:paraId="22B6D130" w14:textId="77777777" w:rsidR="00BD1898" w:rsidRPr="00BD1898" w:rsidRDefault="00BD1898" w:rsidP="00BD1898">
      <w:pPr>
        <w:pStyle w:val="ListParagraph"/>
        <w:ind w:left="360"/>
        <w:rPr>
          <w:rFonts w:ascii="Arial" w:hAnsi="Arial" w:cs="Arial"/>
        </w:rPr>
      </w:pPr>
    </w:p>
    <w:p w14:paraId="5A83DB5A" w14:textId="77777777" w:rsidR="00BD1898" w:rsidRPr="00BD1898" w:rsidRDefault="00BD1898" w:rsidP="00C84A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 xml:space="preserve">Jaw P belongs to a modern human because the dental arcade has a parabolic shape. </w:t>
      </w:r>
      <w:r w:rsidRPr="00BD1898">
        <w:rPr>
          <w:rFonts w:ascii="MS Mincho" w:eastAsia="MS Mincho" w:hAnsi="MS Mincho" w:cs="MS Mincho"/>
        </w:rPr>
        <w:t> </w:t>
      </w:r>
    </w:p>
    <w:p w14:paraId="0F82FF63" w14:textId="36B48ED5" w:rsidR="00BD1898" w:rsidRPr="00BD1898" w:rsidRDefault="00407604" w:rsidP="00C84A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Jaw Q belongs to an ape </w:t>
      </w:r>
      <w:r w:rsidR="00BD1898" w:rsidRPr="00BD1898">
        <w:rPr>
          <w:rFonts w:ascii="Arial" w:hAnsi="Arial" w:cs="Arial"/>
        </w:rPr>
        <w:t xml:space="preserve">because the teeth are of an even size. </w:t>
      </w:r>
      <w:r w:rsidR="00BD1898" w:rsidRPr="00BD1898">
        <w:rPr>
          <w:rFonts w:ascii="MS Mincho" w:eastAsia="MS Mincho" w:hAnsi="MS Mincho" w:cs="MS Mincho"/>
        </w:rPr>
        <w:t> </w:t>
      </w:r>
    </w:p>
    <w:p w14:paraId="2F8C3DD3" w14:textId="36398E34" w:rsidR="00BD1898" w:rsidRPr="00BD1898" w:rsidRDefault="00407604" w:rsidP="00C84A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Jaw P belongs to an ape </w:t>
      </w:r>
      <w:r w:rsidR="00BD1898" w:rsidRPr="00BD1898">
        <w:rPr>
          <w:rFonts w:ascii="Arial" w:hAnsi="Arial" w:cs="Arial"/>
        </w:rPr>
        <w:t xml:space="preserve">because of the presence of a diastema. </w:t>
      </w:r>
      <w:r w:rsidR="00BD1898" w:rsidRPr="00BD1898">
        <w:rPr>
          <w:rFonts w:ascii="MS Mincho" w:eastAsia="MS Mincho" w:hAnsi="MS Mincho" w:cs="MS Mincho"/>
        </w:rPr>
        <w:t> </w:t>
      </w:r>
    </w:p>
    <w:p w14:paraId="322C9EB8" w14:textId="59112274" w:rsidR="00BD1898" w:rsidRDefault="00BD1898" w:rsidP="00C84AF7">
      <w:pPr>
        <w:pStyle w:val="ListParagraph"/>
        <w:numPr>
          <w:ilvl w:val="0"/>
          <w:numId w:val="3"/>
        </w:numPr>
        <w:rPr>
          <w:rFonts w:ascii="MS Mincho" w:eastAsia="MS Mincho" w:hAnsi="MS Mincho" w:cs="MS Mincho"/>
        </w:rPr>
      </w:pPr>
      <w:r w:rsidRPr="00BD1898">
        <w:rPr>
          <w:rFonts w:ascii="Arial" w:hAnsi="Arial" w:cs="Arial"/>
        </w:rPr>
        <w:t xml:space="preserve">Jaw Q belongs to a modern human because there are more molars present than in Jaw P. </w:t>
      </w:r>
      <w:r w:rsidRPr="00BD1898">
        <w:rPr>
          <w:rFonts w:ascii="MS Mincho" w:eastAsia="MS Mincho" w:hAnsi="MS Mincho" w:cs="MS Mincho"/>
        </w:rPr>
        <w:t> </w:t>
      </w:r>
    </w:p>
    <w:p w14:paraId="74D1D53A" w14:textId="77777777" w:rsidR="00BD1898" w:rsidRPr="00BD1898" w:rsidRDefault="00BD1898" w:rsidP="00BD1898">
      <w:pPr>
        <w:rPr>
          <w:rFonts w:ascii="Arial" w:hAnsi="Arial" w:cs="Arial"/>
        </w:rPr>
      </w:pPr>
    </w:p>
    <w:p w14:paraId="30EE10DA" w14:textId="77777777" w:rsidR="00BD1898" w:rsidRDefault="00BD1898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D1898">
        <w:rPr>
          <w:rFonts w:ascii="Arial" w:hAnsi="Arial" w:cs="Arial"/>
        </w:rPr>
        <w:t>If the complete skeleton of</w:t>
      </w:r>
      <w:r w:rsidR="001E7A92">
        <w:rPr>
          <w:rFonts w:ascii="Arial" w:hAnsi="Arial" w:cs="Arial"/>
        </w:rPr>
        <w:t xml:space="preserve"> the specimen belonging to Jaw R</w:t>
      </w:r>
      <w:r w:rsidRPr="00BD1898">
        <w:rPr>
          <w:rFonts w:ascii="Arial" w:hAnsi="Arial" w:cs="Arial"/>
        </w:rPr>
        <w:t xml:space="preserve"> was examined, which of the following characteristics would it be expected to have? </w:t>
      </w:r>
    </w:p>
    <w:p w14:paraId="38093B8F" w14:textId="77777777" w:rsidR="001E7A92" w:rsidRPr="00BD1898" w:rsidRDefault="001E7A92" w:rsidP="001E7A92">
      <w:pPr>
        <w:pStyle w:val="ListParagraph"/>
        <w:ind w:left="360"/>
        <w:rPr>
          <w:rFonts w:ascii="Arial" w:hAnsi="Arial" w:cs="Arial"/>
        </w:rPr>
      </w:pPr>
    </w:p>
    <w:p w14:paraId="553EB7E9" w14:textId="42A37E1D" w:rsidR="00BD1898" w:rsidRPr="00BD1898" w:rsidRDefault="002D32D4" w:rsidP="00C84A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BD1898" w:rsidRPr="00BD1898">
        <w:rPr>
          <w:rFonts w:ascii="Arial" w:hAnsi="Arial" w:cs="Arial"/>
        </w:rPr>
        <w:t xml:space="preserve">ongitudinal and transverse arches of the foot </w:t>
      </w:r>
      <w:r w:rsidR="00BD1898" w:rsidRPr="00BD1898">
        <w:rPr>
          <w:rFonts w:ascii="MS Mincho" w:eastAsia="MS Mincho" w:hAnsi="MS Mincho" w:cs="MS Mincho"/>
        </w:rPr>
        <w:t> </w:t>
      </w:r>
    </w:p>
    <w:p w14:paraId="6222531D" w14:textId="05ABD23E" w:rsidR="00BD1898" w:rsidRPr="00BD1898" w:rsidRDefault="002D32D4" w:rsidP="00C84A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D1898" w:rsidRPr="00BD1898">
        <w:rPr>
          <w:rFonts w:ascii="Arial" w:hAnsi="Arial" w:cs="Arial"/>
        </w:rPr>
        <w:t xml:space="preserve">mall outer condyle of the femur at the knee joint </w:t>
      </w:r>
      <w:r w:rsidR="00BD1898" w:rsidRPr="00BD1898">
        <w:rPr>
          <w:rFonts w:ascii="MS Mincho" w:eastAsia="MS Mincho" w:hAnsi="MS Mincho" w:cs="MS Mincho"/>
        </w:rPr>
        <w:t> </w:t>
      </w:r>
    </w:p>
    <w:p w14:paraId="59DB67D6" w14:textId="300C4C8E" w:rsidR="00BD1898" w:rsidRPr="00BD1898" w:rsidRDefault="002D32D4" w:rsidP="00C84A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BD1898" w:rsidRPr="00BD1898">
        <w:rPr>
          <w:rFonts w:ascii="Arial" w:hAnsi="Arial" w:cs="Arial"/>
        </w:rPr>
        <w:t xml:space="preserve">nly one curvature of the vertebral column </w:t>
      </w:r>
      <w:r w:rsidR="00BD1898" w:rsidRPr="00BD1898">
        <w:rPr>
          <w:rFonts w:ascii="MS Mincho" w:eastAsia="MS Mincho" w:hAnsi="MS Mincho" w:cs="MS Mincho"/>
        </w:rPr>
        <w:t> </w:t>
      </w:r>
    </w:p>
    <w:p w14:paraId="512B5096" w14:textId="0749E600" w:rsidR="00BD1898" w:rsidRPr="00BD1898" w:rsidRDefault="002D32D4" w:rsidP="00C84AF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="00BD1898" w:rsidRPr="00BD1898">
        <w:rPr>
          <w:rFonts w:ascii="Arial" w:hAnsi="Arial" w:cs="Arial"/>
        </w:rPr>
        <w:t xml:space="preserve">owl shaped pelvis that is long from top to bottom </w:t>
      </w:r>
      <w:r w:rsidR="00BD1898" w:rsidRPr="00BD1898">
        <w:rPr>
          <w:rFonts w:ascii="MS Mincho" w:eastAsia="MS Mincho" w:hAnsi="MS Mincho" w:cs="MS Mincho"/>
        </w:rPr>
        <w:t> </w:t>
      </w:r>
    </w:p>
    <w:p w14:paraId="05BF6E27" w14:textId="77777777" w:rsidR="001E7A92" w:rsidRDefault="001E7A92" w:rsidP="001E7A92">
      <w:pPr>
        <w:rPr>
          <w:rFonts w:ascii="Arial" w:hAnsi="Arial" w:cs="Arial"/>
        </w:rPr>
      </w:pPr>
    </w:p>
    <w:p w14:paraId="21314336" w14:textId="3FBA10DE" w:rsidR="0051516B" w:rsidRPr="0051516B" w:rsidRDefault="0051516B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Which of the following correctly matches the </w:t>
      </w:r>
      <w:r w:rsidR="00290204">
        <w:rPr>
          <w:rFonts w:ascii="Arial" w:hAnsi="Arial" w:cs="Arial"/>
        </w:rPr>
        <w:t>hominid</w:t>
      </w:r>
      <w:r w:rsidRPr="0051516B">
        <w:rPr>
          <w:rFonts w:ascii="Arial" w:hAnsi="Arial" w:cs="Arial"/>
        </w:rPr>
        <w:t xml:space="preserve"> to the associated lifestyle change?</w:t>
      </w:r>
      <w:r w:rsidRPr="0051516B">
        <w:rPr>
          <w:rFonts w:ascii="Arial" w:hAnsi="Arial" w:cs="Arial"/>
        </w:rPr>
        <w:br/>
      </w:r>
    </w:p>
    <w:p w14:paraId="79EC4229" w14:textId="77777777" w:rsidR="0051516B" w:rsidRPr="0051516B" w:rsidRDefault="0051516B" w:rsidP="00C84AF7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habilis – food sharing, Homo erectus – cave murals</w:t>
      </w:r>
    </w:p>
    <w:p w14:paraId="77B30D09" w14:textId="77777777" w:rsidR="0051516B" w:rsidRPr="0051516B" w:rsidRDefault="0051516B" w:rsidP="00C84AF7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habilis – use of fire, Homo sapiens – cooperative hunting</w:t>
      </w:r>
    </w:p>
    <w:p w14:paraId="2B081313" w14:textId="77777777" w:rsidR="0051516B" w:rsidRPr="0051516B" w:rsidRDefault="0051516B" w:rsidP="00C84AF7">
      <w:pPr>
        <w:pStyle w:val="ListParagraph"/>
        <w:numPr>
          <w:ilvl w:val="0"/>
          <w:numId w:val="12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neanderthalensis – development of agriculture, Australopithecines – home bases</w:t>
      </w:r>
    </w:p>
    <w:p w14:paraId="6FD07CAB" w14:textId="77777777" w:rsidR="0051516B" w:rsidRPr="0051516B" w:rsidRDefault="0051516B" w:rsidP="00C84AF7">
      <w:pPr>
        <w:pStyle w:val="ListParagraph"/>
        <w:numPr>
          <w:ilvl w:val="0"/>
          <w:numId w:val="1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8344"/>
        </w:tabs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habilis – food sharing, Homo erectus – cooperative hunting</w:t>
      </w:r>
      <w:r w:rsidRPr="0051516B">
        <w:rPr>
          <w:rFonts w:ascii="Arial" w:hAnsi="Arial" w:cs="Arial"/>
        </w:rPr>
        <w:tab/>
      </w:r>
    </w:p>
    <w:p w14:paraId="2C272D66" w14:textId="77777777" w:rsidR="001E7A92" w:rsidRDefault="001E7A92" w:rsidP="001E7A92">
      <w:pPr>
        <w:rPr>
          <w:rFonts w:ascii="Arial" w:hAnsi="Arial" w:cs="Arial"/>
        </w:rPr>
      </w:pPr>
    </w:p>
    <w:p w14:paraId="4E4384EC" w14:textId="77777777" w:rsidR="00E41AF5" w:rsidRPr="0051516B" w:rsidRDefault="00E41AF5" w:rsidP="006A4FCB">
      <w:pPr>
        <w:rPr>
          <w:rFonts w:ascii="Arial" w:hAnsi="Arial" w:cs="Arial"/>
          <w:sz w:val="22"/>
          <w:szCs w:val="22"/>
        </w:rPr>
      </w:pPr>
    </w:p>
    <w:p w14:paraId="5C660969" w14:textId="2F775952" w:rsidR="0051516B" w:rsidRPr="0051516B" w:rsidRDefault="0051516B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lastRenderedPageBreak/>
        <w:t>Compared to Homo erectus, the Neanderthals had a:</w:t>
      </w:r>
      <w:r>
        <w:rPr>
          <w:rFonts w:ascii="Arial" w:hAnsi="Arial" w:cs="Arial"/>
        </w:rPr>
        <w:br/>
      </w:r>
    </w:p>
    <w:p w14:paraId="5183F44F" w14:textId="77777777" w:rsidR="0051516B" w:rsidRPr="0051516B" w:rsidRDefault="0051516B" w:rsidP="00C84AF7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prominent brow ridge.</w:t>
      </w:r>
    </w:p>
    <w:p w14:paraId="4E405B82" w14:textId="77777777" w:rsidR="0051516B" w:rsidRPr="0051516B" w:rsidRDefault="0051516B" w:rsidP="00C84AF7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prognathic face.</w:t>
      </w:r>
    </w:p>
    <w:p w14:paraId="160357C8" w14:textId="77777777" w:rsidR="0051516B" w:rsidRPr="0051516B" w:rsidRDefault="0051516B" w:rsidP="00C84AF7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larger brain size.</w:t>
      </w:r>
    </w:p>
    <w:p w14:paraId="194B470F" w14:textId="77777777" w:rsidR="0051516B" w:rsidRPr="0051516B" w:rsidRDefault="0051516B" w:rsidP="00C84AF7">
      <w:pPr>
        <w:pStyle w:val="ListParagraph"/>
        <w:numPr>
          <w:ilvl w:val="0"/>
          <w:numId w:val="11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shorter sagittal crest.</w:t>
      </w:r>
    </w:p>
    <w:p w14:paraId="245E4FBD" w14:textId="50BE05A5" w:rsidR="001E7A92" w:rsidRPr="0051516B" w:rsidRDefault="001E7A92" w:rsidP="001E7A92">
      <w:pPr>
        <w:rPr>
          <w:rFonts w:ascii="Arial" w:hAnsi="Arial" w:cs="Arial"/>
          <w:sz w:val="22"/>
          <w:szCs w:val="22"/>
        </w:rPr>
      </w:pPr>
    </w:p>
    <w:p w14:paraId="6B550DAB" w14:textId="77777777" w:rsidR="00FC3847" w:rsidRPr="0051516B" w:rsidRDefault="00FC3847" w:rsidP="001E7A92">
      <w:pPr>
        <w:rPr>
          <w:rFonts w:ascii="Arial" w:hAnsi="Arial" w:cs="Arial"/>
          <w:sz w:val="22"/>
          <w:szCs w:val="22"/>
        </w:rPr>
      </w:pPr>
    </w:p>
    <w:p w14:paraId="1B31B262" w14:textId="77777777" w:rsidR="00FC3847" w:rsidRPr="0051516B" w:rsidRDefault="00FC3847" w:rsidP="001E7A92">
      <w:pPr>
        <w:rPr>
          <w:rFonts w:ascii="Arial" w:hAnsi="Arial" w:cs="Arial"/>
          <w:sz w:val="22"/>
          <w:szCs w:val="22"/>
        </w:rPr>
      </w:pPr>
    </w:p>
    <w:p w14:paraId="2DBD8709" w14:textId="5BE424D1" w:rsidR="0051516B" w:rsidRPr="0051516B" w:rsidRDefault="0051516B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With which of the hominids is the </w:t>
      </w:r>
      <w:r>
        <w:rPr>
          <w:rFonts w:ascii="Arial" w:hAnsi="Arial" w:cs="Arial"/>
        </w:rPr>
        <w:t>use and control of fire associated</w:t>
      </w:r>
      <w:r w:rsidRPr="0051516B">
        <w:rPr>
          <w:rFonts w:ascii="Arial" w:hAnsi="Arial" w:cs="Arial"/>
        </w:rPr>
        <w:t>?</w:t>
      </w:r>
      <w:r>
        <w:rPr>
          <w:rFonts w:ascii="Arial" w:hAnsi="Arial" w:cs="Arial"/>
        </w:rPr>
        <w:br/>
      </w:r>
    </w:p>
    <w:p w14:paraId="5AF220A9" w14:textId="35EE54A7" w:rsidR="0051516B" w:rsidRPr="0051516B" w:rsidRDefault="0051516B" w:rsidP="00C84AF7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sapiens</w:t>
      </w:r>
    </w:p>
    <w:p w14:paraId="15DBDCAC" w14:textId="5538D81C" w:rsidR="0051516B" w:rsidRPr="0051516B" w:rsidRDefault="0051516B" w:rsidP="00C84AF7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Homo habilis </w:t>
      </w:r>
    </w:p>
    <w:p w14:paraId="2EAD6DD4" w14:textId="51A4DC35" w:rsidR="0051516B" w:rsidRPr="0051516B" w:rsidRDefault="0051516B" w:rsidP="00C84AF7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neanderthalensis</w:t>
      </w:r>
    </w:p>
    <w:p w14:paraId="4E5B3276" w14:textId="7E759225" w:rsidR="0051516B" w:rsidRPr="0051516B" w:rsidRDefault="0051516B" w:rsidP="00C84AF7">
      <w:pPr>
        <w:pStyle w:val="ListParagraph"/>
        <w:numPr>
          <w:ilvl w:val="0"/>
          <w:numId w:val="13"/>
        </w:numPr>
        <w:spacing w:after="0" w:line="240" w:lineRule="auto"/>
        <w:contextualSpacing w:val="0"/>
        <w:rPr>
          <w:rFonts w:ascii="Arial" w:hAnsi="Arial" w:cs="Arial"/>
        </w:rPr>
      </w:pPr>
      <w:r w:rsidRPr="0051516B">
        <w:rPr>
          <w:rFonts w:ascii="Arial" w:hAnsi="Arial" w:cs="Arial"/>
        </w:rPr>
        <w:t>Homo erectus</w:t>
      </w:r>
    </w:p>
    <w:p w14:paraId="5674E4B2" w14:textId="77777777" w:rsidR="000308AF" w:rsidRPr="0051516B" w:rsidRDefault="000308AF" w:rsidP="00F04A88">
      <w:pPr>
        <w:rPr>
          <w:rFonts w:ascii="Arial" w:hAnsi="Arial" w:cs="Arial"/>
          <w:sz w:val="22"/>
          <w:szCs w:val="22"/>
        </w:rPr>
      </w:pPr>
    </w:p>
    <w:p w14:paraId="5D766A3D" w14:textId="77777777" w:rsidR="000308AF" w:rsidRPr="0051516B" w:rsidRDefault="000308AF" w:rsidP="00F04A88">
      <w:pPr>
        <w:rPr>
          <w:rFonts w:ascii="Arial" w:hAnsi="Arial" w:cs="Arial"/>
          <w:sz w:val="22"/>
          <w:szCs w:val="22"/>
        </w:rPr>
      </w:pPr>
    </w:p>
    <w:p w14:paraId="5D97E82B" w14:textId="507E288B" w:rsidR="0051516B" w:rsidRPr="0051516B" w:rsidRDefault="0051516B" w:rsidP="00C84A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1516B">
        <w:rPr>
          <w:rFonts w:ascii="Arial" w:hAnsi="Arial" w:cs="Arial"/>
        </w:rPr>
        <w:t xml:space="preserve">A fossilised skeleton was discovered in a </w:t>
      </w:r>
      <w:r w:rsidR="007B7D8C">
        <w:rPr>
          <w:rFonts w:ascii="Arial" w:hAnsi="Arial" w:cs="Arial"/>
        </w:rPr>
        <w:t xml:space="preserve">semi-arboreal region of Africa. </w:t>
      </w:r>
      <w:r w:rsidRPr="0051516B">
        <w:rPr>
          <w:rFonts w:ascii="Arial" w:hAnsi="Arial" w:cs="Arial"/>
        </w:rPr>
        <w:t>Paleoanthropologists determined that the ske</w:t>
      </w:r>
      <w:r w:rsidR="007B7D8C">
        <w:rPr>
          <w:rFonts w:ascii="Arial" w:hAnsi="Arial" w:cs="Arial"/>
        </w:rPr>
        <w:t xml:space="preserve">leton is bipedal due to several </w:t>
      </w:r>
      <w:r w:rsidRPr="0051516B">
        <w:rPr>
          <w:rFonts w:ascii="Arial" w:hAnsi="Arial" w:cs="Arial"/>
        </w:rPr>
        <w:t>distinguishing features. What features would you expect to be present in this skeleton?</w:t>
      </w:r>
    </w:p>
    <w:p w14:paraId="27B2A8D1" w14:textId="77777777" w:rsidR="0051516B" w:rsidRPr="0051516B" w:rsidRDefault="0051516B" w:rsidP="0051516B">
      <w:pPr>
        <w:rPr>
          <w:rFonts w:ascii="Arial" w:hAnsi="Arial" w:cs="Arial"/>
          <w:sz w:val="22"/>
          <w:szCs w:val="22"/>
        </w:rPr>
      </w:pPr>
      <w:r w:rsidRPr="0051516B">
        <w:rPr>
          <w:rFonts w:ascii="Arial" w:hAnsi="Arial" w:cs="Arial"/>
          <w:sz w:val="22"/>
          <w:szCs w:val="22"/>
        </w:rPr>
        <w:tab/>
      </w:r>
    </w:p>
    <w:p w14:paraId="0C0322AF" w14:textId="45ABBC34" w:rsidR="0051516B" w:rsidRPr="0051516B" w:rsidRDefault="00416BFB" w:rsidP="00C84AF7">
      <w:pPr>
        <w:pStyle w:val="ListParagraph"/>
        <w:numPr>
          <w:ilvl w:val="0"/>
          <w:numId w:val="14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51516B" w:rsidRPr="0051516B">
        <w:rPr>
          <w:rFonts w:ascii="Arial" w:hAnsi="Arial" w:cs="Arial"/>
        </w:rPr>
        <w:t>arrow pelvis, s-shaped spine, protruding jaw</w:t>
      </w:r>
    </w:p>
    <w:p w14:paraId="6F56555C" w14:textId="4366AA52" w:rsidR="0051516B" w:rsidRPr="0051516B" w:rsidRDefault="00416BFB" w:rsidP="00C84AF7">
      <w:pPr>
        <w:pStyle w:val="ListParagraph"/>
        <w:numPr>
          <w:ilvl w:val="0"/>
          <w:numId w:val="14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51516B" w:rsidRPr="0051516B">
        <w:rPr>
          <w:rFonts w:ascii="Arial" w:hAnsi="Arial" w:cs="Arial"/>
        </w:rPr>
        <w:t>entral foramen magnum, protruding jaw, short pelvis</w:t>
      </w:r>
    </w:p>
    <w:p w14:paraId="5E1596B1" w14:textId="3CFD72FF" w:rsidR="0051516B" w:rsidRPr="0051516B" w:rsidRDefault="00416BFB" w:rsidP="00C84AF7">
      <w:pPr>
        <w:pStyle w:val="ListParagraph"/>
        <w:numPr>
          <w:ilvl w:val="0"/>
          <w:numId w:val="14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51516B" w:rsidRPr="0051516B">
        <w:rPr>
          <w:rFonts w:ascii="Arial" w:hAnsi="Arial" w:cs="Arial"/>
        </w:rPr>
        <w:t>-shaped spine, long pelvis, central foramen magnum</w:t>
      </w:r>
    </w:p>
    <w:p w14:paraId="463D8BBC" w14:textId="1CADA918" w:rsidR="00E92F40" w:rsidRDefault="00416BFB" w:rsidP="001E7A92">
      <w:pPr>
        <w:pStyle w:val="ListParagraph"/>
        <w:numPr>
          <w:ilvl w:val="0"/>
          <w:numId w:val="14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="0051516B" w:rsidRPr="0051516B">
        <w:rPr>
          <w:rFonts w:ascii="Arial" w:hAnsi="Arial" w:cs="Arial"/>
        </w:rPr>
        <w:t>road pelvis, central foramen magnum, s-shaped spine</w:t>
      </w:r>
    </w:p>
    <w:p w14:paraId="5125C1AD" w14:textId="422672A1" w:rsidR="00DB5D7D" w:rsidRPr="00E92F40" w:rsidRDefault="00DB5D7D" w:rsidP="00E92F40">
      <w:pPr>
        <w:rPr>
          <w:rFonts w:ascii="Arial" w:hAnsi="Arial" w:cs="Arial"/>
        </w:rPr>
      </w:pPr>
      <w:r w:rsidRPr="00E92F40">
        <w:rPr>
          <w:rFonts w:ascii="Arial" w:hAnsi="Arial" w:cs="Arial"/>
        </w:rPr>
        <w:br/>
      </w:r>
    </w:p>
    <w:p w14:paraId="3E31DABA" w14:textId="77777777" w:rsidR="00E92F40" w:rsidRPr="007B7D8C" w:rsidRDefault="00E92F40" w:rsidP="00E92F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B7D8C">
        <w:rPr>
          <w:rFonts w:ascii="Arial" w:hAnsi="Arial" w:cs="Arial"/>
        </w:rPr>
        <w:t>The following list refers to hominid physical characteristics:</w:t>
      </w:r>
    </w:p>
    <w:p w14:paraId="19A0DA8E" w14:textId="77777777" w:rsidR="00E92F40" w:rsidRPr="007B7D8C" w:rsidRDefault="00E92F40" w:rsidP="00E92F40">
      <w:pPr>
        <w:rPr>
          <w:rFonts w:ascii="Arial" w:hAnsi="Arial" w:cs="Arial"/>
          <w:sz w:val="22"/>
          <w:szCs w:val="22"/>
        </w:rPr>
      </w:pPr>
    </w:p>
    <w:p w14:paraId="4AED29EA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Small brain size relative to body size.</w:t>
      </w:r>
    </w:p>
    <w:p w14:paraId="076DD5EB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Dental diastema.</w:t>
      </w:r>
    </w:p>
    <w:p w14:paraId="1BB45F08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Centrally placed foramen magnum.</w:t>
      </w:r>
    </w:p>
    <w:p w14:paraId="71AE7465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S-Shaped vertebrae curve.</w:t>
      </w:r>
    </w:p>
    <w:p w14:paraId="4CB43343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Transverse arch in the foot.</w:t>
      </w:r>
    </w:p>
    <w:p w14:paraId="381F72D3" w14:textId="77777777" w:rsidR="00E92F40" w:rsidRPr="007B7D8C" w:rsidRDefault="00E92F40" w:rsidP="00E92F40">
      <w:pPr>
        <w:pStyle w:val="ListParagraph"/>
        <w:numPr>
          <w:ilvl w:val="0"/>
          <w:numId w:val="15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>Prominent brow ridges</w:t>
      </w:r>
    </w:p>
    <w:p w14:paraId="2984C831" w14:textId="77777777" w:rsidR="00E92F40" w:rsidRPr="007B7D8C" w:rsidRDefault="00E92F40" w:rsidP="00E92F40">
      <w:pPr>
        <w:rPr>
          <w:rFonts w:ascii="Arial" w:hAnsi="Arial" w:cs="Arial"/>
          <w:sz w:val="22"/>
          <w:szCs w:val="22"/>
        </w:rPr>
      </w:pPr>
    </w:p>
    <w:p w14:paraId="6600DAD6" w14:textId="77777777" w:rsidR="00E92F40" w:rsidRPr="007B7D8C" w:rsidRDefault="00E92F40" w:rsidP="00E92F40">
      <w:pPr>
        <w:rPr>
          <w:rFonts w:ascii="Arial" w:hAnsi="Arial" w:cs="Arial"/>
          <w:sz w:val="22"/>
          <w:szCs w:val="22"/>
        </w:rPr>
      </w:pPr>
      <w:r w:rsidRPr="007B7D8C">
        <w:rPr>
          <w:rFonts w:ascii="Arial" w:hAnsi="Arial" w:cs="Arial"/>
          <w:sz w:val="22"/>
          <w:szCs w:val="22"/>
        </w:rPr>
        <w:t>Which characteristics would you expect to find in a fossilised pongid (ape)?</w:t>
      </w:r>
    </w:p>
    <w:p w14:paraId="49D8382E" w14:textId="77777777" w:rsidR="00E92F40" w:rsidRPr="007B7D8C" w:rsidRDefault="00E92F40" w:rsidP="00E92F40">
      <w:pPr>
        <w:rPr>
          <w:rFonts w:ascii="Arial" w:hAnsi="Arial" w:cs="Arial"/>
          <w:sz w:val="22"/>
          <w:szCs w:val="22"/>
        </w:rPr>
      </w:pPr>
    </w:p>
    <w:p w14:paraId="06F020E5" w14:textId="77777777" w:rsidR="00E92F40" w:rsidRPr="007B7D8C" w:rsidRDefault="00E92F40" w:rsidP="00E92F40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1, 2 and 6</w:t>
      </w:r>
    </w:p>
    <w:p w14:paraId="452A9F0C" w14:textId="77777777" w:rsidR="00E92F40" w:rsidRPr="007B7D8C" w:rsidRDefault="00E92F40" w:rsidP="00E92F40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1, 5 and 6</w:t>
      </w:r>
    </w:p>
    <w:p w14:paraId="0F246F7F" w14:textId="77777777" w:rsidR="00E92F40" w:rsidRPr="007B7D8C" w:rsidRDefault="00E92F40" w:rsidP="00E92F40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2, 4 and 6</w:t>
      </w:r>
    </w:p>
    <w:p w14:paraId="03D61057" w14:textId="77777777" w:rsidR="00E92F40" w:rsidRPr="007B7D8C" w:rsidRDefault="00E92F40" w:rsidP="00E92F40">
      <w:pPr>
        <w:pStyle w:val="ListParagraph"/>
        <w:numPr>
          <w:ilvl w:val="0"/>
          <w:numId w:val="16"/>
        </w:numPr>
        <w:spacing w:after="0" w:line="240" w:lineRule="auto"/>
        <w:contextualSpacing w:val="0"/>
        <w:rPr>
          <w:rFonts w:ascii="Arial" w:hAnsi="Arial" w:cs="Arial"/>
        </w:rPr>
      </w:pPr>
      <w:r w:rsidRPr="007B7D8C">
        <w:rPr>
          <w:rFonts w:ascii="Arial" w:hAnsi="Arial" w:cs="Arial"/>
        </w:rPr>
        <w:t xml:space="preserve">1, </w:t>
      </w:r>
      <w:r>
        <w:rPr>
          <w:rFonts w:ascii="Arial" w:hAnsi="Arial" w:cs="Arial"/>
        </w:rPr>
        <w:t>4 and 6</w:t>
      </w:r>
    </w:p>
    <w:p w14:paraId="0ACA15B6" w14:textId="77777777" w:rsidR="00E92F40" w:rsidRDefault="00E92F40" w:rsidP="0051516B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2"/>
          <w:szCs w:val="22"/>
        </w:rPr>
      </w:pPr>
    </w:p>
    <w:p w14:paraId="05AFA3F6" w14:textId="77777777" w:rsidR="00E92F40" w:rsidRDefault="00E92F40" w:rsidP="0051516B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2"/>
          <w:szCs w:val="22"/>
        </w:rPr>
      </w:pPr>
    </w:p>
    <w:p w14:paraId="6A8F0E6B" w14:textId="77777777" w:rsidR="00E92F40" w:rsidRDefault="00E92F4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89268DA" w14:textId="3BEC1283" w:rsidR="0051516B" w:rsidRPr="0051516B" w:rsidRDefault="00BF7EC3" w:rsidP="0051516B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sz w:val="22"/>
          <w:szCs w:val="22"/>
        </w:rPr>
      </w:pPr>
      <w:r w:rsidRPr="0051516B">
        <w:rPr>
          <w:rFonts w:ascii="Arial" w:hAnsi="Arial" w:cs="Arial"/>
          <w:sz w:val="22"/>
          <w:szCs w:val="22"/>
        </w:rPr>
        <w:lastRenderedPageBreak/>
        <w:t xml:space="preserve">Questions 8 and 9 refer to the diagram below of </w:t>
      </w:r>
      <w:r w:rsidR="0051516B" w:rsidRPr="0051516B">
        <w:rPr>
          <w:rFonts w:ascii="Arial" w:hAnsi="Arial" w:cs="Arial"/>
          <w:sz w:val="22"/>
          <w:szCs w:val="22"/>
        </w:rPr>
        <w:t>hominid</w:t>
      </w:r>
      <w:r w:rsidRPr="0051516B">
        <w:rPr>
          <w:rFonts w:ascii="Arial" w:hAnsi="Arial" w:cs="Arial"/>
          <w:sz w:val="22"/>
          <w:szCs w:val="22"/>
        </w:rPr>
        <w:t xml:space="preserve"> lower limbs. </w:t>
      </w:r>
    </w:p>
    <w:p w14:paraId="49999F4E" w14:textId="2CA36703" w:rsidR="00EC10C3" w:rsidRDefault="0051516B" w:rsidP="00C85E86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35D911" wp14:editId="7968B04E">
                <wp:simplePos x="0" y="0"/>
                <wp:positionH relativeFrom="column">
                  <wp:posOffset>2214880</wp:posOffset>
                </wp:positionH>
                <wp:positionV relativeFrom="paragraph">
                  <wp:posOffset>109220</wp:posOffset>
                </wp:positionV>
                <wp:extent cx="1676400" cy="772160"/>
                <wp:effectExtent l="0" t="0" r="0" b="25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72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332865" id="Rectangle 49" o:spid="_x0000_s1026" style="position:absolute;margin-left:174.4pt;margin-top:8.6pt;width:132pt;height:60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" fillcolor="white [3201]" stroked="f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EB9AEF" wp14:editId="155C1236">
                <wp:simplePos x="0" y="0"/>
                <wp:positionH relativeFrom="column">
                  <wp:posOffset>2021840</wp:posOffset>
                </wp:positionH>
                <wp:positionV relativeFrom="paragraph">
                  <wp:posOffset>607060</wp:posOffset>
                </wp:positionV>
                <wp:extent cx="538480" cy="59944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599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553D32" id="Rectangle 50" o:spid="_x0000_s1026" style="position:absolute;margin-left:159.2pt;margin-top:47.8pt;width:42.4pt;height:47.2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" fillcolor="white [3201]" stroked="f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777CD39E" wp14:editId="354A8FF2">
            <wp:extent cx="3149600" cy="3198055"/>
            <wp:effectExtent l="0" t="0" r="0" b="2540"/>
            <wp:docPr id="44" name="Picture 44" descr="/var/folders/br/kdm5rkdx7gb52k76hqjlrt800000gn/T/com.microsoft.Word/Content.MSO/23CB3E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br/kdm5rkdx7gb52k76hqjlrt800000gn/T/com.microsoft.Word/Content.MSO/23CB3E24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71"/>
                    <a:stretch/>
                  </pic:blipFill>
                  <pic:spPr bwMode="auto">
                    <a:xfrm>
                      <a:off x="0" y="0"/>
                      <a:ext cx="3154611" cy="32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FAFE8" w14:textId="77777777" w:rsidR="0051516B" w:rsidRDefault="0051516B" w:rsidP="005151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77DA633C" w14:textId="5B2A4540" w:rsidR="0051516B" w:rsidRPr="0051516B" w:rsidRDefault="0051516B" w:rsidP="0051516B">
      <w:pPr>
        <w:ind w:left="2880" w:firstLine="720"/>
        <w:rPr>
          <w:rFonts w:ascii="Arial" w:hAnsi="Arial" w:cs="Arial"/>
          <w:b/>
          <w:sz w:val="32"/>
          <w:szCs w:val="22"/>
        </w:rPr>
      </w:pPr>
      <w:r w:rsidRPr="0051516B">
        <w:rPr>
          <w:rFonts w:ascii="Arial" w:hAnsi="Arial" w:cs="Arial"/>
          <w:b/>
          <w:sz w:val="32"/>
          <w:szCs w:val="22"/>
        </w:rPr>
        <w:t>A</w:t>
      </w:r>
      <w:r w:rsidRPr="0051516B">
        <w:rPr>
          <w:rFonts w:ascii="Arial" w:hAnsi="Arial" w:cs="Arial"/>
          <w:b/>
          <w:sz w:val="32"/>
          <w:szCs w:val="22"/>
        </w:rPr>
        <w:tab/>
      </w:r>
      <w:r w:rsidRPr="0051516B">
        <w:rPr>
          <w:rFonts w:ascii="Arial" w:hAnsi="Arial" w:cs="Arial"/>
          <w:b/>
          <w:sz w:val="32"/>
          <w:szCs w:val="22"/>
        </w:rPr>
        <w:tab/>
      </w:r>
      <w:r>
        <w:rPr>
          <w:rFonts w:ascii="Arial" w:hAnsi="Arial" w:cs="Arial"/>
          <w:b/>
          <w:sz w:val="32"/>
          <w:szCs w:val="22"/>
        </w:rPr>
        <w:t xml:space="preserve">     </w:t>
      </w:r>
      <w:r w:rsidRPr="0051516B">
        <w:rPr>
          <w:rFonts w:ascii="Arial" w:hAnsi="Arial" w:cs="Arial"/>
          <w:b/>
          <w:sz w:val="32"/>
          <w:szCs w:val="22"/>
        </w:rPr>
        <w:t>B</w:t>
      </w:r>
    </w:p>
    <w:p w14:paraId="25816095" w14:textId="77777777" w:rsidR="00EC10C3" w:rsidRPr="0051516B" w:rsidRDefault="00EC10C3" w:rsidP="001E7A92">
      <w:pPr>
        <w:rPr>
          <w:rFonts w:ascii="Arial" w:hAnsi="Arial" w:cs="Arial"/>
          <w:sz w:val="22"/>
          <w:szCs w:val="22"/>
        </w:rPr>
      </w:pPr>
    </w:p>
    <w:p w14:paraId="41AC31B0" w14:textId="76C0B80A" w:rsidR="00BF7EC3" w:rsidRPr="0051516B" w:rsidRDefault="00457CD7" w:rsidP="00C84AF7">
      <w:pPr>
        <w:pStyle w:val="ListParagraph"/>
        <w:widowControl w:val="0"/>
        <w:numPr>
          <w:ilvl w:val="0"/>
          <w:numId w:val="1"/>
        </w:numPr>
        <w:tabs>
          <w:tab w:val="left" w:pos="426"/>
          <w:tab w:val="left" w:pos="72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The femur of </w:t>
      </w:r>
      <w:r w:rsidR="007B7D8C">
        <w:rPr>
          <w:rFonts w:ascii="Arial" w:hAnsi="Arial" w:cs="Arial"/>
          <w:lang w:eastAsia="en-US"/>
        </w:rPr>
        <w:t>homi</w:t>
      </w:r>
      <w:r w:rsidR="0051516B" w:rsidRPr="0051516B">
        <w:rPr>
          <w:rFonts w:ascii="Arial" w:hAnsi="Arial" w:cs="Arial"/>
          <w:lang w:eastAsia="en-US"/>
        </w:rPr>
        <w:t>nid</w:t>
      </w:r>
      <w:r w:rsidRPr="0051516B">
        <w:rPr>
          <w:rFonts w:ascii="Arial" w:hAnsi="Arial" w:cs="Arial"/>
          <w:lang w:eastAsia="en-US"/>
        </w:rPr>
        <w:t xml:space="preserve"> A has a greater carrying angle than </w:t>
      </w:r>
      <w:r w:rsidR="0051516B" w:rsidRP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B. This is because </w:t>
      </w:r>
      <w:r w:rsidR="0051516B" w:rsidRP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A is </w:t>
      </w:r>
    </w:p>
    <w:p w14:paraId="1E411357" w14:textId="77777777" w:rsidR="00BF7EC3" w:rsidRPr="0051516B" w:rsidRDefault="00BF7EC3" w:rsidP="00BF7EC3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left="360"/>
        <w:rPr>
          <w:rFonts w:ascii="Arial" w:hAnsi="Arial" w:cs="Arial"/>
          <w:lang w:eastAsia="en-US"/>
        </w:rPr>
      </w:pPr>
    </w:p>
    <w:p w14:paraId="1AD79641" w14:textId="4C3D6BC0" w:rsidR="00457CD7" w:rsidRPr="0051516B" w:rsidRDefault="00457CD7" w:rsidP="00C84AF7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human and the carrying angle allows it to have a wider pelvis than an ape, to assist in childbirth.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4643DB57" w14:textId="754A2A62" w:rsidR="00457CD7" w:rsidRPr="0051516B" w:rsidRDefault="00457CD7" w:rsidP="00C84AF7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an ape and the carrying angle increases the length of the femur to allow for quadrupedal walking.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34427F55" w14:textId="4E192A36" w:rsidR="00457CD7" w:rsidRPr="0051516B" w:rsidRDefault="00457CD7" w:rsidP="00C84AF7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an ape and the carrying angle allows the knee to bend and straighten for bipedal walking.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418FB218" w14:textId="52CAEB8B" w:rsidR="00BF7EC3" w:rsidRPr="0051516B" w:rsidRDefault="00457CD7" w:rsidP="00C84AF7">
      <w:pPr>
        <w:pStyle w:val="ListParagraph"/>
        <w:widowControl w:val="0"/>
        <w:numPr>
          <w:ilvl w:val="1"/>
          <w:numId w:val="6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human and the carrying angle places the foot under the centre of gravity for a striding gait.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  <w:r w:rsidR="0051516B">
        <w:rPr>
          <w:rFonts w:ascii="MS Gothic" w:eastAsia="MS Gothic" w:hAnsi="MS Gothic" w:cs="MS Gothic"/>
          <w:lang w:eastAsia="en-US"/>
        </w:rPr>
        <w:br/>
      </w:r>
    </w:p>
    <w:p w14:paraId="77552796" w14:textId="2738857B" w:rsidR="00E76721" w:rsidRPr="0051516B" w:rsidRDefault="00457CD7" w:rsidP="00C84AF7">
      <w:pPr>
        <w:pStyle w:val="ListParagraph"/>
        <w:widowControl w:val="0"/>
        <w:numPr>
          <w:ilvl w:val="0"/>
          <w:numId w:val="1"/>
        </w:numPr>
        <w:tabs>
          <w:tab w:val="left" w:pos="426"/>
          <w:tab w:val="left" w:pos="72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The foot of </w:t>
      </w:r>
      <w:r w:rsidR="0051516B" w:rsidRP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A would have </w:t>
      </w:r>
    </w:p>
    <w:p w14:paraId="2E870BED" w14:textId="77777777" w:rsidR="00E76721" w:rsidRPr="0051516B" w:rsidRDefault="00E76721" w:rsidP="00E76721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/>
        <w:ind w:left="360"/>
        <w:rPr>
          <w:rFonts w:ascii="Arial" w:hAnsi="Arial" w:cs="Arial"/>
          <w:lang w:eastAsia="en-US"/>
        </w:rPr>
      </w:pPr>
    </w:p>
    <w:p w14:paraId="281E6AC7" w14:textId="1CB92562" w:rsidR="00457CD7" w:rsidRPr="0051516B" w:rsidRDefault="00457CD7" w:rsidP="00C84AF7">
      <w:pPr>
        <w:pStyle w:val="ListParagraph"/>
        <w:widowControl w:val="0"/>
        <w:numPr>
          <w:ilvl w:val="1"/>
          <w:numId w:val="7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a larger calcaneus (heel bone) than </w:t>
      </w:r>
      <w:r w:rsid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B.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31F32F1B" w14:textId="5CCE5BA9" w:rsidR="00457CD7" w:rsidRPr="0051516B" w:rsidRDefault="00457CD7" w:rsidP="00C84AF7">
      <w:pPr>
        <w:pStyle w:val="ListParagraph"/>
        <w:widowControl w:val="0"/>
        <w:numPr>
          <w:ilvl w:val="1"/>
          <w:numId w:val="7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a longitudinal arch that is lacking in </w:t>
      </w:r>
      <w:r w:rsid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B.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5962FE57" w14:textId="4223B572" w:rsidR="00457CD7" w:rsidRPr="0051516B" w:rsidRDefault="00457CD7" w:rsidP="00C84AF7">
      <w:pPr>
        <w:pStyle w:val="ListParagraph"/>
        <w:widowControl w:val="0"/>
        <w:numPr>
          <w:ilvl w:val="1"/>
          <w:numId w:val="7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greater opposability of the big toe than </w:t>
      </w:r>
      <w:r w:rsid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B.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45C44026" w14:textId="3E706463" w:rsidR="00457CD7" w:rsidRPr="0051516B" w:rsidRDefault="00457CD7" w:rsidP="00C84AF7">
      <w:pPr>
        <w:pStyle w:val="ListParagraph"/>
        <w:widowControl w:val="0"/>
        <w:numPr>
          <w:ilvl w:val="1"/>
          <w:numId w:val="7"/>
        </w:numPr>
        <w:tabs>
          <w:tab w:val="left" w:pos="940"/>
          <w:tab w:val="left" w:pos="1440"/>
        </w:tabs>
        <w:autoSpaceDE w:val="0"/>
        <w:autoSpaceDN w:val="0"/>
        <w:adjustRightInd w:val="0"/>
        <w:spacing w:after="293"/>
        <w:rPr>
          <w:rFonts w:ascii="Arial" w:hAnsi="Arial" w:cs="Arial"/>
          <w:lang w:eastAsia="en-US"/>
        </w:rPr>
      </w:pPr>
      <w:r w:rsidRPr="0051516B">
        <w:rPr>
          <w:rFonts w:ascii="Arial" w:hAnsi="Arial" w:cs="Arial"/>
          <w:lang w:eastAsia="en-US"/>
        </w:rPr>
        <w:t xml:space="preserve">a more </w:t>
      </w:r>
      <w:r w:rsidR="00E76721" w:rsidRPr="0051516B">
        <w:rPr>
          <w:rFonts w:ascii="Arial" w:hAnsi="Arial" w:cs="Arial"/>
          <w:lang w:eastAsia="en-US"/>
        </w:rPr>
        <w:t>fl</w:t>
      </w:r>
      <w:r w:rsidRPr="0051516B">
        <w:rPr>
          <w:rFonts w:ascii="Arial" w:hAnsi="Arial" w:cs="Arial"/>
          <w:lang w:eastAsia="en-US"/>
        </w:rPr>
        <w:t xml:space="preserve">exible ankle joint than </w:t>
      </w:r>
      <w:r w:rsidR="0051516B">
        <w:rPr>
          <w:rFonts w:ascii="Arial" w:hAnsi="Arial" w:cs="Arial"/>
          <w:lang w:eastAsia="en-US"/>
        </w:rPr>
        <w:t>hominid</w:t>
      </w:r>
      <w:r w:rsidRPr="0051516B">
        <w:rPr>
          <w:rFonts w:ascii="Arial" w:hAnsi="Arial" w:cs="Arial"/>
          <w:lang w:eastAsia="en-US"/>
        </w:rPr>
        <w:t xml:space="preserve"> B. </w:t>
      </w:r>
      <w:r w:rsidRPr="0051516B">
        <w:rPr>
          <w:rFonts w:ascii="MS Gothic" w:eastAsia="MS Gothic" w:hAnsi="MS Gothic" w:cs="MS Gothic" w:hint="eastAsia"/>
          <w:lang w:eastAsia="en-US"/>
        </w:rPr>
        <w:t> </w:t>
      </w:r>
    </w:p>
    <w:p w14:paraId="514E24D5" w14:textId="77777777" w:rsidR="0051516B" w:rsidRDefault="0051516B" w:rsidP="0051516B">
      <w:pPr>
        <w:rPr>
          <w:rFonts w:ascii="Arial" w:hAnsi="Arial" w:cs="Arial"/>
          <w:sz w:val="22"/>
          <w:szCs w:val="22"/>
        </w:rPr>
      </w:pPr>
    </w:p>
    <w:p w14:paraId="22997683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7464390F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43EDDA80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16E449A1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4EE952E5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681DF7E0" w14:textId="77777777" w:rsidR="007B7D8C" w:rsidRDefault="007B7D8C" w:rsidP="0051516B">
      <w:pPr>
        <w:rPr>
          <w:rFonts w:ascii="Arial" w:hAnsi="Arial" w:cs="Arial"/>
          <w:sz w:val="22"/>
          <w:szCs w:val="22"/>
        </w:rPr>
      </w:pPr>
    </w:p>
    <w:p w14:paraId="46A7DF8A" w14:textId="77777777" w:rsidR="00F42A9D" w:rsidRDefault="00F42A9D" w:rsidP="001E7A92">
      <w:pPr>
        <w:rPr>
          <w:rFonts w:ascii="Arial" w:hAnsi="Arial" w:cs="Arial"/>
          <w:sz w:val="22"/>
          <w:szCs w:val="22"/>
        </w:rPr>
      </w:pPr>
    </w:p>
    <w:p w14:paraId="15B0181F" w14:textId="4A9039F1" w:rsidR="00F42A9D" w:rsidRPr="00EB46E4" w:rsidRDefault="00F42A9D" w:rsidP="00F42A9D">
      <w:pPr>
        <w:rPr>
          <w:rFonts w:ascii="Arial" w:hAnsi="Arial" w:cs="Arial"/>
          <w:sz w:val="22"/>
          <w:szCs w:val="22"/>
        </w:rPr>
      </w:pPr>
      <w:r w:rsidRPr="00EB46E4">
        <w:rPr>
          <w:rFonts w:ascii="Arial" w:hAnsi="Arial" w:cs="Arial"/>
          <w:noProof/>
          <w:sz w:val="22"/>
          <w:szCs w:val="22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096679" wp14:editId="4C08DA70">
                <wp:simplePos x="0" y="0"/>
                <wp:positionH relativeFrom="column">
                  <wp:posOffset>818515</wp:posOffset>
                </wp:positionH>
                <wp:positionV relativeFrom="paragraph">
                  <wp:posOffset>467537</wp:posOffset>
                </wp:positionV>
                <wp:extent cx="3859619" cy="340958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619" cy="340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93182" w14:textId="77777777" w:rsidR="00ED2A0A" w:rsidRDefault="00ED2A0A" w:rsidP="00F42A9D">
                            <w:pPr>
                              <w:ind w:left="216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         COMMON          PYGMY          </w:t>
                            </w:r>
                          </w:p>
                          <w:p w14:paraId="106D0FA3" w14:textId="77777777" w:rsidR="00ED2A0A" w:rsidRPr="000C0857" w:rsidRDefault="00ED2A0A" w:rsidP="00F42A9D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GIBBON   ORANGUTAN       GORILLA         CHIMP              CHIMP         HUMAN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096679" id="Text Box 6" o:spid="_x0000_s1030" type="#_x0000_t202" style="position:absolute;margin-left:64.45pt;margin-top:36.8pt;width:303.9pt;height:26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" filled="f" stroked="f">
                <v:textbox>
                  <w:txbxContent>
                    <w:p w14:paraId="3C793182" w14:textId="77777777" w:rsidR="00ED2A0A" w:rsidRDefault="00ED2A0A" w:rsidP="00F42A9D">
                      <w:pPr>
                        <w:ind w:left="216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         COMMON          PYGMY          </w:t>
                      </w:r>
                    </w:p>
                    <w:p w14:paraId="106D0FA3" w14:textId="77777777" w:rsidR="00ED2A0A" w:rsidRPr="000C0857" w:rsidRDefault="00ED2A0A" w:rsidP="00F42A9D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GIBBON   ORANGUTAN       GORILLA         CHIMP              </w:t>
                      </w:r>
                      <w:proofErr w:type="spellStart"/>
                      <w:r>
                        <w:rPr>
                          <w:sz w:val="16"/>
                        </w:rPr>
                        <w:t>CHIMP</w:t>
                      </w:r>
                      <w:proofErr w:type="spellEnd"/>
                      <w:r>
                        <w:rPr>
                          <w:sz w:val="16"/>
                        </w:rPr>
                        <w:t xml:space="preserve">         HUMAN</w:t>
                      </w:r>
                    </w:p>
                  </w:txbxContent>
                </v:textbox>
              </v:shape>
            </w:pict>
          </mc:Fallback>
        </mc:AlternateContent>
      </w:r>
      <w:r w:rsidRPr="00EB46E4">
        <w:rPr>
          <w:rFonts w:ascii="Arial" w:hAnsi="Arial" w:cs="Arial"/>
          <w:sz w:val="22"/>
          <w:szCs w:val="22"/>
        </w:rPr>
        <w:t>Questions</w:t>
      </w:r>
      <w:r w:rsidR="00736A6A">
        <w:rPr>
          <w:rFonts w:ascii="Arial" w:hAnsi="Arial" w:cs="Arial"/>
          <w:sz w:val="22"/>
          <w:szCs w:val="22"/>
        </w:rPr>
        <w:t xml:space="preserve"> 10 and 11</w:t>
      </w:r>
      <w:r w:rsidRPr="00EB46E4">
        <w:rPr>
          <w:rFonts w:ascii="Arial" w:hAnsi="Arial" w:cs="Arial"/>
          <w:sz w:val="22"/>
          <w:szCs w:val="22"/>
        </w:rPr>
        <w:t xml:space="preserve"> refers to the diagram below.</w:t>
      </w:r>
      <w:r w:rsidR="00E92F40">
        <w:rPr>
          <w:rFonts w:ascii="Arial" w:hAnsi="Arial" w:cs="Arial"/>
          <w:sz w:val="22"/>
          <w:szCs w:val="22"/>
        </w:rPr>
        <w:br/>
      </w:r>
      <w:r w:rsidR="00E92F40">
        <w:rPr>
          <w:rFonts w:ascii="Arial" w:hAnsi="Arial" w:cs="Arial"/>
          <w:sz w:val="22"/>
          <w:szCs w:val="22"/>
        </w:rPr>
        <w:br/>
      </w:r>
    </w:p>
    <w:p w14:paraId="1F9A1C0E" w14:textId="77777777" w:rsidR="00F42A9D" w:rsidRPr="00EB46E4" w:rsidRDefault="00F42A9D" w:rsidP="00F42A9D">
      <w:pPr>
        <w:rPr>
          <w:rFonts w:ascii="Arial" w:hAnsi="Arial" w:cs="Arial"/>
          <w:sz w:val="22"/>
          <w:szCs w:val="22"/>
        </w:rPr>
      </w:pPr>
    </w:p>
    <w:p w14:paraId="763300CD" w14:textId="77777777" w:rsidR="00F42A9D" w:rsidRPr="00EB46E4" w:rsidRDefault="00F42A9D" w:rsidP="00F42A9D">
      <w:pPr>
        <w:rPr>
          <w:rFonts w:ascii="Arial" w:hAnsi="Arial" w:cs="Arial"/>
          <w:sz w:val="22"/>
          <w:szCs w:val="22"/>
        </w:rPr>
      </w:pPr>
    </w:p>
    <w:p w14:paraId="1DB2AFC3" w14:textId="77777777" w:rsidR="00F42A9D" w:rsidRPr="00EB46E4" w:rsidRDefault="00F42A9D" w:rsidP="00F42A9D">
      <w:pPr>
        <w:jc w:val="center"/>
        <w:rPr>
          <w:rFonts w:ascii="Arial" w:hAnsi="Arial" w:cs="Arial"/>
          <w:sz w:val="22"/>
          <w:szCs w:val="22"/>
        </w:rPr>
      </w:pPr>
      <w:r w:rsidRPr="00EB46E4">
        <w:rPr>
          <w:rFonts w:ascii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28674D74" wp14:editId="1E13361B">
            <wp:extent cx="3467100" cy="1819088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ylogenetic tre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1"/>
                    <a:stretch/>
                  </pic:blipFill>
                  <pic:spPr bwMode="auto">
                    <a:xfrm>
                      <a:off x="0" y="0"/>
                      <a:ext cx="3467100" cy="181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85E8" w14:textId="77777777" w:rsidR="00F42A9D" w:rsidRPr="00EB46E4" w:rsidRDefault="00F42A9D" w:rsidP="00F42A9D">
      <w:pPr>
        <w:rPr>
          <w:rFonts w:ascii="Arial" w:hAnsi="Arial" w:cs="Arial"/>
          <w:sz w:val="22"/>
          <w:szCs w:val="22"/>
        </w:rPr>
      </w:pPr>
    </w:p>
    <w:p w14:paraId="550FB700" w14:textId="43562A45" w:rsidR="00F42A9D" w:rsidRPr="00F42A9D" w:rsidRDefault="00F42A9D" w:rsidP="00F42A9D">
      <w:pPr>
        <w:pStyle w:val="ListParagraph"/>
        <w:numPr>
          <w:ilvl w:val="0"/>
          <w:numId w:val="1"/>
        </w:numPr>
        <w:ind w:left="426"/>
        <w:rPr>
          <w:rFonts w:ascii="Arial" w:hAnsi="Arial" w:cs="Arial"/>
        </w:rPr>
      </w:pPr>
      <w:r w:rsidRPr="00F42A9D">
        <w:rPr>
          <w:rFonts w:ascii="Arial" w:hAnsi="Arial" w:cs="Arial"/>
        </w:rPr>
        <w:t>Using the data in the phylogenetic tree pictured above, which two (2) organisms are the most closely related?</w:t>
      </w:r>
      <w:r>
        <w:rPr>
          <w:rFonts w:ascii="Arial" w:hAnsi="Arial" w:cs="Arial"/>
        </w:rPr>
        <w:br/>
      </w:r>
    </w:p>
    <w:p w14:paraId="1848A730" w14:textId="77777777" w:rsidR="00F42A9D" w:rsidRDefault="00F42A9D" w:rsidP="00F42A9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Pygmy chimp and human</w:t>
      </w:r>
    </w:p>
    <w:p w14:paraId="4DA3DD86" w14:textId="77777777" w:rsidR="00F42A9D" w:rsidRDefault="00F42A9D" w:rsidP="00F42A9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Common chimp and human</w:t>
      </w:r>
    </w:p>
    <w:p w14:paraId="053F5EF4" w14:textId="77777777" w:rsidR="00F42A9D" w:rsidRDefault="00F42A9D" w:rsidP="00F42A9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Orangutan and common chimp</w:t>
      </w:r>
    </w:p>
    <w:p w14:paraId="0D244CC3" w14:textId="6B2A7B46" w:rsidR="00F42A9D" w:rsidRPr="00F42A9D" w:rsidRDefault="00F42A9D" w:rsidP="00F42A9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Human and gibbon</w:t>
      </w:r>
    </w:p>
    <w:p w14:paraId="44A1841F" w14:textId="77777777" w:rsidR="00F42A9D" w:rsidRPr="00EB46E4" w:rsidRDefault="00F42A9D" w:rsidP="00F42A9D">
      <w:pPr>
        <w:ind w:left="720" w:hanging="720"/>
        <w:rPr>
          <w:rFonts w:ascii="Arial" w:hAnsi="Arial" w:cs="Arial"/>
          <w:sz w:val="22"/>
          <w:szCs w:val="22"/>
        </w:rPr>
      </w:pPr>
    </w:p>
    <w:p w14:paraId="03566458" w14:textId="77777777" w:rsidR="00F42A9D" w:rsidRPr="00EB46E4" w:rsidRDefault="00F42A9D" w:rsidP="00F42A9D">
      <w:pPr>
        <w:ind w:left="720" w:hanging="720"/>
        <w:rPr>
          <w:rFonts w:ascii="Arial" w:hAnsi="Arial" w:cs="Arial"/>
          <w:sz w:val="22"/>
          <w:szCs w:val="22"/>
        </w:rPr>
      </w:pPr>
    </w:p>
    <w:p w14:paraId="24543799" w14:textId="71C4A80C" w:rsidR="00F42A9D" w:rsidRPr="00F42A9D" w:rsidRDefault="00F42A9D" w:rsidP="00F42A9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42A9D">
        <w:rPr>
          <w:rFonts w:ascii="Arial" w:hAnsi="Arial" w:cs="Arial"/>
        </w:rPr>
        <w:t>Which two (2) organisms are the most distantly related?</w:t>
      </w:r>
      <w:r>
        <w:rPr>
          <w:rFonts w:ascii="Arial" w:hAnsi="Arial" w:cs="Arial"/>
        </w:rPr>
        <w:br/>
      </w:r>
    </w:p>
    <w:p w14:paraId="7D7E1329" w14:textId="22472584" w:rsidR="00F42A9D" w:rsidRPr="00F42A9D" w:rsidRDefault="00F42A9D" w:rsidP="00F42A9D">
      <w:pPr>
        <w:pStyle w:val="ListParagraph"/>
        <w:numPr>
          <w:ilvl w:val="0"/>
          <w:numId w:val="18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Pygmy chimp and human</w:t>
      </w:r>
    </w:p>
    <w:p w14:paraId="0336D982" w14:textId="77777777" w:rsidR="00F42A9D" w:rsidRDefault="00F42A9D" w:rsidP="00F42A9D">
      <w:pPr>
        <w:pStyle w:val="ListParagraph"/>
        <w:numPr>
          <w:ilvl w:val="0"/>
          <w:numId w:val="18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Common chimp and human</w:t>
      </w:r>
    </w:p>
    <w:p w14:paraId="424A6FF4" w14:textId="77777777" w:rsidR="00F42A9D" w:rsidRDefault="00F42A9D" w:rsidP="00F42A9D">
      <w:pPr>
        <w:pStyle w:val="ListParagraph"/>
        <w:numPr>
          <w:ilvl w:val="0"/>
          <w:numId w:val="18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Orangutan and common chimp</w:t>
      </w:r>
    </w:p>
    <w:p w14:paraId="23A0AA2F" w14:textId="77777777" w:rsidR="001340F7" w:rsidRDefault="00F42A9D" w:rsidP="001340F7">
      <w:pPr>
        <w:pStyle w:val="ListParagraph"/>
        <w:numPr>
          <w:ilvl w:val="0"/>
          <w:numId w:val="18"/>
        </w:numPr>
        <w:ind w:left="1134"/>
        <w:rPr>
          <w:rFonts w:ascii="Arial" w:hAnsi="Arial" w:cs="Arial"/>
        </w:rPr>
      </w:pPr>
      <w:r w:rsidRPr="00F42A9D">
        <w:rPr>
          <w:rFonts w:ascii="Arial" w:hAnsi="Arial" w:cs="Arial"/>
        </w:rPr>
        <w:t>Pigmy chimp and gibbon</w:t>
      </w:r>
    </w:p>
    <w:p w14:paraId="0BD87CBC" w14:textId="77777777" w:rsidR="001340F7" w:rsidRDefault="001340F7" w:rsidP="001340F7">
      <w:pPr>
        <w:rPr>
          <w:rFonts w:ascii="Arial" w:hAnsi="Arial" w:cs="Arial"/>
        </w:rPr>
      </w:pPr>
    </w:p>
    <w:p w14:paraId="1F3C01BE" w14:textId="24690175" w:rsidR="001340F7" w:rsidRPr="001340F7" w:rsidRDefault="001340F7" w:rsidP="001340F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1340F7">
        <w:rPr>
          <w:rFonts w:ascii="Arial" w:hAnsi="Arial" w:cs="Arial"/>
        </w:rPr>
        <w:t>Humans have opposable thumbs. Opposable thumbs allow humans to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</w:p>
    <w:p w14:paraId="2BCC5341" w14:textId="42ADE50A" w:rsidR="001340F7" w:rsidRPr="001340F7" w:rsidRDefault="001340F7" w:rsidP="001340F7">
      <w:pPr>
        <w:pStyle w:val="ListParagraph"/>
        <w:numPr>
          <w:ilvl w:val="0"/>
          <w:numId w:val="20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grasp objects.</w:t>
      </w:r>
    </w:p>
    <w:p w14:paraId="7C1BCADD" w14:textId="77777777" w:rsidR="001340F7" w:rsidRDefault="001340F7" w:rsidP="001340F7">
      <w:pPr>
        <w:pStyle w:val="ListParagraph"/>
        <w:numPr>
          <w:ilvl w:val="0"/>
          <w:numId w:val="20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write with a pen.</w:t>
      </w:r>
    </w:p>
    <w:p w14:paraId="7F8FE8EB" w14:textId="77777777" w:rsidR="001340F7" w:rsidRDefault="001340F7" w:rsidP="001340F7">
      <w:pPr>
        <w:pStyle w:val="ListParagraph"/>
        <w:numPr>
          <w:ilvl w:val="0"/>
          <w:numId w:val="20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touch the wrist of the same hand.</w:t>
      </w:r>
    </w:p>
    <w:p w14:paraId="55A6CCA1" w14:textId="4EE78F15" w:rsidR="001340F7" w:rsidRPr="001340F7" w:rsidRDefault="001340F7" w:rsidP="001340F7">
      <w:pPr>
        <w:pStyle w:val="ListParagraph"/>
        <w:numPr>
          <w:ilvl w:val="0"/>
          <w:numId w:val="20"/>
        </w:numPr>
        <w:ind w:left="1134"/>
        <w:rPr>
          <w:rFonts w:ascii="Arial" w:hAnsi="Arial" w:cs="Arial"/>
        </w:rPr>
      </w:pPr>
      <w:r w:rsidRPr="001340F7">
        <w:rPr>
          <w:rFonts w:ascii="Arial" w:hAnsi="Arial" w:cs="Arial"/>
        </w:rPr>
        <w:t>touch the tip of fingers with the thumb on same hand.</w:t>
      </w:r>
    </w:p>
    <w:p w14:paraId="0FF8AB06" w14:textId="77777777" w:rsidR="001340F7" w:rsidRPr="001340F7" w:rsidRDefault="001340F7" w:rsidP="001340F7">
      <w:pPr>
        <w:rPr>
          <w:rFonts w:ascii="Arial" w:hAnsi="Arial" w:cs="Arial"/>
        </w:rPr>
      </w:pPr>
    </w:p>
    <w:p w14:paraId="502732B5" w14:textId="77777777" w:rsidR="000654A8" w:rsidRDefault="000654A8" w:rsidP="00DB5D7D">
      <w:pPr>
        <w:jc w:val="center"/>
        <w:rPr>
          <w:rFonts w:ascii="Arial" w:hAnsi="Arial" w:cs="Arial"/>
          <w:b/>
        </w:rPr>
      </w:pPr>
    </w:p>
    <w:p w14:paraId="5199E7E4" w14:textId="4E327BF3" w:rsidR="00DB5D7D" w:rsidRDefault="00DB5D7D" w:rsidP="007B7D8C">
      <w:pPr>
        <w:jc w:val="center"/>
        <w:rPr>
          <w:rFonts w:ascii="Arial" w:hAnsi="Arial" w:cs="Arial"/>
          <w:b/>
        </w:rPr>
      </w:pPr>
      <w:r w:rsidRPr="00CF2286">
        <w:rPr>
          <w:rFonts w:ascii="Arial" w:hAnsi="Arial" w:cs="Arial"/>
          <w:b/>
        </w:rPr>
        <w:t>End o</w:t>
      </w:r>
      <w:r w:rsidR="007B7D8C">
        <w:rPr>
          <w:rFonts w:ascii="Arial" w:hAnsi="Arial" w:cs="Arial"/>
          <w:b/>
        </w:rPr>
        <w:t>f Section A</w:t>
      </w:r>
    </w:p>
    <w:p w14:paraId="7532BAC5" w14:textId="6713A470" w:rsidR="007B7D8C" w:rsidRDefault="007B7D8C" w:rsidP="00F42A9D">
      <w:pPr>
        <w:rPr>
          <w:rFonts w:ascii="Arial" w:hAnsi="Arial" w:cs="Arial"/>
          <w:b/>
        </w:rPr>
      </w:pPr>
    </w:p>
    <w:p w14:paraId="77984549" w14:textId="77777777" w:rsidR="00F42A9D" w:rsidRDefault="00F42A9D" w:rsidP="00F42A9D">
      <w:pPr>
        <w:rPr>
          <w:rFonts w:ascii="Arial" w:hAnsi="Arial" w:cs="Arial"/>
          <w:b/>
        </w:rPr>
      </w:pPr>
    </w:p>
    <w:p w14:paraId="05524C5E" w14:textId="77777777" w:rsidR="004E42EE" w:rsidRDefault="004E42EE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14:paraId="1861E867" w14:textId="583F093D" w:rsidR="00DB5D7D" w:rsidRPr="00AD5C54" w:rsidRDefault="00DB5D7D" w:rsidP="00DB5D7D">
      <w:pPr>
        <w:spacing w:line="360" w:lineRule="auto"/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lastRenderedPageBreak/>
        <w:t>Name _________________________________________</w:t>
      </w:r>
    </w:p>
    <w:p w14:paraId="7F1D7156" w14:textId="77777777" w:rsidR="00DB5D7D" w:rsidRPr="00AD5C54" w:rsidRDefault="00DB5D7D" w:rsidP="00DB5D7D">
      <w:pPr>
        <w:rPr>
          <w:rFonts w:ascii="Arial" w:hAnsi="Arial" w:cs="Arial"/>
          <w:noProof/>
          <w:sz w:val="28"/>
          <w:szCs w:val="28"/>
        </w:rPr>
      </w:pPr>
      <w:r w:rsidRPr="00AD5C54">
        <w:rPr>
          <w:rFonts w:ascii="Arial" w:hAnsi="Arial" w:cs="Arial"/>
          <w:noProof/>
          <w:sz w:val="28"/>
          <w:szCs w:val="28"/>
        </w:rPr>
        <w:t>Teacher_________________________________________</w:t>
      </w:r>
    </w:p>
    <w:p w14:paraId="2791D9BE" w14:textId="77777777" w:rsidR="00DB5D7D" w:rsidRPr="00AD5C54" w:rsidRDefault="00DB5D7D" w:rsidP="00DB5D7D">
      <w:pPr>
        <w:rPr>
          <w:rFonts w:ascii="Arial" w:hAnsi="Arial" w:cs="Arial"/>
          <w:b/>
          <w:noProof/>
          <w:sz w:val="36"/>
          <w:szCs w:val="36"/>
        </w:rPr>
      </w:pPr>
    </w:p>
    <w:p w14:paraId="215B1E46" w14:textId="2AEB09A7" w:rsidR="00DB5D7D" w:rsidRPr="00AD5C54" w:rsidRDefault="00987A93" w:rsidP="00DB5D7D">
      <w:pPr>
        <w:jc w:val="center"/>
        <w:rPr>
          <w:rFonts w:ascii="Arial" w:hAnsi="Arial" w:cs="Arial"/>
          <w:b/>
          <w:noProof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t>SOUTHERN RIVER</w:t>
      </w:r>
      <w:r w:rsidR="00DB5D7D" w:rsidRPr="00AD5C54">
        <w:rPr>
          <w:rFonts w:ascii="Arial" w:hAnsi="Arial" w:cs="Arial"/>
          <w:b/>
          <w:noProof/>
          <w:sz w:val="36"/>
          <w:szCs w:val="36"/>
        </w:rPr>
        <w:t xml:space="preserve"> COLLEGE</w:t>
      </w:r>
    </w:p>
    <w:p w14:paraId="3FA52B83" w14:textId="5A667F2D" w:rsidR="00DB5D7D" w:rsidRPr="00AD5C54" w:rsidRDefault="00DB5D7D" w:rsidP="00DB5D7D">
      <w:pPr>
        <w:jc w:val="center"/>
        <w:rPr>
          <w:rFonts w:ascii="Arial" w:hAnsi="Arial" w:cs="Arial"/>
          <w:b/>
          <w:sz w:val="36"/>
          <w:szCs w:val="36"/>
        </w:rPr>
      </w:pPr>
      <w:r w:rsidRPr="00AD5C54">
        <w:rPr>
          <w:rFonts w:ascii="Arial" w:hAnsi="Arial" w:cs="Arial"/>
          <w:b/>
          <w:sz w:val="36"/>
          <w:szCs w:val="36"/>
        </w:rPr>
        <w:t>Hum</w:t>
      </w:r>
      <w:r>
        <w:rPr>
          <w:rFonts w:ascii="Arial" w:hAnsi="Arial" w:cs="Arial"/>
          <w:b/>
          <w:sz w:val="36"/>
          <w:szCs w:val="36"/>
        </w:rPr>
        <w:t xml:space="preserve">an Biological Science Unit </w:t>
      </w:r>
      <w:r w:rsidR="000F712D">
        <w:rPr>
          <w:rFonts w:ascii="Arial" w:hAnsi="Arial" w:cs="Arial"/>
          <w:b/>
          <w:sz w:val="36"/>
          <w:szCs w:val="36"/>
        </w:rPr>
        <w:t>3 &amp; 4</w:t>
      </w:r>
    </w:p>
    <w:p w14:paraId="3E831064" w14:textId="77777777" w:rsidR="00DB5D7D" w:rsidRPr="00AD5C54" w:rsidRDefault="00DB5D7D" w:rsidP="00DB5D7D">
      <w:pPr>
        <w:jc w:val="center"/>
        <w:rPr>
          <w:rFonts w:ascii="Arial" w:hAnsi="Arial" w:cs="Arial"/>
          <w:b/>
          <w:sz w:val="36"/>
          <w:szCs w:val="36"/>
        </w:rPr>
      </w:pPr>
    </w:p>
    <w:p w14:paraId="451890F6" w14:textId="68B299D5" w:rsidR="00DB5D7D" w:rsidRPr="00AD5C54" w:rsidRDefault="0063243C" w:rsidP="005B46F4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TASK 11</w:t>
      </w:r>
      <w:r w:rsidR="00DB5D7D" w:rsidRPr="00AD5C54">
        <w:rPr>
          <w:rFonts w:ascii="Arial" w:hAnsi="Arial" w:cs="Arial"/>
          <w:b/>
          <w:sz w:val="36"/>
          <w:szCs w:val="36"/>
        </w:rPr>
        <w:t xml:space="preserve"> – Test </w:t>
      </w:r>
      <w:r w:rsidR="000F712D">
        <w:rPr>
          <w:rFonts w:ascii="Arial" w:hAnsi="Arial" w:cs="Arial"/>
          <w:b/>
          <w:sz w:val="36"/>
          <w:szCs w:val="36"/>
        </w:rPr>
        <w:t>5</w:t>
      </w:r>
      <w:r w:rsidR="00DB5D7D" w:rsidRPr="00AD5C54">
        <w:rPr>
          <w:rFonts w:ascii="Arial" w:hAnsi="Arial" w:cs="Arial"/>
          <w:b/>
          <w:sz w:val="36"/>
          <w:szCs w:val="36"/>
        </w:rPr>
        <w:t xml:space="preserve"> </w:t>
      </w:r>
      <w:r w:rsidR="000F712D">
        <w:rPr>
          <w:rFonts w:ascii="Arial" w:hAnsi="Arial" w:cs="Arial"/>
          <w:b/>
          <w:sz w:val="36"/>
          <w:szCs w:val="36"/>
        </w:rPr>
        <w:t xml:space="preserve">- </w:t>
      </w:r>
      <w:r w:rsidR="005B46F4">
        <w:rPr>
          <w:rFonts w:ascii="Arial" w:hAnsi="Arial" w:cs="Arial"/>
          <w:b/>
          <w:sz w:val="36"/>
          <w:szCs w:val="36"/>
        </w:rPr>
        <w:t xml:space="preserve">Hominid Evolutionary Trends </w:t>
      </w:r>
    </w:p>
    <w:p w14:paraId="5A7E15E4" w14:textId="77777777" w:rsidR="00DB5D7D" w:rsidRPr="00AD5C54" w:rsidRDefault="00DB5D7D" w:rsidP="00DB5D7D">
      <w:pPr>
        <w:jc w:val="center"/>
        <w:rPr>
          <w:rFonts w:ascii="Arial" w:hAnsi="Arial" w:cs="Arial"/>
          <w:sz w:val="28"/>
          <w:szCs w:val="28"/>
        </w:rPr>
      </w:pPr>
    </w:p>
    <w:p w14:paraId="321AB494" w14:textId="03E95B59" w:rsidR="00DB5D7D" w:rsidRPr="00AD5C54" w:rsidRDefault="00E92F40" w:rsidP="00DB5D7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TOTAL </w:t>
      </w:r>
      <w:r>
        <w:rPr>
          <w:rFonts w:ascii="Arial" w:hAnsi="Arial" w:cs="Arial"/>
          <w:sz w:val="28"/>
          <w:szCs w:val="28"/>
        </w:rPr>
        <w:tab/>
        <w:t>/ 58</w:t>
      </w:r>
      <w:r w:rsidR="00DB5D7D" w:rsidRPr="00AD5C54">
        <w:rPr>
          <w:rFonts w:ascii="Arial" w:hAnsi="Arial" w:cs="Arial"/>
          <w:sz w:val="28"/>
          <w:szCs w:val="28"/>
        </w:rPr>
        <w:t xml:space="preserve"> MARKS</w:t>
      </w:r>
    </w:p>
    <w:p w14:paraId="458E690F" w14:textId="77777777" w:rsidR="00DB5D7D" w:rsidRPr="00AD5C54" w:rsidRDefault="00DB5D7D" w:rsidP="00DB5D7D">
      <w:pPr>
        <w:jc w:val="center"/>
        <w:rPr>
          <w:rFonts w:ascii="Arial" w:hAnsi="Arial" w:cs="Arial"/>
          <w:b/>
          <w:sz w:val="40"/>
          <w:szCs w:val="40"/>
        </w:rPr>
      </w:pPr>
    </w:p>
    <w:p w14:paraId="03612F62" w14:textId="77777777" w:rsidR="00DB5D7D" w:rsidRPr="00AD5C54" w:rsidRDefault="00DB5D7D" w:rsidP="00DB5D7D">
      <w:pPr>
        <w:jc w:val="center"/>
        <w:rPr>
          <w:rFonts w:ascii="Arial" w:hAnsi="Arial" w:cs="Arial"/>
          <w:b/>
          <w:sz w:val="40"/>
          <w:szCs w:val="40"/>
        </w:rPr>
      </w:pPr>
      <w:r w:rsidRPr="00AD5C54">
        <w:rPr>
          <w:rFonts w:ascii="Arial" w:hAnsi="Arial" w:cs="Arial"/>
          <w:b/>
          <w:sz w:val="40"/>
          <w:szCs w:val="40"/>
        </w:rPr>
        <w:t>Multiple choice &amp; answer booklet</w:t>
      </w:r>
    </w:p>
    <w:p w14:paraId="4263684A" w14:textId="77777777" w:rsidR="00DB5D7D" w:rsidRPr="00AD5C54" w:rsidRDefault="00DB5D7D" w:rsidP="00DB5D7D">
      <w:pPr>
        <w:rPr>
          <w:rFonts w:ascii="Arial" w:hAnsi="Arial" w:cs="Arial"/>
        </w:rPr>
      </w:pPr>
    </w:p>
    <w:p w14:paraId="7AA4C6BB" w14:textId="77777777" w:rsidR="00DB5D7D" w:rsidRPr="00AD5C54" w:rsidRDefault="00DB5D7D" w:rsidP="00DB5D7D">
      <w:pPr>
        <w:rPr>
          <w:rFonts w:ascii="Arial" w:hAnsi="Arial" w:cs="Arial"/>
        </w:rPr>
      </w:pPr>
      <w:r w:rsidRPr="00AD5C5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52BD9D2B" wp14:editId="31BD9157">
            <wp:simplePos x="0" y="0"/>
            <wp:positionH relativeFrom="column">
              <wp:posOffset>-290195</wp:posOffset>
            </wp:positionH>
            <wp:positionV relativeFrom="paragraph">
              <wp:posOffset>210185</wp:posOffset>
            </wp:positionV>
            <wp:extent cx="6332220" cy="2602865"/>
            <wp:effectExtent l="0" t="0" r="0" b="0"/>
            <wp:wrapNone/>
            <wp:docPr id="17" name="Picture 17" descr="Macintosh HD:Users:localadmin:Desktop:Screen Shot 2016-05-11 at 10.04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ocaladmin:Desktop:Screen Shot 2016-05-11 at 10.04.2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8EAB3" w14:textId="77777777" w:rsidR="00DB5D7D" w:rsidRPr="00AD5C54" w:rsidRDefault="00DB5D7D" w:rsidP="00DB5D7D">
      <w:pPr>
        <w:rPr>
          <w:rFonts w:ascii="Arial" w:hAnsi="Arial" w:cs="Arial"/>
        </w:rPr>
      </w:pPr>
    </w:p>
    <w:p w14:paraId="3A0084C2" w14:textId="77777777" w:rsidR="00DB5D7D" w:rsidRPr="00AD5C54" w:rsidRDefault="00DB5D7D" w:rsidP="00DB5D7D">
      <w:pPr>
        <w:rPr>
          <w:rFonts w:ascii="Arial" w:hAnsi="Arial" w:cs="Arial"/>
        </w:rPr>
      </w:pPr>
    </w:p>
    <w:p w14:paraId="40F1D500" w14:textId="100059BC" w:rsidR="00DB5D7D" w:rsidRPr="00AD5C54" w:rsidRDefault="00F42A9D" w:rsidP="00DB5D7D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7F2D34" wp14:editId="3D2B43D0">
                <wp:simplePos x="0" y="0"/>
                <wp:positionH relativeFrom="column">
                  <wp:posOffset>3988435</wp:posOffset>
                </wp:positionH>
                <wp:positionV relativeFrom="paragraph">
                  <wp:posOffset>2838450</wp:posOffset>
                </wp:positionV>
                <wp:extent cx="1829435" cy="216154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ED2A0A" w:rsidRPr="00137C60" w14:paraId="05D8E9AD" w14:textId="77777777" w:rsidTr="00104771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4FEEB22" w14:textId="75EDBC9B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28F7DC5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0453E9B4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D89561B" w14:textId="36A7E95B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8B935DB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25D7424B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2395B62" w14:textId="4FFF1F2E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D7392E6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122AF8A6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E170EB0" w14:textId="1917317B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59B4ECD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3F6E915E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91BA8B" w14:textId="0EDA545F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2AE2FDB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0FCB8E74" w14:textId="77777777" w:rsidR="00ED2A0A" w:rsidRPr="00137C60" w:rsidRDefault="00ED2A0A" w:rsidP="00F42A9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F2D34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31" type="#_x0000_t202" style="position:absolute;margin-left:314.05pt;margin-top:223.5pt;width:144.05pt;height:170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ED2A0A" w:rsidRPr="00137C60" w14:paraId="05D8E9AD" w14:textId="77777777" w:rsidTr="00104771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4FEEB22" w14:textId="75EDBC9B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28F7DC5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0453E9B4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D89561B" w14:textId="36A7E95B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8B935DB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25D7424B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2395B62" w14:textId="4FFF1F2E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D7392E6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122AF8A6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E170EB0" w14:textId="1917317B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59B4ECD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3F6E915E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91BA8B" w14:textId="0EDA545F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2AE2FDB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0FCB8E74" w14:textId="77777777" w:rsidR="00ED2A0A" w:rsidRPr="00137C60" w:rsidRDefault="00ED2A0A" w:rsidP="00F42A9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E3259" wp14:editId="7C4D6AFB">
                <wp:simplePos x="0" y="0"/>
                <wp:positionH relativeFrom="column">
                  <wp:posOffset>2007870</wp:posOffset>
                </wp:positionH>
                <wp:positionV relativeFrom="paragraph">
                  <wp:posOffset>2848610</wp:posOffset>
                </wp:positionV>
                <wp:extent cx="1829435" cy="216154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ED2A0A" w:rsidRPr="00137C60" w14:paraId="2CF22672" w14:textId="77777777" w:rsidTr="00104771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8D5619D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D0E697F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1BE2AD8A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0B9C040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111331D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43745A70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2283DFB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DE9E86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73A68A37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1BE59C5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E86C7A9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2761652E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711486E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D1485E4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5E735805" w14:textId="77777777" w:rsidR="00ED2A0A" w:rsidRPr="00137C60" w:rsidRDefault="00ED2A0A" w:rsidP="00DB5D7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3259" id="Text Box 9" o:spid="_x0000_s1032" type="#_x0000_t202" style="position:absolute;margin-left:158.1pt;margin-top:224.3pt;width:144.05pt;height:17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ED2A0A" w:rsidRPr="00137C60" w14:paraId="2CF22672" w14:textId="77777777" w:rsidTr="00104771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8D5619D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D0E697F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1BE2AD8A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0B9C040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111331D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43745A70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2283DFB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DE9E86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73A68A37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1BE59C5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E86C7A9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2761652E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711486E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D1485E4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5E735805" w14:textId="77777777" w:rsidR="00ED2A0A" w:rsidRPr="00137C60" w:rsidRDefault="00ED2A0A" w:rsidP="00DB5D7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D7EFD8" wp14:editId="426F6AA1">
                <wp:simplePos x="0" y="0"/>
                <wp:positionH relativeFrom="column">
                  <wp:posOffset>92075</wp:posOffset>
                </wp:positionH>
                <wp:positionV relativeFrom="paragraph">
                  <wp:posOffset>2842895</wp:posOffset>
                </wp:positionV>
                <wp:extent cx="1829435" cy="216154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9435" cy="216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268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2127"/>
                            </w:tblGrid>
                            <w:tr w:rsidR="00ED2A0A" w:rsidRPr="00137C60" w14:paraId="6F71262F" w14:textId="77777777" w:rsidTr="00104771">
                              <w:tc>
                                <w:tcPr>
                                  <w:tcW w:w="56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DF9C27A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1A69A11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3BF448CB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2D2D920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4DE09656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59F7201E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5996EA3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A36235B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606C39A3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897F25E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839E752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  <w:tr w:rsidR="00ED2A0A" w:rsidRPr="00137C60" w14:paraId="11CC8B07" w14:textId="77777777" w:rsidTr="00104771">
                              <w:tc>
                                <w:tcPr>
                                  <w:tcW w:w="562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2EBFE01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2"/>
                                      <w:szCs w:val="22"/>
                                      <w:lang w:val="en-A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127" w:type="dxa"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27C3366" w14:textId="77777777" w:rsidR="00ED2A0A" w:rsidRPr="00137C60" w:rsidRDefault="00ED2A0A" w:rsidP="00104771">
                                  <w:pPr>
                                    <w:spacing w:before="120" w:line="480" w:lineRule="auto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</w:pP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a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b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c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 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t xml:space="preserve">d </w:t>
                                  </w:r>
                                  <w:r w:rsidRPr="00137C60"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en-AU"/>
                                    </w:rPr>
                                    <w:sym w:font="Webdings" w:char="F063"/>
                                  </w:r>
                                </w:p>
                              </w:tc>
                            </w:tr>
                          </w:tbl>
                          <w:p w14:paraId="6EFE3D25" w14:textId="77777777" w:rsidR="00ED2A0A" w:rsidRPr="00137C60" w:rsidRDefault="00ED2A0A" w:rsidP="00DB5D7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7EFD8" id="Text Box 8" o:spid="_x0000_s1033" type="#_x0000_t202" style="position:absolute;margin-left:7.25pt;margin-top:223.85pt;width:144.05pt;height:17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" filled="f" stroked="f">
                <v:textbox>
                  <w:txbxContent>
                    <w:tbl>
                      <w:tblPr>
                        <w:tblStyle w:val="TableGrid"/>
                        <w:tblW w:w="268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2127"/>
                      </w:tblGrid>
                      <w:tr w:rsidR="00ED2A0A" w:rsidRPr="00137C60" w14:paraId="6F71262F" w14:textId="77777777" w:rsidTr="00104771">
                        <w:tc>
                          <w:tcPr>
                            <w:tcW w:w="562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DF9C27A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1A69A11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3BF448CB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2D2D920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4DE09656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59F7201E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5996EA3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A36235B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606C39A3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897F25E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839E752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  <w:tr w:rsidR="00ED2A0A" w:rsidRPr="00137C60" w14:paraId="11CC8B07" w14:textId="77777777" w:rsidTr="00104771">
                        <w:tc>
                          <w:tcPr>
                            <w:tcW w:w="562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2EBFE01" w14:textId="77777777" w:rsidR="00ED2A0A" w:rsidRPr="00137C60" w:rsidRDefault="00ED2A0A" w:rsidP="00104771">
                            <w:pPr>
                              <w:spacing w:before="120" w:line="48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  <w:lang w:val="en-A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127" w:type="dxa"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27C3366" w14:textId="77777777" w:rsidR="00ED2A0A" w:rsidRPr="00137C60" w:rsidRDefault="00ED2A0A" w:rsidP="00104771">
                            <w:pPr>
                              <w:spacing w:before="120" w:line="48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</w:pP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a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b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c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 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t xml:space="preserve">d </w:t>
                            </w:r>
                            <w:r w:rsidRPr="00137C6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AU"/>
                              </w:rPr>
                              <w:sym w:font="Webdings" w:char="F063"/>
                            </w:r>
                          </w:p>
                        </w:tc>
                      </w:tr>
                    </w:tbl>
                    <w:p w14:paraId="6EFE3D25" w14:textId="77777777" w:rsidR="00ED2A0A" w:rsidRPr="00137C60" w:rsidRDefault="00ED2A0A" w:rsidP="00DB5D7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5D7D" w:rsidRPr="00AD5C54">
        <w:rPr>
          <w:rFonts w:ascii="Arial" w:hAnsi="Arial" w:cs="Arial"/>
        </w:rPr>
        <w:br w:type="page"/>
      </w:r>
    </w:p>
    <w:p w14:paraId="4C4003FB" w14:textId="7752A7DB" w:rsidR="00DB5D7D" w:rsidRPr="00A66F6C" w:rsidRDefault="00DB5D7D" w:rsidP="00DB5D7D">
      <w:pPr>
        <w:rPr>
          <w:rFonts w:ascii="Arial" w:hAnsi="Arial" w:cs="Arial"/>
          <w:b/>
        </w:rPr>
      </w:pPr>
      <w:r w:rsidRPr="00AD5C54">
        <w:rPr>
          <w:rFonts w:ascii="Arial" w:hAnsi="Arial" w:cs="Arial"/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585886" wp14:editId="4F784932">
                <wp:simplePos x="0" y="0"/>
                <wp:positionH relativeFrom="column">
                  <wp:posOffset>-181102</wp:posOffset>
                </wp:positionH>
                <wp:positionV relativeFrom="paragraph">
                  <wp:posOffset>25400</wp:posOffset>
                </wp:positionV>
                <wp:extent cx="6172200" cy="914400"/>
                <wp:effectExtent l="25400" t="25400" r="25400" b="254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C019E" w14:textId="0B8A9728" w:rsidR="00ED2A0A" w:rsidRPr="0027135C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B:  Short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(33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05C6F7A6" w14:textId="77777777" w:rsidR="00ED2A0A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3D17487D" w14:textId="77777777" w:rsidR="00ED2A0A" w:rsidRPr="00A72077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all questions in the spaces provided.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585886" id="Text Box 7" o:spid="_x0000_s1034" type="#_x0000_t202" style="position:absolute;margin-left:-14.25pt;margin-top:2pt;width:486pt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" fillcolor="white [3201]" strokecolor="black [3200]" strokeweight="3pt">
                <v:textbox>
                  <w:txbxContent>
                    <w:p w14:paraId="74AC019E" w14:textId="0B8A9728" w:rsidR="00ED2A0A" w:rsidRPr="0027135C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B:  Short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(33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05C6F7A6" w14:textId="77777777" w:rsidR="00ED2A0A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3D17487D" w14:textId="77777777" w:rsidR="00ED2A0A" w:rsidRPr="00A72077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27135C">
                        <w:rPr>
                          <w:rFonts w:ascii="Arial" w:hAnsi="Arial" w:cs="Arial"/>
                          <w:sz w:val="28"/>
                          <w:szCs w:val="28"/>
                        </w:rPr>
                        <w:t>Answer all questions in the spaces provided.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A5FA54" w14:textId="751AB71B" w:rsidR="005C0AD8" w:rsidRPr="00687234" w:rsidRDefault="00E92F40" w:rsidP="00BD7713">
      <w:pPr>
        <w:spacing w:before="100" w:line="480" w:lineRule="auto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Question 13</w:t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</w:r>
      <w:r w:rsidR="00BD7713" w:rsidRPr="00687234">
        <w:rPr>
          <w:rFonts w:ascii="Arial" w:hAnsi="Arial" w:cs="Arial"/>
          <w:b/>
          <w:lang w:val="en-US"/>
        </w:rPr>
        <w:tab/>
        <w:t>(4</w:t>
      </w:r>
      <w:r w:rsidR="00F30ED4" w:rsidRPr="00687234">
        <w:rPr>
          <w:rFonts w:ascii="Arial" w:hAnsi="Arial" w:cs="Arial"/>
          <w:b/>
          <w:lang w:val="en-US"/>
        </w:rPr>
        <w:t xml:space="preserve"> marks)</w:t>
      </w:r>
    </w:p>
    <w:p w14:paraId="3B43E03C" w14:textId="77777777" w:rsidR="00BD7713" w:rsidRPr="00687234" w:rsidRDefault="00BD7713" w:rsidP="00BD7713">
      <w:pPr>
        <w:rPr>
          <w:rFonts w:ascii="Arial" w:hAnsi="Arial" w:cs="Arial"/>
        </w:rPr>
      </w:pPr>
      <w:r w:rsidRPr="00687234">
        <w:rPr>
          <w:rFonts w:ascii="Arial" w:hAnsi="Arial" w:cs="Arial"/>
        </w:rPr>
        <w:t>Part (a) of the question refers to the diagram of a primate phylogeny below.</w:t>
      </w:r>
    </w:p>
    <w:p w14:paraId="59C36588" w14:textId="77777777" w:rsidR="00BD7713" w:rsidRPr="00687234" w:rsidRDefault="00BD7713" w:rsidP="00BD7713">
      <w:pPr>
        <w:rPr>
          <w:rFonts w:cs="Arial"/>
        </w:rPr>
      </w:pPr>
    </w:p>
    <w:p w14:paraId="35FE34F0" w14:textId="77777777" w:rsidR="00BD7713" w:rsidRPr="00687234" w:rsidRDefault="00BD7713" w:rsidP="00BD7713">
      <w:pPr>
        <w:rPr>
          <w:rFonts w:cs="Arial"/>
        </w:rPr>
      </w:pPr>
      <w:r w:rsidRPr="00687234">
        <w:rPr>
          <w:noProof/>
          <w:lang w:val="en-GB" w:eastAsia="en-GB"/>
        </w:rPr>
        <w:drawing>
          <wp:anchor distT="0" distB="0" distL="114300" distR="114300" simplePos="0" relativeHeight="251706368" behindDoc="0" locked="0" layoutInCell="1" allowOverlap="1" wp14:anchorId="1FE29111" wp14:editId="3AD35DD4">
            <wp:simplePos x="0" y="0"/>
            <wp:positionH relativeFrom="column">
              <wp:posOffset>685800</wp:posOffset>
            </wp:positionH>
            <wp:positionV relativeFrom="paragraph">
              <wp:posOffset>160655</wp:posOffset>
            </wp:positionV>
            <wp:extent cx="4686300" cy="2429510"/>
            <wp:effectExtent l="0" t="0" r="0" b="0"/>
            <wp:wrapSquare wrapText="bothSides"/>
            <wp:docPr id="19" name="Picture 19" descr="http://upload.wikimedia.org/wikipedia/commons/a/a2/Primate_clad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.wikimedia.org/wikipedia/commons/a/a2/Primate_clado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064"/>
                    <a:stretch/>
                  </pic:blipFill>
                  <pic:spPr bwMode="auto">
                    <a:xfrm>
                      <a:off x="0" y="0"/>
                      <a:ext cx="468630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BE8A" w14:textId="77777777" w:rsidR="00BD7713" w:rsidRPr="00687234" w:rsidRDefault="00BD7713" w:rsidP="00BD7713">
      <w:pPr>
        <w:rPr>
          <w:rFonts w:cs="Arial"/>
        </w:rPr>
      </w:pPr>
    </w:p>
    <w:p w14:paraId="1937AECB" w14:textId="77777777" w:rsidR="00BD7713" w:rsidRPr="00687234" w:rsidRDefault="00BD7713" w:rsidP="00BD7713">
      <w:pPr>
        <w:rPr>
          <w:rFonts w:cs="Arial"/>
        </w:rPr>
      </w:pPr>
    </w:p>
    <w:p w14:paraId="08396290" w14:textId="77777777" w:rsidR="00BD7713" w:rsidRPr="00687234" w:rsidRDefault="00BD7713" w:rsidP="00BD7713">
      <w:pPr>
        <w:rPr>
          <w:rFonts w:cs="Arial"/>
        </w:rPr>
      </w:pPr>
    </w:p>
    <w:p w14:paraId="7E402C2A" w14:textId="37D17A53" w:rsidR="00BD7713" w:rsidRPr="00687234" w:rsidRDefault="00BD7713" w:rsidP="00BD7713">
      <w:pPr>
        <w:spacing w:after="200" w:line="276" w:lineRule="auto"/>
        <w:contextualSpacing/>
        <w:rPr>
          <w:rFonts w:cs="Arial"/>
        </w:rPr>
      </w:pP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  <w:r w:rsidRPr="00687234">
        <w:rPr>
          <w:rFonts w:cs="Arial"/>
        </w:rPr>
        <w:tab/>
      </w:r>
    </w:p>
    <w:p w14:paraId="39E903CF" w14:textId="17DA9220" w:rsidR="00BD7713" w:rsidRPr="00687234" w:rsidRDefault="00BD7713" w:rsidP="00C84AF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87234">
        <w:rPr>
          <w:rFonts w:ascii="Arial" w:hAnsi="Arial" w:cs="Arial"/>
          <w:sz w:val="24"/>
          <w:szCs w:val="24"/>
        </w:rPr>
        <w:t xml:space="preserve">According to the phylogeny, which group of primates was the first to diverge in evolutionary time? </w:t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ab/>
        <w:t>(1 mark)</w:t>
      </w:r>
    </w:p>
    <w:p w14:paraId="77A2D52E" w14:textId="2D7A8A18" w:rsidR="00BD7713" w:rsidRPr="00687234" w:rsidRDefault="00BD7713" w:rsidP="00BD7713">
      <w:pPr>
        <w:rPr>
          <w:rFonts w:ascii="Arial" w:hAnsi="Arial" w:cs="Arial"/>
        </w:rPr>
      </w:pPr>
      <w:r w:rsidRPr="00687234">
        <w:rPr>
          <w:rFonts w:ascii="Arial" w:hAnsi="Arial" w:cs="Arial"/>
        </w:rPr>
        <w:t>___________________________________________________________________</w:t>
      </w:r>
    </w:p>
    <w:p w14:paraId="3F43F77F" w14:textId="77777777" w:rsidR="00BD7713" w:rsidRPr="00687234" w:rsidRDefault="00BD7713" w:rsidP="00BD7713">
      <w:pPr>
        <w:rPr>
          <w:rFonts w:ascii="Arial" w:hAnsi="Arial" w:cs="Arial"/>
        </w:rPr>
      </w:pPr>
    </w:p>
    <w:p w14:paraId="63D5919A" w14:textId="7474EA64" w:rsidR="00B145BF" w:rsidRPr="00687234" w:rsidRDefault="00B145BF" w:rsidP="00C84AF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87234">
        <w:rPr>
          <w:rFonts w:ascii="Arial" w:hAnsi="Arial" w:cs="Arial"/>
          <w:sz w:val="24"/>
          <w:szCs w:val="24"/>
        </w:rPr>
        <w:t>Complete the table below, describing the evolution</w:t>
      </w:r>
      <w:r w:rsidR="00BD7713" w:rsidRPr="00687234">
        <w:rPr>
          <w:rFonts w:ascii="Arial" w:hAnsi="Arial" w:cs="Arial"/>
          <w:sz w:val="24"/>
          <w:szCs w:val="24"/>
        </w:rPr>
        <w:t>ary trends that occur within Hominids</w:t>
      </w:r>
      <w:r w:rsidRPr="00687234">
        <w:rPr>
          <w:rFonts w:ascii="Arial" w:hAnsi="Arial" w:cs="Arial"/>
          <w:sz w:val="24"/>
          <w:szCs w:val="24"/>
        </w:rPr>
        <w:t xml:space="preserve">. </w:t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="00BD7713" w:rsidRPr="00687234">
        <w:rPr>
          <w:rFonts w:ascii="Arial" w:hAnsi="Arial" w:cs="Arial"/>
          <w:sz w:val="24"/>
          <w:szCs w:val="24"/>
        </w:rPr>
        <w:tab/>
      </w:r>
      <w:r w:rsidRPr="00687234">
        <w:rPr>
          <w:rFonts w:ascii="Arial" w:hAnsi="Arial" w:cs="Arial"/>
          <w:sz w:val="24"/>
          <w:szCs w:val="24"/>
        </w:rPr>
        <w:t>(3 marks)</w:t>
      </w:r>
    </w:p>
    <w:p w14:paraId="445100C7" w14:textId="77777777" w:rsidR="00BD7713" w:rsidRPr="00687234" w:rsidRDefault="00BD7713" w:rsidP="00BD7713">
      <w:pPr>
        <w:rPr>
          <w:rFonts w:ascii="Arial" w:hAnsi="Arial" w:cs="Arial"/>
        </w:rPr>
      </w:pPr>
    </w:p>
    <w:tbl>
      <w:tblPr>
        <w:tblW w:w="5000" w:type="pct"/>
        <w:tblBorders>
          <w:top w:val="nil"/>
          <w:left w:val="nil"/>
          <w:right w:val="nil"/>
        </w:tblBorders>
        <w:tblLook w:val="0000" w:firstRow="0" w:lastRow="0" w:firstColumn="0" w:lastColumn="0" w:noHBand="0" w:noVBand="0"/>
      </w:tblPr>
      <w:tblGrid>
        <w:gridCol w:w="2384"/>
        <w:gridCol w:w="6624"/>
      </w:tblGrid>
      <w:tr w:rsidR="00151344" w:rsidRPr="00687234" w14:paraId="52A831F6" w14:textId="77777777" w:rsidTr="005F50B2"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74149B" w14:textId="77777777" w:rsidR="00151344" w:rsidRPr="00687234" w:rsidRDefault="00151344" w:rsidP="005F50B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687234">
              <w:rPr>
                <w:rFonts w:ascii="Arial" w:hAnsi="Arial" w:cs="Arial"/>
                <w:b/>
                <w:bCs/>
              </w:rPr>
              <w:t xml:space="preserve">Characteristic </w:t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477033" w14:textId="77777777" w:rsidR="00151344" w:rsidRPr="00687234" w:rsidRDefault="00151344" w:rsidP="005F50B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 w:rsidRPr="00687234">
              <w:rPr>
                <w:rFonts w:ascii="Arial" w:hAnsi="Arial" w:cs="Arial"/>
                <w:b/>
                <w:bCs/>
              </w:rPr>
              <w:t xml:space="preserve">Evolutionary trend </w:t>
            </w:r>
          </w:p>
        </w:tc>
      </w:tr>
      <w:tr w:rsidR="00151344" w:rsidRPr="00687234" w14:paraId="15789D2C" w14:textId="77777777" w:rsidTr="005F50B2">
        <w:tblPrEx>
          <w:tblBorders>
            <w:top w:val="none" w:sz="0" w:space="0" w:color="auto"/>
          </w:tblBorders>
        </w:tblPrEx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91979E" w14:textId="7076D094" w:rsidR="00BD7713" w:rsidRPr="00687234" w:rsidRDefault="00BD7713" w:rsidP="005F50B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</w:rPr>
              <w:br/>
            </w:r>
            <w:r w:rsidR="00151344" w:rsidRPr="00687234">
              <w:rPr>
                <w:rFonts w:ascii="Arial" w:hAnsi="Arial" w:cs="Arial"/>
              </w:rPr>
              <w:t xml:space="preserve">Mobility of digits of the hand </w:t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72356F" w14:textId="77777777" w:rsidR="00151344" w:rsidRPr="00687234" w:rsidRDefault="00151344" w:rsidP="005F50B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</w:rPr>
            </w:pPr>
          </w:p>
        </w:tc>
      </w:tr>
      <w:tr w:rsidR="00151344" w:rsidRPr="00687234" w14:paraId="785F32F2" w14:textId="77777777" w:rsidTr="00BD7713">
        <w:tblPrEx>
          <w:tblBorders>
            <w:top w:val="none" w:sz="0" w:space="0" w:color="auto"/>
          </w:tblBorders>
        </w:tblPrEx>
        <w:trPr>
          <w:trHeight w:val="1145"/>
        </w:trPr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325D27" w14:textId="0ADD892E" w:rsidR="005F50B2" w:rsidRPr="00687234" w:rsidRDefault="00BD7713" w:rsidP="005F50B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</w:rPr>
              <w:t>Dental arcade</w:t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2C810A" w14:textId="77777777" w:rsidR="00151344" w:rsidRPr="00687234" w:rsidRDefault="00151344" w:rsidP="005F50B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</w:rPr>
            </w:pPr>
          </w:p>
        </w:tc>
      </w:tr>
      <w:tr w:rsidR="00151344" w:rsidRPr="00687234" w14:paraId="0952FA62" w14:textId="77777777" w:rsidTr="005F50B2">
        <w:tc>
          <w:tcPr>
            <w:tcW w:w="1323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3277B4" w14:textId="2A7658C5" w:rsidR="00BD7713" w:rsidRPr="00687234" w:rsidRDefault="00BD7713" w:rsidP="005F50B2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</w:rPr>
              <w:br/>
            </w:r>
            <w:r w:rsidR="0051516B" w:rsidRPr="00687234">
              <w:rPr>
                <w:rFonts w:ascii="Arial" w:hAnsi="Arial" w:cs="Arial"/>
              </w:rPr>
              <w:t>Diastema</w:t>
            </w:r>
            <w:r w:rsidRPr="00687234">
              <w:rPr>
                <w:rFonts w:ascii="Arial" w:hAnsi="Arial" w:cs="Arial"/>
              </w:rPr>
              <w:br/>
            </w:r>
          </w:p>
        </w:tc>
        <w:tc>
          <w:tcPr>
            <w:tcW w:w="3677" w:type="pct"/>
            <w:tcBorders>
              <w:top w:val="single" w:sz="5" w:space="0" w:color="auto"/>
              <w:left w:val="single" w:sz="5" w:space="0" w:color="auto"/>
              <w:bottom w:val="single" w:sz="5" w:space="0" w:color="auto"/>
              <w:right w:val="single" w:sz="5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273617" w14:textId="77777777" w:rsidR="00151344" w:rsidRPr="00687234" w:rsidRDefault="00151344" w:rsidP="005F50B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</w:rPr>
            </w:pPr>
          </w:p>
        </w:tc>
      </w:tr>
    </w:tbl>
    <w:p w14:paraId="70FCDB3B" w14:textId="77777777" w:rsidR="00A66F6C" w:rsidRDefault="00A66F6C" w:rsidP="00455B56">
      <w:pPr>
        <w:rPr>
          <w:rFonts w:ascii="Arial" w:hAnsi="Arial" w:cs="Arial"/>
          <w:b/>
          <w:bCs/>
        </w:rPr>
      </w:pPr>
    </w:p>
    <w:p w14:paraId="47216197" w14:textId="1B20A309" w:rsidR="00455B56" w:rsidRPr="00687234" w:rsidRDefault="00E92F40" w:rsidP="00455B5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Question 14</w:t>
      </w:r>
      <w:r w:rsidR="00455B56" w:rsidRPr="00687234">
        <w:rPr>
          <w:rFonts w:ascii="Arial" w:hAnsi="Arial" w:cs="Arial"/>
          <w:b/>
          <w:bCs/>
        </w:rPr>
        <w:t xml:space="preserve"> </w:t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="00687234"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>(7</w:t>
      </w:r>
      <w:r w:rsidR="00455B56" w:rsidRPr="00687234">
        <w:rPr>
          <w:rFonts w:ascii="Arial" w:hAnsi="Arial" w:cs="Arial"/>
          <w:b/>
          <w:bCs/>
        </w:rPr>
        <w:t xml:space="preserve"> marks) </w:t>
      </w:r>
    </w:p>
    <w:p w14:paraId="1C2D70AE" w14:textId="77777777" w:rsidR="00455B56" w:rsidRPr="00687234" w:rsidRDefault="00455B56" w:rsidP="00455B56">
      <w:pPr>
        <w:rPr>
          <w:rFonts w:ascii="Arial" w:hAnsi="Arial" w:cs="Arial"/>
        </w:rPr>
      </w:pPr>
    </w:p>
    <w:p w14:paraId="7E52E4BD" w14:textId="54BF6D9F" w:rsidR="00455B56" w:rsidRPr="00687234" w:rsidRDefault="00455B56" w:rsidP="00455B56">
      <w:pPr>
        <w:rPr>
          <w:rFonts w:ascii="Arial" w:hAnsi="Arial" w:cs="Arial"/>
        </w:rPr>
      </w:pPr>
      <w:r w:rsidRPr="00687234">
        <w:rPr>
          <w:rFonts w:ascii="Arial" w:hAnsi="Arial" w:cs="Arial"/>
        </w:rPr>
        <w:t>Part (a)</w:t>
      </w:r>
      <w:r w:rsidR="00ED2A0A">
        <w:rPr>
          <w:rFonts w:ascii="Arial" w:hAnsi="Arial" w:cs="Arial"/>
        </w:rPr>
        <w:t xml:space="preserve"> &amp; (b)</w:t>
      </w:r>
      <w:r w:rsidRPr="00687234">
        <w:rPr>
          <w:rFonts w:ascii="Arial" w:hAnsi="Arial" w:cs="Arial"/>
        </w:rPr>
        <w:t xml:space="preserve"> of the que</w:t>
      </w:r>
      <w:r w:rsidR="00ED2A0A">
        <w:rPr>
          <w:rFonts w:ascii="Arial" w:hAnsi="Arial" w:cs="Arial"/>
        </w:rPr>
        <w:t>stion refers to the diagram of the</w:t>
      </w:r>
      <w:r w:rsidRPr="00687234">
        <w:rPr>
          <w:rFonts w:ascii="Arial" w:hAnsi="Arial" w:cs="Arial"/>
        </w:rPr>
        <w:t xml:space="preserve"> </w:t>
      </w:r>
      <w:r w:rsidR="00ED2A0A">
        <w:rPr>
          <w:rFonts w:ascii="Arial" w:hAnsi="Arial" w:cs="Arial"/>
          <w:iCs/>
        </w:rPr>
        <w:t>Hominid specimen</w:t>
      </w:r>
      <w:r w:rsidRPr="00687234">
        <w:rPr>
          <w:rFonts w:ascii="Arial" w:hAnsi="Arial" w:cs="Arial"/>
          <w:i/>
          <w:iCs/>
        </w:rPr>
        <w:t xml:space="preserve"> </w:t>
      </w:r>
      <w:r w:rsidRPr="00687234">
        <w:rPr>
          <w:rFonts w:ascii="Arial" w:hAnsi="Arial" w:cs="Arial"/>
        </w:rPr>
        <w:t xml:space="preserve">skull below. </w:t>
      </w:r>
    </w:p>
    <w:p w14:paraId="4D1E3267" w14:textId="494FF9C2" w:rsidR="00455B56" w:rsidRPr="00687234" w:rsidRDefault="00455B56" w:rsidP="00455B56">
      <w:pPr>
        <w:rPr>
          <w:rFonts w:ascii="Arial" w:hAnsi="Arial" w:cs="Arial"/>
        </w:rPr>
      </w:pPr>
    </w:p>
    <w:p w14:paraId="05C9F289" w14:textId="670E7873" w:rsidR="00ED2A0A" w:rsidRPr="00ED2A0A" w:rsidRDefault="00ED2A0A" w:rsidP="00584356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Cs/>
        </w:rPr>
        <w:t xml:space="preserve">Name the Hominid specimen below. </w:t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(1 mark)</w:t>
      </w:r>
    </w:p>
    <w:p w14:paraId="6630EDF7" w14:textId="383C4F90" w:rsidR="00ED2A0A" w:rsidRPr="00ED2A0A" w:rsidRDefault="00ED2A0A" w:rsidP="00ED2A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___________________________________________________________________</w:t>
      </w:r>
      <w:r>
        <w:rPr>
          <w:rFonts w:ascii="Arial" w:hAnsi="Arial" w:cs="Arial"/>
          <w:b/>
          <w:bCs/>
        </w:rPr>
        <w:br/>
      </w:r>
    </w:p>
    <w:p w14:paraId="66F148A8" w14:textId="6C7FB4AE" w:rsidR="00584356" w:rsidRPr="00584356" w:rsidRDefault="00CA644E" w:rsidP="00584356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</w:rPr>
      </w:pPr>
      <w:r w:rsidRPr="00584356">
        <w:rPr>
          <w:rFonts w:ascii="Arial" w:hAnsi="Arial" w:cs="Arial"/>
        </w:rPr>
        <w:t>For each of the parts identifi</w:t>
      </w:r>
      <w:r w:rsidR="00455B56" w:rsidRPr="00584356">
        <w:rPr>
          <w:rFonts w:ascii="Arial" w:hAnsi="Arial" w:cs="Arial"/>
        </w:rPr>
        <w:t>ed in the diagram of the sku</w:t>
      </w:r>
      <w:r w:rsidR="00ED2A0A">
        <w:rPr>
          <w:rFonts w:ascii="Arial" w:hAnsi="Arial" w:cs="Arial"/>
        </w:rPr>
        <w:t xml:space="preserve">ll, describe how the skull of </w:t>
      </w:r>
      <w:r w:rsidR="00455B56" w:rsidRPr="00584356">
        <w:rPr>
          <w:rFonts w:ascii="Arial" w:hAnsi="Arial" w:cs="Arial"/>
        </w:rPr>
        <w:t xml:space="preserve"> </w:t>
      </w:r>
      <w:r w:rsidR="00455B56" w:rsidRPr="00584356">
        <w:rPr>
          <w:rFonts w:ascii="Arial" w:hAnsi="Arial" w:cs="Arial"/>
          <w:i/>
          <w:iCs/>
        </w:rPr>
        <w:t xml:space="preserve">Homo </w:t>
      </w:r>
      <w:r w:rsidR="00ED2A0A">
        <w:rPr>
          <w:rFonts w:ascii="Arial" w:hAnsi="Arial" w:cs="Arial"/>
          <w:i/>
          <w:iCs/>
        </w:rPr>
        <w:t>habilis</w:t>
      </w:r>
      <w:r w:rsidR="00455B56" w:rsidRPr="00584356">
        <w:rPr>
          <w:rFonts w:ascii="Arial" w:hAnsi="Arial" w:cs="Arial"/>
          <w:i/>
          <w:iCs/>
        </w:rPr>
        <w:t xml:space="preserve"> </w:t>
      </w:r>
      <w:r w:rsidR="00455B56" w:rsidRPr="00584356">
        <w:rPr>
          <w:rFonts w:ascii="Arial" w:hAnsi="Arial" w:cs="Arial"/>
        </w:rPr>
        <w:t xml:space="preserve">differs from that shown in the diagram and give </w:t>
      </w:r>
      <w:r w:rsidR="00455B56" w:rsidRPr="00584356">
        <w:rPr>
          <w:rFonts w:ascii="Arial" w:hAnsi="Arial" w:cs="Arial"/>
          <w:b/>
          <w:bCs/>
        </w:rPr>
        <w:t xml:space="preserve">one </w:t>
      </w:r>
      <w:r w:rsidR="00455B56" w:rsidRPr="00584356">
        <w:rPr>
          <w:rFonts w:ascii="Arial" w:hAnsi="Arial" w:cs="Arial"/>
        </w:rPr>
        <w:t xml:space="preserve">advantage for </w:t>
      </w:r>
      <w:r w:rsidR="00455B56" w:rsidRPr="00584356">
        <w:rPr>
          <w:rFonts w:ascii="Arial" w:hAnsi="Arial" w:cs="Arial"/>
          <w:i/>
          <w:iCs/>
        </w:rPr>
        <w:t xml:space="preserve">Homo </w:t>
      </w:r>
      <w:r w:rsidR="00ED2A0A">
        <w:rPr>
          <w:rFonts w:ascii="Arial" w:hAnsi="Arial" w:cs="Arial"/>
          <w:i/>
          <w:iCs/>
        </w:rPr>
        <w:t xml:space="preserve">habilis </w:t>
      </w:r>
      <w:r w:rsidR="00455B56" w:rsidRPr="00584356">
        <w:rPr>
          <w:rFonts w:ascii="Arial" w:hAnsi="Arial" w:cs="Arial"/>
          <w:i/>
          <w:iCs/>
        </w:rPr>
        <w:t xml:space="preserve"> </w:t>
      </w:r>
      <w:r w:rsidR="00455B56" w:rsidRPr="00584356">
        <w:rPr>
          <w:rFonts w:ascii="Arial" w:hAnsi="Arial" w:cs="Arial"/>
        </w:rPr>
        <w:t>for each change</w:t>
      </w:r>
      <w:r w:rsidR="00EE006C" w:rsidRPr="00584356">
        <w:rPr>
          <w:rFonts w:ascii="Arial" w:hAnsi="Arial" w:cs="Arial"/>
        </w:rPr>
        <w:t xml:space="preserve">. </w:t>
      </w:r>
      <w:r w:rsidR="00EE006C" w:rsidRPr="00584356">
        <w:rPr>
          <w:rFonts w:ascii="Arial" w:hAnsi="Arial" w:cs="Arial"/>
        </w:rPr>
        <w:tab/>
      </w:r>
      <w:r w:rsidR="00ED2A0A">
        <w:rPr>
          <w:rFonts w:ascii="Arial" w:hAnsi="Arial" w:cs="Arial"/>
        </w:rPr>
        <w:tab/>
      </w:r>
      <w:r w:rsidR="00ED2A0A">
        <w:rPr>
          <w:rFonts w:ascii="Arial" w:hAnsi="Arial" w:cs="Arial"/>
        </w:rPr>
        <w:tab/>
      </w:r>
      <w:r w:rsidR="00ED2A0A">
        <w:rPr>
          <w:rFonts w:ascii="Arial" w:hAnsi="Arial" w:cs="Arial"/>
        </w:rPr>
        <w:tab/>
      </w:r>
      <w:r w:rsidR="00ED2A0A">
        <w:rPr>
          <w:rFonts w:ascii="Arial" w:hAnsi="Arial" w:cs="Arial"/>
        </w:rPr>
        <w:tab/>
      </w:r>
      <w:r w:rsidR="00ED2A0A">
        <w:rPr>
          <w:rFonts w:ascii="Arial" w:hAnsi="Arial" w:cs="Arial"/>
        </w:rPr>
        <w:tab/>
      </w:r>
      <w:r w:rsidR="00584356" w:rsidRPr="00584356">
        <w:rPr>
          <w:rFonts w:ascii="Arial" w:hAnsi="Arial" w:cs="Arial"/>
        </w:rPr>
        <w:t>(6 marks)</w:t>
      </w:r>
    </w:p>
    <w:p w14:paraId="3DDB4FF0" w14:textId="77537089" w:rsidR="00BD7713" w:rsidRPr="00584356" w:rsidRDefault="00E92F40" w:rsidP="00584356">
      <w:pPr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5EB73C" wp14:editId="2B9897D2">
                <wp:simplePos x="0" y="0"/>
                <wp:positionH relativeFrom="column">
                  <wp:posOffset>1482843</wp:posOffset>
                </wp:positionH>
                <wp:positionV relativeFrom="paragraph">
                  <wp:posOffset>92902</wp:posOffset>
                </wp:positionV>
                <wp:extent cx="483321" cy="482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321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C8E76" w14:textId="4A25524B" w:rsidR="00ED2A0A" w:rsidRPr="00BD7713" w:rsidRDefault="00ED2A0A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5EB73C" id="Text Box 35" o:spid="_x0000_s1035" type="#_x0000_t202" style="position:absolute;margin-left:116.75pt;margin-top:7.3pt;width:38.05pt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" filled="f" stroked="f" strokeweight=".5pt">
                <v:textbox>
                  <w:txbxContent>
                    <w:p w14:paraId="696C8E76" w14:textId="4A25524B" w:rsidR="00ED2A0A" w:rsidRPr="00BD7713" w:rsidRDefault="00ED2A0A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57215" behindDoc="1" locked="0" layoutInCell="1" allowOverlap="1" wp14:anchorId="3A2341CD" wp14:editId="24D11449">
            <wp:simplePos x="0" y="0"/>
            <wp:positionH relativeFrom="column">
              <wp:posOffset>1852930</wp:posOffset>
            </wp:positionH>
            <wp:positionV relativeFrom="paragraph">
              <wp:posOffset>8107</wp:posOffset>
            </wp:positionV>
            <wp:extent cx="2248535" cy="2476500"/>
            <wp:effectExtent l="0" t="0" r="0" b="0"/>
            <wp:wrapTight wrapText="bothSides">
              <wp:wrapPolygon edited="0">
                <wp:start x="0" y="0"/>
                <wp:lineTo x="0" y="21489"/>
                <wp:lineTo x="21472" y="21489"/>
                <wp:lineTo x="21472" y="0"/>
                <wp:lineTo x="0" y="0"/>
              </wp:wrapPolygon>
            </wp:wrapTight>
            <wp:docPr id="16" name="Picture 16" descr="Image result for australopithecus afarensis skul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ustralopithecus afarensis skul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A7287" w14:textId="42D81968" w:rsidR="00584356" w:rsidRDefault="00584356" w:rsidP="00584356">
      <w:r>
        <w:fldChar w:fldCharType="begin"/>
      </w:r>
      <w:r>
        <w:instrText xml:space="preserve"> INCLUDEPICTURE "https://media.australianmuseum.net.au/media/dd/images/687b0afc755de1c1f7d7472a3d593af7.width-800.913bd6a.jpg" \* MERGEFORMATINET </w:instrText>
      </w:r>
      <w:r>
        <w:fldChar w:fldCharType="end"/>
      </w:r>
    </w:p>
    <w:p w14:paraId="3389AEA3" w14:textId="3B8A3170" w:rsidR="004C46DC" w:rsidRPr="00BD7713" w:rsidRDefault="00E92F40" w:rsidP="0058435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373277" wp14:editId="67ACC2DB">
                <wp:simplePos x="0" y="0"/>
                <wp:positionH relativeFrom="column">
                  <wp:posOffset>1765300</wp:posOffset>
                </wp:positionH>
                <wp:positionV relativeFrom="paragraph">
                  <wp:posOffset>20320</wp:posOffset>
                </wp:positionV>
                <wp:extent cx="1307465" cy="622300"/>
                <wp:effectExtent l="12700" t="25400" r="26035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465" cy="62230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18A5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9pt;margin-top:1.6pt;width:102.95pt;height:4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" strokecolor="black [3200]" strokeweight="4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78A734" wp14:editId="0F62BE3C">
                <wp:simplePos x="0" y="0"/>
                <wp:positionH relativeFrom="column">
                  <wp:posOffset>4483115</wp:posOffset>
                </wp:positionH>
                <wp:positionV relativeFrom="paragraph">
                  <wp:posOffset>154202</wp:posOffset>
                </wp:positionV>
                <wp:extent cx="483235" cy="482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40D1D" w14:textId="418A6192" w:rsidR="00ED2A0A" w:rsidRPr="00BD7713" w:rsidRDefault="00ED2A0A" w:rsidP="00BD771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78A734" id="Text Box 36" o:spid="_x0000_s1036" type="#_x0000_t202" style="position:absolute;margin-left:353pt;margin-top:12.15pt;width:38.05pt;height:3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" filled="f" stroked="f" strokeweight=".5pt">
                <v:textbox>
                  <w:txbxContent>
                    <w:p w14:paraId="2CA40D1D" w14:textId="418A6192" w:rsidR="00ED2A0A" w:rsidRPr="00BD7713" w:rsidRDefault="00ED2A0A" w:rsidP="00BD7713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84356">
        <w:rPr>
          <w:rFonts w:ascii="Arial" w:hAnsi="Arial" w:cs="Arial"/>
          <w:noProof/>
          <w:sz w:val="22"/>
          <w:szCs w:val="22"/>
        </w:rPr>
        <w:t xml:space="preserve"> </w:t>
      </w:r>
    </w:p>
    <w:p w14:paraId="62A6C6D3" w14:textId="31D7EE87" w:rsidR="004C46DC" w:rsidRDefault="00E92F40" w:rsidP="00455B56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7D3F5B" wp14:editId="2E748285">
                <wp:simplePos x="0" y="0"/>
                <wp:positionH relativeFrom="column">
                  <wp:posOffset>3691255</wp:posOffset>
                </wp:positionH>
                <wp:positionV relativeFrom="paragraph">
                  <wp:posOffset>151130</wp:posOffset>
                </wp:positionV>
                <wp:extent cx="803910" cy="0"/>
                <wp:effectExtent l="0" t="101600" r="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4E1083" id="Straight Arrow Connector 32" o:spid="_x0000_s1026" type="#_x0000_t32" style="position:absolute;margin-left:290.65pt;margin-top:11.9pt;width:63.3pt;height:0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" strokecolor="black [3200]" strokeweight="4pt">
                <v:stroke endarrow="block" joinstyle="miter"/>
              </v:shape>
            </w:pict>
          </mc:Fallback>
        </mc:AlternateContent>
      </w:r>
    </w:p>
    <w:p w14:paraId="7007E54A" w14:textId="5FABB181" w:rsidR="00584356" w:rsidRDefault="00584356" w:rsidP="00455B56">
      <w:pPr>
        <w:rPr>
          <w:rFonts w:ascii="Arial" w:hAnsi="Arial" w:cs="Arial"/>
          <w:b/>
          <w:bCs/>
        </w:rPr>
      </w:pPr>
    </w:p>
    <w:p w14:paraId="22F7AC20" w14:textId="780B47E9" w:rsidR="00584356" w:rsidRDefault="00584356" w:rsidP="00455B56">
      <w:pPr>
        <w:rPr>
          <w:rFonts w:ascii="Arial" w:hAnsi="Arial" w:cs="Arial"/>
          <w:b/>
          <w:bCs/>
        </w:rPr>
      </w:pPr>
    </w:p>
    <w:p w14:paraId="129318ED" w14:textId="70BD62E1" w:rsidR="00584356" w:rsidRDefault="00584356" w:rsidP="00455B56">
      <w:pPr>
        <w:rPr>
          <w:rFonts w:ascii="Arial" w:hAnsi="Arial" w:cs="Arial"/>
          <w:b/>
          <w:bCs/>
        </w:rPr>
      </w:pPr>
    </w:p>
    <w:p w14:paraId="302FF2A6" w14:textId="77777777" w:rsidR="00584356" w:rsidRDefault="00584356" w:rsidP="00455B56">
      <w:pPr>
        <w:rPr>
          <w:rFonts w:ascii="Arial" w:hAnsi="Arial" w:cs="Arial"/>
          <w:b/>
          <w:bCs/>
        </w:rPr>
      </w:pPr>
    </w:p>
    <w:p w14:paraId="3A7C86C6" w14:textId="6A047093" w:rsidR="00584356" w:rsidRDefault="00584356" w:rsidP="00455B56">
      <w:pPr>
        <w:rPr>
          <w:rFonts w:ascii="Arial" w:hAnsi="Arial" w:cs="Arial"/>
          <w:b/>
          <w:bCs/>
        </w:rPr>
      </w:pPr>
    </w:p>
    <w:p w14:paraId="564B23CF" w14:textId="10A72844" w:rsidR="00584356" w:rsidRDefault="00584356" w:rsidP="00455B56">
      <w:pPr>
        <w:rPr>
          <w:rFonts w:ascii="Arial" w:hAnsi="Arial" w:cs="Arial"/>
          <w:b/>
          <w:bCs/>
        </w:rPr>
      </w:pPr>
    </w:p>
    <w:p w14:paraId="1BA999CA" w14:textId="25526335" w:rsidR="00584356" w:rsidRDefault="00E92F40" w:rsidP="00455B56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9650A0E" wp14:editId="77E6FDDF">
                <wp:simplePos x="0" y="0"/>
                <wp:positionH relativeFrom="column">
                  <wp:posOffset>3783965</wp:posOffset>
                </wp:positionH>
                <wp:positionV relativeFrom="paragraph">
                  <wp:posOffset>150347</wp:posOffset>
                </wp:positionV>
                <wp:extent cx="584200" cy="393700"/>
                <wp:effectExtent l="25400" t="25400" r="2540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200" cy="39370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76BD24" id="Straight Arrow Connector 21" o:spid="_x0000_s1026" type="#_x0000_t32" style="position:absolute;margin-left:297.95pt;margin-top:11.85pt;width:46pt;height:31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" strokecolor="black [3200]" strokeweight="4pt">
                <v:stroke endarrow="block" joinstyle="miter"/>
              </v:shape>
            </w:pict>
          </mc:Fallback>
        </mc:AlternateContent>
      </w:r>
    </w:p>
    <w:p w14:paraId="547D88D6" w14:textId="511ECAAE" w:rsidR="00584356" w:rsidRDefault="00584356" w:rsidP="00455B56">
      <w:pPr>
        <w:rPr>
          <w:rFonts w:ascii="Arial" w:hAnsi="Arial" w:cs="Arial"/>
          <w:b/>
          <w:bCs/>
        </w:rPr>
      </w:pPr>
    </w:p>
    <w:p w14:paraId="6EF76B42" w14:textId="28A65138" w:rsidR="00584356" w:rsidRDefault="007025C7" w:rsidP="00455B56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7C24E9" wp14:editId="71D46849">
                <wp:simplePos x="0" y="0"/>
                <wp:positionH relativeFrom="column">
                  <wp:posOffset>4357577</wp:posOffset>
                </wp:positionH>
                <wp:positionV relativeFrom="paragraph">
                  <wp:posOffset>79567</wp:posOffset>
                </wp:positionV>
                <wp:extent cx="483235" cy="4826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AA0A2" w14:textId="1989487F" w:rsidR="00ED2A0A" w:rsidRPr="00BD7713" w:rsidRDefault="00ED2A0A" w:rsidP="00BD771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C24E9" id="Text Box 37" o:spid="_x0000_s1037" type="#_x0000_t202" style="position:absolute;margin-left:343.1pt;margin-top:6.25pt;width:38.05pt;height:3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" filled="f" stroked="f" strokeweight=".5pt">
                <v:textbox>
                  <w:txbxContent>
                    <w:p w14:paraId="2ACAA0A2" w14:textId="1989487F" w:rsidR="00ED2A0A" w:rsidRPr="00BD7713" w:rsidRDefault="00ED2A0A" w:rsidP="00BD7713">
                      <w:pPr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0133CE4B" w14:textId="39479C18" w:rsidR="00584356" w:rsidRDefault="00584356" w:rsidP="00455B56">
      <w:pPr>
        <w:rPr>
          <w:rFonts w:ascii="Arial" w:hAnsi="Arial" w:cs="Arial"/>
          <w:b/>
          <w:bCs/>
        </w:rPr>
      </w:pPr>
    </w:p>
    <w:p w14:paraId="3B7DCD2B" w14:textId="77777777" w:rsidR="00584356" w:rsidRPr="00687234" w:rsidRDefault="00584356" w:rsidP="00455B56">
      <w:pPr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4132"/>
        <w:gridCol w:w="4133"/>
      </w:tblGrid>
      <w:tr w:rsidR="002814DC" w:rsidRPr="00687234" w14:paraId="45590770" w14:textId="77777777" w:rsidTr="000443C7">
        <w:tc>
          <w:tcPr>
            <w:tcW w:w="745" w:type="dxa"/>
          </w:tcPr>
          <w:p w14:paraId="5EB555E8" w14:textId="77777777" w:rsidR="002814DC" w:rsidRPr="00687234" w:rsidRDefault="002814DC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2" w:type="dxa"/>
          </w:tcPr>
          <w:p w14:paraId="6DAD94FF" w14:textId="635F0D1F" w:rsidR="002814DC" w:rsidRPr="00687234" w:rsidRDefault="006D2A39" w:rsidP="002D575B">
            <w:pPr>
              <w:jc w:val="center"/>
              <w:rPr>
                <w:rFonts w:ascii="Arial" w:hAnsi="Arial" w:cs="Arial"/>
                <w:b/>
                <w:bCs/>
                <w:lang w:val="en-AU"/>
              </w:rPr>
            </w:pPr>
            <w:r w:rsidRPr="00687234">
              <w:rPr>
                <w:rFonts w:ascii="Arial" w:hAnsi="Arial" w:cs="Arial"/>
                <w:b/>
                <w:bCs/>
                <w:lang w:val="en-AU"/>
              </w:rPr>
              <w:t xml:space="preserve">How the skull of a typical modern </w:t>
            </w:r>
            <w:r w:rsidRPr="00687234">
              <w:rPr>
                <w:rFonts w:ascii="Arial" w:hAnsi="Arial" w:cs="Arial"/>
                <w:b/>
                <w:bCs/>
                <w:i/>
                <w:iCs/>
                <w:lang w:val="en-AU"/>
              </w:rPr>
              <w:t xml:space="preserve">Homo </w:t>
            </w:r>
            <w:r w:rsidR="00ED2A0A">
              <w:rPr>
                <w:rFonts w:ascii="Arial" w:hAnsi="Arial" w:cs="Arial"/>
                <w:b/>
                <w:bCs/>
                <w:i/>
                <w:iCs/>
                <w:lang w:val="en-AU"/>
              </w:rPr>
              <w:t>habilis</w:t>
            </w:r>
            <w:r w:rsidRPr="00687234">
              <w:rPr>
                <w:rFonts w:ascii="Arial" w:hAnsi="Arial" w:cs="Arial"/>
                <w:b/>
                <w:bCs/>
                <w:i/>
                <w:iCs/>
                <w:lang w:val="en-AU"/>
              </w:rPr>
              <w:t xml:space="preserve"> </w:t>
            </w:r>
            <w:r w:rsidRPr="00687234">
              <w:rPr>
                <w:rFonts w:ascii="Arial" w:hAnsi="Arial" w:cs="Arial"/>
                <w:b/>
                <w:bCs/>
                <w:lang w:val="en-AU"/>
              </w:rPr>
              <w:t>differs to the diagram</w:t>
            </w:r>
          </w:p>
        </w:tc>
        <w:tc>
          <w:tcPr>
            <w:tcW w:w="4133" w:type="dxa"/>
          </w:tcPr>
          <w:p w14:paraId="3739F42C" w14:textId="572563C9" w:rsidR="002814DC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  <w:r w:rsidRPr="00687234">
              <w:rPr>
                <w:rFonts w:ascii="Arial" w:hAnsi="Arial" w:cs="Arial"/>
                <w:b/>
                <w:bCs/>
              </w:rPr>
              <w:t>Advantage</w:t>
            </w:r>
          </w:p>
        </w:tc>
      </w:tr>
      <w:tr w:rsidR="002814DC" w:rsidRPr="00687234" w14:paraId="09157E1E" w14:textId="77777777" w:rsidTr="000443C7">
        <w:tc>
          <w:tcPr>
            <w:tcW w:w="745" w:type="dxa"/>
          </w:tcPr>
          <w:p w14:paraId="5071E884" w14:textId="2AE81707" w:rsidR="002814DC" w:rsidRPr="00687234" w:rsidRDefault="002814DC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3CF1E945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30E31B05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278EC353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  <w:r w:rsidRPr="00687234">
              <w:rPr>
                <w:rFonts w:ascii="Arial" w:hAnsi="Arial" w:cs="Arial"/>
                <w:b/>
                <w:bCs/>
              </w:rPr>
              <w:t>X</w:t>
            </w:r>
          </w:p>
          <w:p w14:paraId="24C83326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78CDF9C4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037F2A29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2" w:type="dxa"/>
          </w:tcPr>
          <w:p w14:paraId="40810B89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3" w:type="dxa"/>
          </w:tcPr>
          <w:p w14:paraId="31A459CB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814DC" w:rsidRPr="00687234" w14:paraId="132A2CF2" w14:textId="77777777" w:rsidTr="000443C7">
        <w:tc>
          <w:tcPr>
            <w:tcW w:w="745" w:type="dxa"/>
          </w:tcPr>
          <w:p w14:paraId="2F5EF6D9" w14:textId="5C004598" w:rsidR="002814DC" w:rsidRPr="00687234" w:rsidRDefault="002814DC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6930A597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3906CDB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0A4D8BFE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  <w:r w:rsidRPr="00687234">
              <w:rPr>
                <w:rFonts w:ascii="Arial" w:hAnsi="Arial" w:cs="Arial"/>
                <w:b/>
                <w:bCs/>
              </w:rPr>
              <w:t>Y</w:t>
            </w:r>
          </w:p>
          <w:p w14:paraId="117ACC83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0F3C905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893EF50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2" w:type="dxa"/>
          </w:tcPr>
          <w:p w14:paraId="7E507C31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3" w:type="dxa"/>
          </w:tcPr>
          <w:p w14:paraId="70B9637A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814DC" w:rsidRPr="00687234" w14:paraId="209CC1CA" w14:textId="77777777" w:rsidTr="000443C7">
        <w:tc>
          <w:tcPr>
            <w:tcW w:w="745" w:type="dxa"/>
          </w:tcPr>
          <w:p w14:paraId="2F046D78" w14:textId="184CAF34" w:rsidR="002814DC" w:rsidRPr="00687234" w:rsidRDefault="002814DC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57E8710E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26ACBF76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0B460579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  <w:r w:rsidRPr="00687234">
              <w:rPr>
                <w:rFonts w:ascii="Arial" w:hAnsi="Arial" w:cs="Arial"/>
                <w:b/>
                <w:bCs/>
              </w:rPr>
              <w:t>Z</w:t>
            </w:r>
          </w:p>
          <w:p w14:paraId="50EA12DD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73737F2F" w14:textId="77777777" w:rsidR="00EC7E31" w:rsidRPr="00687234" w:rsidRDefault="00EC7E31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540AE980" w14:textId="77777777" w:rsidR="00286910" w:rsidRPr="00687234" w:rsidRDefault="00286910" w:rsidP="0028691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2" w:type="dxa"/>
          </w:tcPr>
          <w:p w14:paraId="41ACA612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133" w:type="dxa"/>
          </w:tcPr>
          <w:p w14:paraId="176BE0D3" w14:textId="77777777" w:rsidR="002814DC" w:rsidRPr="00687234" w:rsidRDefault="002814DC" w:rsidP="00455B5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3985432E" w14:textId="5788FC2B" w:rsidR="0051516B" w:rsidRPr="0051516B" w:rsidRDefault="00E92F40" w:rsidP="00BD771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15</w:t>
      </w:r>
      <w:r w:rsidR="0051516B">
        <w:rPr>
          <w:rFonts w:ascii="Arial" w:hAnsi="Arial" w:cs="Arial"/>
          <w:b/>
        </w:rPr>
        <w:t xml:space="preserve"> </w:t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</w:r>
      <w:r w:rsidR="0051516B">
        <w:rPr>
          <w:rFonts w:ascii="Arial" w:hAnsi="Arial" w:cs="Arial"/>
          <w:b/>
        </w:rPr>
        <w:tab/>
        <w:t>(6 Marks)</w:t>
      </w:r>
    </w:p>
    <w:p w14:paraId="486F0118" w14:textId="77777777" w:rsidR="0051516B" w:rsidRDefault="0051516B" w:rsidP="00BD7713">
      <w:pPr>
        <w:rPr>
          <w:rFonts w:ascii="Arial" w:hAnsi="Arial" w:cs="Arial"/>
        </w:rPr>
      </w:pPr>
    </w:p>
    <w:p w14:paraId="6E67858A" w14:textId="5FC5922A" w:rsidR="00BD7713" w:rsidRDefault="0051516B" w:rsidP="00BD7713">
      <w:pPr>
        <w:rPr>
          <w:rFonts w:ascii="Arial" w:hAnsi="Arial" w:cs="Arial"/>
        </w:rPr>
      </w:pPr>
      <w:r>
        <w:rPr>
          <w:rFonts w:ascii="Arial" w:hAnsi="Arial" w:cs="Arial"/>
        </w:rPr>
        <w:t>Part (a</w:t>
      </w:r>
      <w:r w:rsidR="00BD7713" w:rsidRPr="00BD7713">
        <w:rPr>
          <w:rFonts w:ascii="Arial" w:hAnsi="Arial" w:cs="Arial"/>
        </w:rPr>
        <w:t>) of the question refers to the tool diagrams A, B, C and D shown below.</w:t>
      </w:r>
    </w:p>
    <w:p w14:paraId="3968D4E3" w14:textId="77777777" w:rsidR="0051516B" w:rsidRPr="00BD7713" w:rsidRDefault="0051516B" w:rsidP="00BD7713">
      <w:pPr>
        <w:rPr>
          <w:rFonts w:ascii="Arial" w:hAnsi="Arial" w:cs="Arial"/>
        </w:rPr>
      </w:pPr>
    </w:p>
    <w:p w14:paraId="147B01D0" w14:textId="77777777" w:rsidR="00BD7713" w:rsidRPr="007C2B7E" w:rsidRDefault="00BD7713" w:rsidP="00BD7713">
      <w:pPr>
        <w:rPr>
          <w:rFonts w:cs="Arial"/>
          <w:sz w:val="16"/>
          <w:szCs w:val="16"/>
        </w:rPr>
      </w:pPr>
    </w:p>
    <w:p w14:paraId="4E0133A5" w14:textId="77777777" w:rsidR="00BD7713" w:rsidRPr="0051516B" w:rsidRDefault="00BD7713" w:rsidP="00BD7713">
      <w:pPr>
        <w:ind w:firstLine="720"/>
        <w:rPr>
          <w:rFonts w:ascii="Arial" w:hAnsi="Arial" w:cs="Arial"/>
          <w:b/>
          <w:sz w:val="28"/>
        </w:rPr>
      </w:pPr>
      <w:r>
        <w:rPr>
          <w:rFonts w:cs="Arial"/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13C64A33" wp14:editId="6E00049C">
            <wp:simplePos x="0" y="0"/>
            <wp:positionH relativeFrom="column">
              <wp:posOffset>271780</wp:posOffset>
            </wp:positionH>
            <wp:positionV relativeFrom="paragraph">
              <wp:posOffset>216535</wp:posOffset>
            </wp:positionV>
            <wp:extent cx="5518785" cy="1597025"/>
            <wp:effectExtent l="0" t="0" r="0" b="3175"/>
            <wp:wrapSquare wrapText="bothSides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" b="2837"/>
                    <a:stretch/>
                  </pic:blipFill>
                  <pic:spPr bwMode="auto">
                    <a:xfrm>
                      <a:off x="0" y="0"/>
                      <a:ext cx="551878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</w:rPr>
        <w:tab/>
      </w:r>
      <w:r w:rsidRPr="0051516B">
        <w:rPr>
          <w:rFonts w:ascii="Arial" w:hAnsi="Arial" w:cs="Arial"/>
          <w:b/>
          <w:sz w:val="28"/>
        </w:rPr>
        <w:t>A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>B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 xml:space="preserve">   C</w:t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</w:r>
      <w:r w:rsidRPr="0051516B">
        <w:rPr>
          <w:rFonts w:ascii="Arial" w:hAnsi="Arial" w:cs="Arial"/>
          <w:b/>
          <w:sz w:val="28"/>
        </w:rPr>
        <w:tab/>
        <w:t xml:space="preserve">   D</w:t>
      </w:r>
    </w:p>
    <w:p w14:paraId="2C9B7867" w14:textId="11BDCCDC" w:rsidR="00BD7713" w:rsidRDefault="00BD7713" w:rsidP="00BD7713">
      <w:pPr>
        <w:rPr>
          <w:rFonts w:cs="Arial"/>
        </w:rPr>
      </w:pPr>
    </w:p>
    <w:p w14:paraId="05BBCE74" w14:textId="77777777" w:rsidR="0051516B" w:rsidRPr="00687234" w:rsidRDefault="0051516B" w:rsidP="00BD7713">
      <w:pPr>
        <w:rPr>
          <w:rFonts w:cs="Arial"/>
        </w:rPr>
      </w:pPr>
    </w:p>
    <w:p w14:paraId="5F57E7FA" w14:textId="1C522288" w:rsidR="0051516B" w:rsidRPr="00687234" w:rsidRDefault="00BD7713" w:rsidP="00C84AF7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687234">
        <w:rPr>
          <w:rFonts w:ascii="Arial" w:hAnsi="Arial" w:cs="Arial"/>
          <w:sz w:val="24"/>
          <w:szCs w:val="24"/>
        </w:rPr>
        <w:t>Complete the table below by placing the too</w:t>
      </w:r>
      <w:r w:rsidR="0051516B" w:rsidRPr="00687234">
        <w:rPr>
          <w:rFonts w:ascii="Arial" w:hAnsi="Arial" w:cs="Arial"/>
          <w:sz w:val="24"/>
          <w:szCs w:val="24"/>
        </w:rPr>
        <w:t xml:space="preserve">ls A, B, C and D in the correct </w:t>
      </w:r>
      <w:r w:rsidRPr="00687234">
        <w:rPr>
          <w:rFonts w:ascii="Arial" w:hAnsi="Arial" w:cs="Arial"/>
          <w:sz w:val="24"/>
          <w:szCs w:val="24"/>
        </w:rPr>
        <w:t>evolutionary sequence. Include the species it is associated with.</w:t>
      </w:r>
      <w:r w:rsidRPr="00687234">
        <w:rPr>
          <w:rFonts w:ascii="Arial" w:hAnsi="Arial" w:cs="Arial"/>
          <w:sz w:val="24"/>
          <w:szCs w:val="24"/>
        </w:rPr>
        <w:tab/>
      </w:r>
    </w:p>
    <w:p w14:paraId="7986B90E" w14:textId="4A6B49BF" w:rsidR="00BD7713" w:rsidRPr="00687234" w:rsidRDefault="0051516B" w:rsidP="0051516B">
      <w:pPr>
        <w:pStyle w:val="ListParagraph"/>
        <w:ind w:left="7920"/>
        <w:rPr>
          <w:rFonts w:ascii="Arial" w:hAnsi="Arial" w:cs="Arial"/>
          <w:sz w:val="24"/>
          <w:szCs w:val="24"/>
        </w:rPr>
      </w:pPr>
      <w:r w:rsidRPr="00687234">
        <w:rPr>
          <w:rFonts w:ascii="Arial" w:hAnsi="Arial" w:cs="Arial"/>
          <w:sz w:val="24"/>
          <w:szCs w:val="24"/>
        </w:rPr>
        <w:t>(5 marks)</w:t>
      </w:r>
    </w:p>
    <w:p w14:paraId="40764A2B" w14:textId="2B54784F" w:rsidR="00BD7713" w:rsidRPr="00687234" w:rsidRDefault="00BD7713" w:rsidP="00BD7713">
      <w:pPr>
        <w:rPr>
          <w:rFonts w:ascii="Arial" w:hAnsi="Arial" w:cs="Arial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835"/>
        <w:gridCol w:w="5670"/>
      </w:tblGrid>
      <w:tr w:rsidR="00BD7713" w:rsidRPr="00687234" w14:paraId="4C1BB9E4" w14:textId="77777777" w:rsidTr="00ED2A0A">
        <w:trPr>
          <w:trHeight w:val="454"/>
        </w:trPr>
        <w:tc>
          <w:tcPr>
            <w:tcW w:w="1418" w:type="dxa"/>
          </w:tcPr>
          <w:p w14:paraId="150825AC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7499E6FC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  <w:r w:rsidRPr="00687234">
              <w:rPr>
                <w:rFonts w:ascii="Arial" w:hAnsi="Arial" w:cs="Arial"/>
                <w:b/>
              </w:rPr>
              <w:t>Letter – A, B, C or D</w:t>
            </w:r>
          </w:p>
        </w:tc>
        <w:tc>
          <w:tcPr>
            <w:tcW w:w="5670" w:type="dxa"/>
            <w:shd w:val="clear" w:color="auto" w:fill="auto"/>
            <w:vAlign w:val="center"/>
          </w:tcPr>
          <w:p w14:paraId="4F3F57E5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  <w:r w:rsidRPr="00687234">
              <w:rPr>
                <w:rFonts w:ascii="Arial" w:hAnsi="Arial" w:cs="Arial"/>
                <w:b/>
              </w:rPr>
              <w:t>Used by</w:t>
            </w:r>
          </w:p>
        </w:tc>
      </w:tr>
      <w:tr w:rsidR="00BD7713" w:rsidRPr="00687234" w14:paraId="748361A3" w14:textId="77777777" w:rsidTr="00ED2A0A">
        <w:trPr>
          <w:trHeight w:val="454"/>
        </w:trPr>
        <w:tc>
          <w:tcPr>
            <w:tcW w:w="1418" w:type="dxa"/>
            <w:vMerge w:val="restart"/>
          </w:tcPr>
          <w:p w14:paraId="5EB74787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  <w:r w:rsidRPr="00687234">
              <w:rPr>
                <w:rFonts w:ascii="Arial" w:hAnsi="Arial" w:cs="Arial"/>
                <w:b/>
              </w:rPr>
              <w:t>Oldest</w:t>
            </w:r>
          </w:p>
          <w:p w14:paraId="383FEEDE" w14:textId="62983A3A" w:rsidR="00BD7713" w:rsidRPr="00687234" w:rsidRDefault="0051516B" w:rsidP="00ED2A0A">
            <w:pPr>
              <w:jc w:val="center"/>
              <w:rPr>
                <w:rFonts w:ascii="Arial" w:hAnsi="Arial" w:cs="Arial"/>
                <w:b/>
              </w:rPr>
            </w:pPr>
            <w:r w:rsidRPr="00687234">
              <w:rPr>
                <w:rFonts w:ascii="Arial" w:hAnsi="Arial" w:cs="Arial"/>
                <w:b/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AFDA591" wp14:editId="21FF4A38">
                      <wp:simplePos x="0" y="0"/>
                      <wp:positionH relativeFrom="column">
                        <wp:posOffset>336338</wp:posOffset>
                      </wp:positionH>
                      <wp:positionV relativeFrom="paragraph">
                        <wp:posOffset>32597</wp:posOffset>
                      </wp:positionV>
                      <wp:extent cx="0" cy="685800"/>
                      <wp:effectExtent l="76200" t="0" r="88900" b="3810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858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87887E1" id="Straight Arrow Connector 20" o:spid="_x0000_s1026" type="#_x0000_t32" style="position:absolute;margin-left:26.5pt;margin-top:2.55pt;width:0;height:5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" strokecolor="black [3200]" strokeweight="1pt">
                      <v:stroke endarrow="open" joinstyle="miter"/>
                    </v:shape>
                  </w:pict>
                </mc:Fallback>
              </mc:AlternateContent>
            </w:r>
          </w:p>
          <w:p w14:paraId="07BB98E9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</w:p>
          <w:p w14:paraId="42E5E974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</w:p>
          <w:p w14:paraId="0939D392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</w:p>
          <w:p w14:paraId="0A764602" w14:textId="77777777" w:rsidR="00BD7713" w:rsidRPr="00687234" w:rsidRDefault="00BD7713" w:rsidP="00ED2A0A">
            <w:pPr>
              <w:jc w:val="center"/>
              <w:rPr>
                <w:rFonts w:ascii="Arial" w:hAnsi="Arial" w:cs="Arial"/>
                <w:b/>
              </w:rPr>
            </w:pPr>
            <w:r w:rsidRPr="00687234">
              <w:rPr>
                <w:rFonts w:ascii="Arial" w:hAnsi="Arial" w:cs="Arial"/>
                <w:b/>
              </w:rPr>
              <w:t>Youngest</w:t>
            </w:r>
          </w:p>
        </w:tc>
        <w:tc>
          <w:tcPr>
            <w:tcW w:w="2835" w:type="dxa"/>
            <w:shd w:val="clear" w:color="auto" w:fill="auto"/>
          </w:tcPr>
          <w:p w14:paraId="76687684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shd w:val="clear" w:color="auto" w:fill="auto"/>
          </w:tcPr>
          <w:p w14:paraId="2097A436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</w:tr>
      <w:tr w:rsidR="00BD7713" w:rsidRPr="00687234" w14:paraId="2B3713B6" w14:textId="77777777" w:rsidTr="00ED2A0A">
        <w:trPr>
          <w:trHeight w:val="454"/>
        </w:trPr>
        <w:tc>
          <w:tcPr>
            <w:tcW w:w="1418" w:type="dxa"/>
            <w:vMerge/>
          </w:tcPr>
          <w:p w14:paraId="6F45A8FE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5E70FF00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shd w:val="clear" w:color="auto" w:fill="auto"/>
          </w:tcPr>
          <w:p w14:paraId="2FF37E0A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</w:tr>
      <w:tr w:rsidR="00BD7713" w:rsidRPr="00687234" w14:paraId="08FA9A8E" w14:textId="77777777" w:rsidTr="00ED2A0A">
        <w:trPr>
          <w:trHeight w:val="454"/>
        </w:trPr>
        <w:tc>
          <w:tcPr>
            <w:tcW w:w="1418" w:type="dxa"/>
            <w:vMerge/>
          </w:tcPr>
          <w:p w14:paraId="7AFBEAEE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2D70A70C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shd w:val="clear" w:color="auto" w:fill="auto"/>
          </w:tcPr>
          <w:p w14:paraId="55C53121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</w:tr>
      <w:tr w:rsidR="00BD7713" w:rsidRPr="00687234" w14:paraId="455BB956" w14:textId="77777777" w:rsidTr="00ED2A0A">
        <w:trPr>
          <w:trHeight w:val="454"/>
        </w:trPr>
        <w:tc>
          <w:tcPr>
            <w:tcW w:w="1418" w:type="dxa"/>
            <w:vMerge/>
          </w:tcPr>
          <w:p w14:paraId="1107EBB7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2835" w:type="dxa"/>
            <w:shd w:val="clear" w:color="auto" w:fill="auto"/>
          </w:tcPr>
          <w:p w14:paraId="77EA92CF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  <w:tc>
          <w:tcPr>
            <w:tcW w:w="5670" w:type="dxa"/>
            <w:shd w:val="clear" w:color="auto" w:fill="auto"/>
          </w:tcPr>
          <w:p w14:paraId="7D0F0C67" w14:textId="77777777" w:rsidR="00BD7713" w:rsidRPr="00687234" w:rsidRDefault="00BD7713" w:rsidP="00ED2A0A">
            <w:pPr>
              <w:rPr>
                <w:rFonts w:ascii="Arial" w:hAnsi="Arial" w:cs="Arial"/>
                <w:b/>
              </w:rPr>
            </w:pPr>
          </w:p>
        </w:tc>
      </w:tr>
    </w:tbl>
    <w:p w14:paraId="7BC2C242" w14:textId="77777777" w:rsidR="00BD7713" w:rsidRPr="00687234" w:rsidRDefault="00BD7713" w:rsidP="00BD7713">
      <w:pPr>
        <w:rPr>
          <w:rFonts w:ascii="Arial" w:hAnsi="Arial" w:cs="Arial"/>
        </w:rPr>
      </w:pPr>
    </w:p>
    <w:p w14:paraId="0C974E7E" w14:textId="7569F7A1" w:rsidR="00BD7713" w:rsidRPr="00687234" w:rsidRDefault="00E85CB4" w:rsidP="00C84AF7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BD7713" w:rsidRPr="00687234">
        <w:rPr>
          <w:rFonts w:ascii="Arial" w:hAnsi="Arial" w:cs="Arial"/>
          <w:sz w:val="24"/>
          <w:szCs w:val="24"/>
        </w:rPr>
        <w:t>ool culture has</w:t>
      </w:r>
      <w:r w:rsidR="00526767">
        <w:rPr>
          <w:rFonts w:ascii="Arial" w:hAnsi="Arial" w:cs="Arial"/>
          <w:sz w:val="24"/>
          <w:szCs w:val="24"/>
        </w:rPr>
        <w:t xml:space="preserve"> distinctly changed over time. </w:t>
      </w:r>
      <w:r w:rsidR="00BD7713" w:rsidRPr="00687234">
        <w:rPr>
          <w:rFonts w:ascii="Arial" w:hAnsi="Arial" w:cs="Arial"/>
          <w:sz w:val="24"/>
          <w:szCs w:val="24"/>
        </w:rPr>
        <w:t xml:space="preserve">Describe </w:t>
      </w:r>
      <w:r w:rsidR="00BD7713" w:rsidRPr="00687234">
        <w:rPr>
          <w:rFonts w:ascii="Arial" w:hAnsi="Arial" w:cs="Arial"/>
          <w:b/>
          <w:sz w:val="24"/>
          <w:szCs w:val="24"/>
        </w:rPr>
        <w:t>one</w:t>
      </w:r>
      <w:r w:rsidR="00BD7713" w:rsidRPr="00687234">
        <w:rPr>
          <w:rFonts w:ascii="Arial" w:hAnsi="Arial" w:cs="Arial"/>
          <w:sz w:val="24"/>
          <w:szCs w:val="24"/>
        </w:rPr>
        <w:t xml:space="preserve"> trend relating to manufacture</w:t>
      </w:r>
      <w:r w:rsidR="0051516B" w:rsidRPr="00687234">
        <w:rPr>
          <w:rFonts w:ascii="Arial" w:hAnsi="Arial" w:cs="Arial"/>
          <w:sz w:val="24"/>
          <w:szCs w:val="24"/>
        </w:rPr>
        <w:t xml:space="preserve">. </w:t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ab/>
      </w:r>
      <w:r w:rsidR="00E92F40">
        <w:rPr>
          <w:rFonts w:ascii="Arial" w:hAnsi="Arial" w:cs="Arial"/>
          <w:sz w:val="24"/>
          <w:szCs w:val="24"/>
        </w:rPr>
        <w:tab/>
      </w:r>
      <w:r w:rsidR="0051516B" w:rsidRPr="00687234">
        <w:rPr>
          <w:rFonts w:ascii="Arial" w:hAnsi="Arial" w:cs="Arial"/>
          <w:sz w:val="24"/>
          <w:szCs w:val="24"/>
        </w:rPr>
        <w:t>(1 mark)</w:t>
      </w:r>
    </w:p>
    <w:p w14:paraId="2B49BBCA" w14:textId="77777777" w:rsidR="0051516B" w:rsidRDefault="0051516B" w:rsidP="00BD7713">
      <w:pPr>
        <w:spacing w:line="360" w:lineRule="auto"/>
        <w:rPr>
          <w:rFonts w:ascii="Arial" w:hAnsi="Arial" w:cs="Arial"/>
        </w:rPr>
      </w:pPr>
    </w:p>
    <w:p w14:paraId="2E6A010B" w14:textId="77777777" w:rsidR="0051516B" w:rsidRPr="00431913" w:rsidRDefault="0051516B" w:rsidP="0051516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33B6D126" w14:textId="77777777" w:rsidR="0051516B" w:rsidRPr="00431913" w:rsidRDefault="0051516B" w:rsidP="0051516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07826398" w14:textId="77777777" w:rsidR="0051516B" w:rsidRPr="00431913" w:rsidRDefault="0051516B" w:rsidP="0051516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173822DB" w14:textId="77777777" w:rsidR="009A7E81" w:rsidRDefault="009A7E81" w:rsidP="00D11F64">
      <w:pPr>
        <w:spacing w:line="360" w:lineRule="auto"/>
        <w:rPr>
          <w:rFonts w:ascii="Arial" w:hAnsi="Arial" w:cs="Arial"/>
          <w:sz w:val="22"/>
          <w:szCs w:val="22"/>
        </w:rPr>
      </w:pPr>
    </w:p>
    <w:p w14:paraId="6F6A34BE" w14:textId="77777777" w:rsidR="002E1BBC" w:rsidRDefault="002E1BBC" w:rsidP="00D11F64">
      <w:pPr>
        <w:spacing w:line="360" w:lineRule="auto"/>
        <w:rPr>
          <w:rFonts w:ascii="Arial" w:hAnsi="Arial" w:cs="Arial"/>
          <w:sz w:val="22"/>
          <w:szCs w:val="22"/>
        </w:rPr>
      </w:pPr>
    </w:p>
    <w:p w14:paraId="58764300" w14:textId="77777777" w:rsidR="002E1BBC" w:rsidRDefault="002E1BBC" w:rsidP="00D11F64">
      <w:pPr>
        <w:spacing w:line="360" w:lineRule="auto"/>
        <w:rPr>
          <w:rFonts w:ascii="Arial" w:hAnsi="Arial" w:cs="Arial"/>
          <w:sz w:val="22"/>
          <w:szCs w:val="22"/>
        </w:rPr>
      </w:pPr>
    </w:p>
    <w:p w14:paraId="23B75971" w14:textId="77777777" w:rsidR="0051516B" w:rsidRDefault="0051516B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br w:type="page"/>
      </w:r>
    </w:p>
    <w:p w14:paraId="312830B4" w14:textId="7D89E21E" w:rsidR="00BA0C5B" w:rsidRPr="00687234" w:rsidRDefault="00BA0C5B" w:rsidP="00BA0C5B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  <w:b/>
          <w:bCs/>
        </w:rPr>
      </w:pPr>
      <w:r w:rsidRPr="00687234">
        <w:rPr>
          <w:rFonts w:ascii="Arial" w:hAnsi="Arial" w:cs="Arial"/>
          <w:b/>
          <w:bCs/>
        </w:rPr>
        <w:lastRenderedPageBreak/>
        <w:t>Q</w:t>
      </w:r>
      <w:r w:rsidR="00E92F40">
        <w:rPr>
          <w:rFonts w:ascii="Arial" w:hAnsi="Arial" w:cs="Arial"/>
          <w:b/>
          <w:bCs/>
        </w:rPr>
        <w:t>uestion 16</w:t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</w:r>
      <w:r w:rsidR="001515FA">
        <w:rPr>
          <w:rFonts w:ascii="Arial" w:hAnsi="Arial" w:cs="Arial"/>
          <w:b/>
          <w:bCs/>
        </w:rPr>
        <w:tab/>
        <w:t>(4</w:t>
      </w:r>
      <w:r w:rsidRPr="00687234">
        <w:rPr>
          <w:rFonts w:ascii="Arial" w:hAnsi="Arial" w:cs="Arial"/>
          <w:b/>
          <w:bCs/>
        </w:rPr>
        <w:t xml:space="preserve"> marks) </w:t>
      </w:r>
    </w:p>
    <w:p w14:paraId="611B0755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The table below give information on cranial capacity, height and mass of our early human ancestors up to modern day humans. (</w:t>
      </w:r>
      <w:r w:rsidRPr="004153C4">
        <w:rPr>
          <w:rFonts w:ascii="Arial" w:hAnsi="Arial" w:cs="Arial"/>
          <w:i/>
          <w:sz w:val="22"/>
          <w:szCs w:val="22"/>
        </w:rPr>
        <w:t>All data is approximate</w:t>
      </w:r>
      <w:r w:rsidRPr="004153C4">
        <w:rPr>
          <w:rFonts w:ascii="Arial" w:hAnsi="Arial" w:cs="Arial"/>
          <w:sz w:val="22"/>
          <w:szCs w:val="22"/>
        </w:rPr>
        <w:t>)</w:t>
      </w:r>
    </w:p>
    <w:p w14:paraId="64F52BE8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717D40" w:rsidRPr="004153C4" w14:paraId="23B5F374" w14:textId="77777777" w:rsidTr="00ED2A0A">
        <w:trPr>
          <w:trHeight w:val="871"/>
        </w:trPr>
        <w:tc>
          <w:tcPr>
            <w:tcW w:w="2252" w:type="dxa"/>
          </w:tcPr>
          <w:p w14:paraId="2CA24FEE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69E11F7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Species</w:t>
            </w:r>
          </w:p>
        </w:tc>
        <w:tc>
          <w:tcPr>
            <w:tcW w:w="2252" w:type="dxa"/>
          </w:tcPr>
          <w:p w14:paraId="7C813FC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0578481B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Cranial capacity (cm</w:t>
            </w:r>
            <w:r w:rsidRPr="004153C4">
              <w:rPr>
                <w:rFonts w:ascii="Arial" w:hAnsi="Arial" w:cs="Arial"/>
                <w:b/>
                <w:sz w:val="22"/>
                <w:szCs w:val="22"/>
                <w:vertAlign w:val="superscript"/>
                <w:lang w:val="en-AU"/>
              </w:rPr>
              <w:t>3</w:t>
            </w: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)</w:t>
            </w:r>
          </w:p>
        </w:tc>
        <w:tc>
          <w:tcPr>
            <w:tcW w:w="2253" w:type="dxa"/>
          </w:tcPr>
          <w:p w14:paraId="7272D7B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3AC9C81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Height (m)</w:t>
            </w:r>
          </w:p>
        </w:tc>
        <w:tc>
          <w:tcPr>
            <w:tcW w:w="2253" w:type="dxa"/>
          </w:tcPr>
          <w:p w14:paraId="6A0E011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  <w:p w14:paraId="364C5D9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b/>
                <w:sz w:val="22"/>
                <w:szCs w:val="22"/>
                <w:lang w:val="en-AU"/>
              </w:rPr>
              <w:t>Mass (kg)</w:t>
            </w:r>
          </w:p>
          <w:p w14:paraId="2AAF575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b/>
                <w:sz w:val="22"/>
                <w:szCs w:val="22"/>
                <w:lang w:val="en-AU"/>
              </w:rPr>
            </w:pPr>
          </w:p>
        </w:tc>
      </w:tr>
      <w:tr w:rsidR="00717D40" w:rsidRPr="004153C4" w14:paraId="4A051C74" w14:textId="77777777" w:rsidTr="00ED2A0A">
        <w:tc>
          <w:tcPr>
            <w:tcW w:w="2252" w:type="dxa"/>
          </w:tcPr>
          <w:p w14:paraId="16497CFD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Australopithicus afarensis</w:t>
            </w:r>
          </w:p>
          <w:p w14:paraId="1C4CB33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45839BB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64F8D247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430</w:t>
            </w:r>
          </w:p>
        </w:tc>
        <w:tc>
          <w:tcPr>
            <w:tcW w:w="2253" w:type="dxa"/>
          </w:tcPr>
          <w:p w14:paraId="38A7ED19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D3FA2DD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1.2</w:t>
            </w:r>
          </w:p>
        </w:tc>
        <w:tc>
          <w:tcPr>
            <w:tcW w:w="2253" w:type="dxa"/>
          </w:tcPr>
          <w:p w14:paraId="2D57B667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8FD572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30</w:t>
            </w:r>
          </w:p>
        </w:tc>
      </w:tr>
      <w:tr w:rsidR="00717D40" w:rsidRPr="004153C4" w14:paraId="36A68A96" w14:textId="77777777" w:rsidTr="00ED2A0A">
        <w:tc>
          <w:tcPr>
            <w:tcW w:w="2252" w:type="dxa"/>
          </w:tcPr>
          <w:p w14:paraId="41216B3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Australopithicus africanus</w:t>
            </w:r>
          </w:p>
          <w:p w14:paraId="3A1A744C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23EC4940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3AC2D439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460</w:t>
            </w:r>
          </w:p>
        </w:tc>
        <w:tc>
          <w:tcPr>
            <w:tcW w:w="2253" w:type="dxa"/>
          </w:tcPr>
          <w:p w14:paraId="5F545C7B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26CC95A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1.3</w:t>
            </w:r>
          </w:p>
        </w:tc>
        <w:tc>
          <w:tcPr>
            <w:tcW w:w="2253" w:type="dxa"/>
          </w:tcPr>
          <w:p w14:paraId="6275666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CE635B0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35</w:t>
            </w:r>
          </w:p>
        </w:tc>
      </w:tr>
      <w:tr w:rsidR="00717D40" w:rsidRPr="004153C4" w14:paraId="6F44F827" w14:textId="77777777" w:rsidTr="00ED2A0A">
        <w:tc>
          <w:tcPr>
            <w:tcW w:w="2252" w:type="dxa"/>
          </w:tcPr>
          <w:p w14:paraId="2E1F7AAE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Paranthropus robustus</w:t>
            </w:r>
          </w:p>
          <w:p w14:paraId="08B2250E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3544344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4961F0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540</w:t>
            </w:r>
          </w:p>
        </w:tc>
        <w:tc>
          <w:tcPr>
            <w:tcW w:w="2253" w:type="dxa"/>
          </w:tcPr>
          <w:p w14:paraId="5E30E87E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554164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1.5</w:t>
            </w:r>
          </w:p>
        </w:tc>
        <w:tc>
          <w:tcPr>
            <w:tcW w:w="2253" w:type="dxa"/>
          </w:tcPr>
          <w:p w14:paraId="55E72F81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1164AEC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65</w:t>
            </w:r>
          </w:p>
        </w:tc>
      </w:tr>
      <w:tr w:rsidR="00717D40" w:rsidRPr="004153C4" w14:paraId="10144065" w14:textId="77777777" w:rsidTr="00ED2A0A">
        <w:trPr>
          <w:trHeight w:val="590"/>
        </w:trPr>
        <w:tc>
          <w:tcPr>
            <w:tcW w:w="2252" w:type="dxa"/>
          </w:tcPr>
          <w:p w14:paraId="43F0E7C1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0BF7AD0F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habilis</w:t>
            </w:r>
          </w:p>
          <w:p w14:paraId="37B6D90A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7CB11E2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31DE05D3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600</w:t>
            </w:r>
          </w:p>
        </w:tc>
        <w:tc>
          <w:tcPr>
            <w:tcW w:w="2253" w:type="dxa"/>
          </w:tcPr>
          <w:p w14:paraId="2D9232B7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5CB05FC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1.3</w:t>
            </w:r>
          </w:p>
        </w:tc>
        <w:tc>
          <w:tcPr>
            <w:tcW w:w="2253" w:type="dxa"/>
          </w:tcPr>
          <w:p w14:paraId="7556880A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3ADDD6C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45</w:t>
            </w:r>
          </w:p>
        </w:tc>
      </w:tr>
      <w:tr w:rsidR="00717D40" w:rsidRPr="004153C4" w14:paraId="3D7B3D82" w14:textId="77777777" w:rsidTr="00ED2A0A">
        <w:tc>
          <w:tcPr>
            <w:tcW w:w="2252" w:type="dxa"/>
          </w:tcPr>
          <w:p w14:paraId="73F7131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68A4669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erectus</w:t>
            </w:r>
          </w:p>
          <w:p w14:paraId="0600BE3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658D49FF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85CA090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1050</w:t>
            </w:r>
          </w:p>
        </w:tc>
        <w:tc>
          <w:tcPr>
            <w:tcW w:w="2253" w:type="dxa"/>
          </w:tcPr>
          <w:p w14:paraId="1488A7DB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599C33A1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1.7</w:t>
            </w:r>
          </w:p>
        </w:tc>
        <w:tc>
          <w:tcPr>
            <w:tcW w:w="2253" w:type="dxa"/>
          </w:tcPr>
          <w:p w14:paraId="587594BC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31D7C3B1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60</w:t>
            </w:r>
          </w:p>
        </w:tc>
      </w:tr>
      <w:tr w:rsidR="00717D40" w:rsidRPr="004153C4" w14:paraId="73221FA0" w14:textId="77777777" w:rsidTr="00ED2A0A">
        <w:tc>
          <w:tcPr>
            <w:tcW w:w="2252" w:type="dxa"/>
          </w:tcPr>
          <w:p w14:paraId="3BF386C2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>Homo neanderthalensis</w:t>
            </w:r>
          </w:p>
          <w:p w14:paraId="088594D9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07AC108B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6F035173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1485</w:t>
            </w:r>
          </w:p>
        </w:tc>
        <w:tc>
          <w:tcPr>
            <w:tcW w:w="2253" w:type="dxa"/>
          </w:tcPr>
          <w:p w14:paraId="6D58A861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7D4077F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1.6</w:t>
            </w:r>
          </w:p>
        </w:tc>
        <w:tc>
          <w:tcPr>
            <w:tcW w:w="2253" w:type="dxa"/>
          </w:tcPr>
          <w:p w14:paraId="2D4719C5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1BB468B8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70</w:t>
            </w:r>
          </w:p>
        </w:tc>
      </w:tr>
      <w:tr w:rsidR="00717D40" w:rsidRPr="004153C4" w14:paraId="38EB4D80" w14:textId="77777777" w:rsidTr="00ED2A0A">
        <w:tc>
          <w:tcPr>
            <w:tcW w:w="2252" w:type="dxa"/>
          </w:tcPr>
          <w:p w14:paraId="7F243395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  <w:p w14:paraId="2ADBE21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i/>
                <w:sz w:val="22"/>
                <w:szCs w:val="22"/>
                <w:lang w:val="en-AU"/>
              </w:rPr>
              <w:t xml:space="preserve">Homo sapiens </w:t>
            </w:r>
          </w:p>
          <w:p w14:paraId="507CD1FC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i/>
                <w:sz w:val="22"/>
                <w:szCs w:val="22"/>
                <w:lang w:val="en-AU"/>
              </w:rPr>
            </w:pPr>
          </w:p>
        </w:tc>
        <w:tc>
          <w:tcPr>
            <w:tcW w:w="2252" w:type="dxa"/>
          </w:tcPr>
          <w:p w14:paraId="5F909DA4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49FC886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1350</w:t>
            </w:r>
          </w:p>
        </w:tc>
        <w:tc>
          <w:tcPr>
            <w:tcW w:w="2253" w:type="dxa"/>
          </w:tcPr>
          <w:p w14:paraId="78099980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2352CBA6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1.9</w:t>
            </w:r>
          </w:p>
        </w:tc>
        <w:tc>
          <w:tcPr>
            <w:tcW w:w="2253" w:type="dxa"/>
          </w:tcPr>
          <w:p w14:paraId="3A5B546E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</w:p>
          <w:p w14:paraId="5CC2D17B" w14:textId="77777777" w:rsidR="00717D40" w:rsidRPr="004153C4" w:rsidRDefault="00717D40" w:rsidP="00ED2A0A">
            <w:pPr>
              <w:jc w:val="center"/>
              <w:rPr>
                <w:rFonts w:ascii="Arial" w:hAnsi="Arial" w:cs="Arial"/>
                <w:sz w:val="22"/>
                <w:szCs w:val="22"/>
                <w:lang w:val="en-AU"/>
              </w:rPr>
            </w:pPr>
            <w:r w:rsidRPr="004153C4">
              <w:rPr>
                <w:rFonts w:ascii="Arial" w:hAnsi="Arial" w:cs="Arial"/>
                <w:sz w:val="22"/>
                <w:szCs w:val="22"/>
                <w:lang w:val="en-AU"/>
              </w:rPr>
              <w:t>75</w:t>
            </w:r>
          </w:p>
        </w:tc>
      </w:tr>
    </w:tbl>
    <w:p w14:paraId="3608FDF8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1203DE1A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396C381A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(a)</w:t>
      </w:r>
      <w:r w:rsidRPr="004153C4">
        <w:rPr>
          <w:rFonts w:ascii="Arial" w:hAnsi="Arial" w:cs="Arial"/>
          <w:sz w:val="22"/>
          <w:szCs w:val="22"/>
        </w:rPr>
        <w:tab/>
        <w:t>What conclusion can be drawn from the data given on cranial capacity?</w:t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>(2 marks)</w:t>
      </w:r>
    </w:p>
    <w:p w14:paraId="07B1212E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31528C1F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46D653C2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275812CB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78D5BD00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3AC09F3D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0AA9B2EB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2B4186FD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0BE4526F" w14:textId="77777777" w:rsidR="00717D40" w:rsidRPr="004153C4" w:rsidRDefault="00717D40" w:rsidP="00717D40">
      <w:pPr>
        <w:ind w:left="720" w:hanging="720"/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>(b)</w:t>
      </w:r>
      <w:r w:rsidRPr="004153C4">
        <w:rPr>
          <w:rFonts w:ascii="Arial" w:hAnsi="Arial" w:cs="Arial"/>
          <w:sz w:val="22"/>
          <w:szCs w:val="22"/>
        </w:rPr>
        <w:tab/>
        <w:t>U</w:t>
      </w:r>
      <w:r>
        <w:rPr>
          <w:rFonts w:ascii="Arial" w:hAnsi="Arial" w:cs="Arial"/>
          <w:sz w:val="22"/>
          <w:szCs w:val="22"/>
        </w:rPr>
        <w:t>sing only the height and mass data of</w:t>
      </w:r>
      <w:r w:rsidRPr="004153C4">
        <w:rPr>
          <w:rFonts w:ascii="Arial" w:hAnsi="Arial" w:cs="Arial"/>
          <w:sz w:val="22"/>
          <w:szCs w:val="22"/>
        </w:rPr>
        <w:t xml:space="preserve"> </w:t>
      </w:r>
      <w:r w:rsidRPr="004153C4">
        <w:rPr>
          <w:rFonts w:ascii="Arial" w:hAnsi="Arial" w:cs="Arial"/>
          <w:i/>
          <w:sz w:val="22"/>
          <w:szCs w:val="22"/>
        </w:rPr>
        <w:t>Homo neanderthalensis</w:t>
      </w:r>
      <w:r w:rsidRPr="004153C4">
        <w:rPr>
          <w:rFonts w:ascii="Arial" w:hAnsi="Arial" w:cs="Arial"/>
          <w:sz w:val="22"/>
          <w:szCs w:val="22"/>
        </w:rPr>
        <w:t xml:space="preserve"> and </w:t>
      </w:r>
      <w:r w:rsidRPr="004153C4">
        <w:rPr>
          <w:rFonts w:ascii="Arial" w:hAnsi="Arial" w:cs="Arial"/>
          <w:i/>
          <w:sz w:val="22"/>
          <w:szCs w:val="22"/>
        </w:rPr>
        <w:t xml:space="preserve">Homo sapiens, </w:t>
      </w:r>
      <w:r w:rsidRPr="004153C4">
        <w:rPr>
          <w:rFonts w:ascii="Arial" w:hAnsi="Arial" w:cs="Arial"/>
          <w:sz w:val="22"/>
          <w:szCs w:val="22"/>
        </w:rPr>
        <w:t>give a possible explanation for this difference in build.</w:t>
      </w:r>
      <w:r w:rsidRPr="004153C4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153C4">
        <w:rPr>
          <w:rFonts w:ascii="Arial" w:hAnsi="Arial" w:cs="Arial"/>
          <w:sz w:val="22"/>
          <w:szCs w:val="22"/>
        </w:rPr>
        <w:t>(2 marks)</w:t>
      </w:r>
    </w:p>
    <w:p w14:paraId="513B1A7B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6373B653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69267F97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04F9C436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7CE904DC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126C6370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  <w:r w:rsidRPr="004153C4">
        <w:rPr>
          <w:rFonts w:ascii="Arial" w:hAnsi="Arial" w:cs="Arial"/>
          <w:sz w:val="22"/>
          <w:szCs w:val="22"/>
        </w:rPr>
        <w:tab/>
        <w:t>___________________________________________________________________</w:t>
      </w:r>
    </w:p>
    <w:p w14:paraId="632F685F" w14:textId="77777777" w:rsidR="00717D40" w:rsidRPr="004153C4" w:rsidRDefault="00717D40" w:rsidP="00717D40">
      <w:pPr>
        <w:rPr>
          <w:rFonts w:ascii="Arial" w:hAnsi="Arial" w:cs="Arial"/>
          <w:sz w:val="22"/>
          <w:szCs w:val="22"/>
        </w:rPr>
      </w:pPr>
    </w:p>
    <w:p w14:paraId="2CC3F68E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74D66A98" w14:textId="77777777" w:rsidR="00717D40" w:rsidRDefault="00717D40" w:rsidP="00717D40">
      <w:pPr>
        <w:rPr>
          <w:rFonts w:ascii="Arial" w:hAnsi="Arial" w:cs="Arial"/>
          <w:sz w:val="22"/>
          <w:szCs w:val="22"/>
        </w:rPr>
      </w:pPr>
    </w:p>
    <w:p w14:paraId="693F8AB3" w14:textId="77777777" w:rsidR="00717D40" w:rsidRDefault="00717D40" w:rsidP="00413D88">
      <w:pPr>
        <w:widowControl w:val="0"/>
        <w:autoSpaceDE w:val="0"/>
        <w:autoSpaceDN w:val="0"/>
        <w:adjustRightInd w:val="0"/>
        <w:spacing w:after="240" w:line="340" w:lineRule="atLeast"/>
        <w:rPr>
          <w:rFonts w:ascii="Arial" w:hAnsi="Arial" w:cs="Arial"/>
        </w:rPr>
      </w:pPr>
    </w:p>
    <w:p w14:paraId="78F4C498" w14:textId="77777777" w:rsidR="001515FA" w:rsidRDefault="001515FA" w:rsidP="001515FA">
      <w:pPr>
        <w:rPr>
          <w:rFonts w:ascii="Arial" w:hAnsi="Arial" w:cs="Arial"/>
        </w:rPr>
      </w:pPr>
    </w:p>
    <w:p w14:paraId="67A02B82" w14:textId="39D32CC9" w:rsidR="001515FA" w:rsidRPr="001515FA" w:rsidRDefault="00E92F40" w:rsidP="001515F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17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(13 marks)</w:t>
      </w:r>
      <w:r w:rsidR="001515FA" w:rsidRPr="001515FA">
        <w:rPr>
          <w:rFonts w:ascii="Arial" w:hAnsi="Arial" w:cs="Arial"/>
          <w:b/>
        </w:rPr>
        <w:t xml:space="preserve"> </w:t>
      </w:r>
    </w:p>
    <w:p w14:paraId="06B1FABD" w14:textId="77777777" w:rsidR="001515FA" w:rsidRPr="001515FA" w:rsidRDefault="001515FA" w:rsidP="001515FA">
      <w:pPr>
        <w:rPr>
          <w:rFonts w:ascii="Arial" w:hAnsi="Arial" w:cs="Arial"/>
        </w:rPr>
      </w:pPr>
    </w:p>
    <w:p w14:paraId="1D06E845" w14:textId="77777777" w:rsidR="00E476C2" w:rsidRPr="001515FA" w:rsidRDefault="00E476C2" w:rsidP="001515FA">
      <w:pPr>
        <w:rPr>
          <w:rFonts w:ascii="Arial" w:hAnsi="Arial" w:cs="Arial"/>
        </w:rPr>
      </w:pPr>
      <w:r w:rsidRPr="001515FA">
        <w:rPr>
          <w:rFonts w:ascii="Arial" w:hAnsi="Arial" w:cs="Arial"/>
        </w:rPr>
        <w:t xml:space="preserve">Archaeologists are studying evidence collected from a fossil dig. They believe the fossil remains belong to </w:t>
      </w:r>
      <w:r w:rsidRPr="001515FA">
        <w:rPr>
          <w:rFonts w:ascii="Arial" w:hAnsi="Arial" w:cs="Arial"/>
          <w:i/>
          <w:iCs/>
        </w:rPr>
        <w:t xml:space="preserve">Homo neanderthalensis </w:t>
      </w:r>
      <w:r w:rsidRPr="001515FA">
        <w:rPr>
          <w:rFonts w:ascii="Arial" w:hAnsi="Arial" w:cs="Arial"/>
        </w:rPr>
        <w:t xml:space="preserve">and have dated the age of the site at approximately 100, 000 years. The archaeologists are searching for more evidence to support their theory. </w:t>
      </w:r>
    </w:p>
    <w:p w14:paraId="2D09528B" w14:textId="77777777" w:rsidR="00E476C2" w:rsidRPr="00687234" w:rsidRDefault="00E476C2" w:rsidP="00E476C2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9B0702B" w14:textId="3BE504F0" w:rsidR="00E476C2" w:rsidRPr="00687234" w:rsidRDefault="00E476C2" w:rsidP="001515FA">
      <w:pPr>
        <w:pStyle w:val="ListParagraph"/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687234">
        <w:rPr>
          <w:rFonts w:ascii="Arial" w:hAnsi="Arial" w:cs="Arial"/>
          <w:sz w:val="24"/>
          <w:szCs w:val="24"/>
        </w:rPr>
        <w:t xml:space="preserve">Identify </w:t>
      </w:r>
      <w:r w:rsidRPr="00687234">
        <w:rPr>
          <w:rFonts w:ascii="Arial" w:hAnsi="Arial" w:cs="Arial"/>
          <w:b/>
          <w:bCs/>
          <w:sz w:val="24"/>
          <w:szCs w:val="24"/>
        </w:rPr>
        <w:t xml:space="preserve">two </w:t>
      </w:r>
      <w:r w:rsidRPr="00687234">
        <w:rPr>
          <w:rFonts w:ascii="Arial" w:hAnsi="Arial" w:cs="Arial"/>
          <w:sz w:val="24"/>
          <w:szCs w:val="24"/>
        </w:rPr>
        <w:t xml:space="preserve">pieces of evidence, </w:t>
      </w:r>
      <w:r w:rsidRPr="00687234">
        <w:rPr>
          <w:rFonts w:ascii="Arial" w:hAnsi="Arial" w:cs="Arial"/>
          <w:b/>
          <w:sz w:val="24"/>
          <w:szCs w:val="24"/>
        </w:rPr>
        <w:t>not</w:t>
      </w:r>
      <w:r w:rsidRPr="00687234">
        <w:rPr>
          <w:rFonts w:ascii="Arial" w:hAnsi="Arial" w:cs="Arial"/>
          <w:sz w:val="24"/>
          <w:szCs w:val="24"/>
        </w:rPr>
        <w:t xml:space="preserve"> including the skeletal remains, that archaeologists might find at the site. For each, propose the cultural behaviour associated with </w:t>
      </w:r>
      <w:r w:rsidRPr="00687234">
        <w:rPr>
          <w:rFonts w:ascii="Arial" w:hAnsi="Arial" w:cs="Arial"/>
          <w:i/>
          <w:iCs/>
          <w:sz w:val="24"/>
          <w:szCs w:val="24"/>
        </w:rPr>
        <w:t xml:space="preserve">Homo neanderthalensis </w:t>
      </w:r>
      <w:r w:rsidRPr="00687234">
        <w:rPr>
          <w:rFonts w:ascii="Arial" w:hAnsi="Arial" w:cs="Arial"/>
          <w:sz w:val="24"/>
          <w:szCs w:val="24"/>
        </w:rPr>
        <w:t xml:space="preserve">that the evidence suggests. </w:t>
      </w:r>
    </w:p>
    <w:p w14:paraId="60CBFB02" w14:textId="77777777" w:rsidR="00E476C2" w:rsidRPr="00687234" w:rsidRDefault="00E476C2" w:rsidP="00E476C2">
      <w:pPr>
        <w:jc w:val="right"/>
        <w:rPr>
          <w:rFonts w:ascii="Arial" w:hAnsi="Arial" w:cs="Arial"/>
        </w:rPr>
      </w:pPr>
      <w:r w:rsidRPr="00687234">
        <w:rPr>
          <w:rFonts w:ascii="Arial" w:hAnsi="Arial" w:cs="Arial"/>
        </w:rPr>
        <w:t xml:space="preserve">(4 marks) </w:t>
      </w:r>
    </w:p>
    <w:p w14:paraId="0C697052" w14:textId="77777777" w:rsidR="00E476C2" w:rsidRPr="00687234" w:rsidRDefault="00E476C2" w:rsidP="00E476C2">
      <w:pPr>
        <w:jc w:val="right"/>
        <w:rPr>
          <w:rFonts w:ascii="Arial" w:hAnsi="Arial" w:cs="Arial"/>
        </w:rPr>
      </w:pPr>
    </w:p>
    <w:tbl>
      <w:tblPr>
        <w:tblW w:w="9180" w:type="dxa"/>
        <w:tblInd w:w="-114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90"/>
        <w:gridCol w:w="4590"/>
      </w:tblGrid>
      <w:tr w:rsidR="00E476C2" w:rsidRPr="00687234" w14:paraId="4B0407D2" w14:textId="77777777" w:rsidTr="00842DE2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069F2E" w14:textId="77777777" w:rsidR="00E476C2" w:rsidRPr="00687234" w:rsidRDefault="00E476C2" w:rsidP="00842DE2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>Archaeological evidence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1573B0" w14:textId="77777777" w:rsidR="00E476C2" w:rsidRPr="00687234" w:rsidRDefault="00E476C2" w:rsidP="00842DE2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>Cultural behaviour</w:t>
            </w:r>
          </w:p>
        </w:tc>
      </w:tr>
      <w:tr w:rsidR="00E476C2" w:rsidRPr="00687234" w14:paraId="14E8CD8F" w14:textId="77777777" w:rsidTr="00842DE2">
        <w:tblPrEx>
          <w:tblBorders>
            <w:top w:val="none" w:sz="0" w:space="0" w:color="auto"/>
          </w:tblBorders>
        </w:tblPrEx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4ACD7CE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25DFF5D8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1BE72AA0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0E5AF6B9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52B7CC55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7026AA66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63FCE0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</w:tc>
      </w:tr>
      <w:tr w:rsidR="00E476C2" w:rsidRPr="00687234" w14:paraId="59CCDEB3" w14:textId="77777777" w:rsidTr="00842DE2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22928F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435D46D9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6C73D6EF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33098271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0EDDE705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  <w:p w14:paraId="71F4669B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114690" w14:textId="77777777" w:rsidR="00E476C2" w:rsidRPr="00687234" w:rsidRDefault="00E476C2" w:rsidP="00842DE2">
            <w:pPr>
              <w:rPr>
                <w:rFonts w:ascii="Arial" w:hAnsi="Arial" w:cs="Arial"/>
              </w:rPr>
            </w:pPr>
          </w:p>
        </w:tc>
      </w:tr>
    </w:tbl>
    <w:p w14:paraId="23885172" w14:textId="77777777" w:rsidR="00E476C2" w:rsidRPr="00687234" w:rsidRDefault="00E476C2" w:rsidP="00E476C2">
      <w:pPr>
        <w:rPr>
          <w:rFonts w:ascii="Arial" w:hAnsi="Arial" w:cs="Arial"/>
        </w:rPr>
      </w:pPr>
    </w:p>
    <w:p w14:paraId="6598EDD7" w14:textId="3167F183" w:rsidR="0071555E" w:rsidRDefault="0071555E" w:rsidP="0071555E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71555E">
        <w:rPr>
          <w:rFonts w:ascii="Arial" w:hAnsi="Arial" w:cs="Arial"/>
        </w:rPr>
        <w:t xml:space="preserve">Suggest </w:t>
      </w:r>
      <w:r w:rsidR="006A6F1B" w:rsidRPr="006A6F1B">
        <w:rPr>
          <w:rFonts w:ascii="Arial" w:hAnsi="Arial" w:cs="Arial"/>
          <w:b/>
        </w:rPr>
        <w:t>two</w:t>
      </w:r>
      <w:r w:rsidR="006A6F1B">
        <w:rPr>
          <w:rFonts w:ascii="Arial" w:hAnsi="Arial" w:cs="Arial"/>
        </w:rPr>
        <w:t xml:space="preserve"> </w:t>
      </w:r>
      <w:r w:rsidRPr="0071555E">
        <w:rPr>
          <w:rFonts w:ascii="Arial" w:hAnsi="Arial" w:cs="Arial"/>
        </w:rPr>
        <w:t xml:space="preserve">possible explanations for the extinction of </w:t>
      </w:r>
      <w:r w:rsidRPr="0071555E">
        <w:rPr>
          <w:rFonts w:ascii="Arial" w:hAnsi="Arial" w:cs="Arial"/>
          <w:i/>
        </w:rPr>
        <w:t>Homo neanderthalensis</w:t>
      </w:r>
      <w:r w:rsidRPr="0071555E">
        <w:rPr>
          <w:rFonts w:ascii="Arial" w:hAnsi="Arial" w:cs="Arial"/>
        </w:rPr>
        <w:t>.</w:t>
      </w:r>
    </w:p>
    <w:p w14:paraId="43FFC99A" w14:textId="27C4059F" w:rsidR="0071555E" w:rsidRPr="0071555E" w:rsidRDefault="00E92F40" w:rsidP="0071555E">
      <w:pPr>
        <w:pStyle w:val="ListParagraph"/>
        <w:ind w:left="7200" w:firstLine="720"/>
        <w:rPr>
          <w:rFonts w:ascii="Arial" w:hAnsi="Arial" w:cs="Arial"/>
        </w:rPr>
      </w:pPr>
      <w:r>
        <w:rPr>
          <w:rFonts w:ascii="Arial" w:hAnsi="Arial" w:cs="Arial"/>
        </w:rPr>
        <w:t>(2</w:t>
      </w:r>
      <w:r w:rsidR="0071555E" w:rsidRPr="0071555E">
        <w:rPr>
          <w:rFonts w:ascii="Arial" w:hAnsi="Arial" w:cs="Arial"/>
        </w:rPr>
        <w:t xml:space="preserve"> marks)</w:t>
      </w:r>
    </w:p>
    <w:p w14:paraId="46E5F63B" w14:textId="77777777" w:rsidR="0071555E" w:rsidRPr="00431913" w:rsidRDefault="0071555E" w:rsidP="0071555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7F2414BD" w14:textId="77777777" w:rsidR="0071555E" w:rsidRPr="00431913" w:rsidRDefault="0071555E" w:rsidP="0071555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263C98AA" w14:textId="77777777" w:rsidR="0071555E" w:rsidRPr="00431913" w:rsidRDefault="0071555E" w:rsidP="0071555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7DB96AED" w14:textId="77777777" w:rsidR="0071555E" w:rsidRDefault="0071555E" w:rsidP="0071555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4FFDC4F1" w14:textId="77777777" w:rsidR="0071555E" w:rsidRPr="00687234" w:rsidRDefault="0071555E" w:rsidP="00E476C2">
      <w:pPr>
        <w:rPr>
          <w:rFonts w:ascii="Arial" w:hAnsi="Arial" w:cs="Arial"/>
        </w:rPr>
      </w:pPr>
    </w:p>
    <w:p w14:paraId="7EE45614" w14:textId="731F52E5" w:rsidR="00E476C2" w:rsidRPr="0071555E" w:rsidRDefault="00E476C2" w:rsidP="0071555E">
      <w:pPr>
        <w:pStyle w:val="ListParagraph"/>
        <w:numPr>
          <w:ilvl w:val="0"/>
          <w:numId w:val="23"/>
        </w:numPr>
        <w:rPr>
          <w:rFonts w:ascii="Arial" w:eastAsia="MS Mincho" w:hAnsi="Arial" w:cs="Arial"/>
        </w:rPr>
      </w:pPr>
      <w:r w:rsidRPr="001515FA">
        <w:rPr>
          <w:rFonts w:ascii="Arial" w:eastAsia="MS Mincho" w:hAnsi="Arial" w:cs="Arial"/>
        </w:rPr>
        <w:t xml:space="preserve">Explain </w:t>
      </w:r>
      <w:r w:rsidRPr="001515FA">
        <w:rPr>
          <w:rFonts w:ascii="Arial" w:eastAsia="MS Mincho" w:hAnsi="Arial" w:cs="Arial"/>
          <w:b/>
        </w:rPr>
        <w:t>three</w:t>
      </w:r>
      <w:r w:rsidRPr="001515FA">
        <w:rPr>
          <w:rFonts w:ascii="Arial" w:eastAsia="MS Mincho" w:hAnsi="Arial" w:cs="Arial"/>
        </w:rPr>
        <w:t xml:space="preserve"> possible reasons why humans changed from a hunter-gatherer lifestyle to an agricultural one.  </w:t>
      </w:r>
      <w:r w:rsidRPr="001515FA">
        <w:rPr>
          <w:rFonts w:ascii="Arial" w:eastAsia="MS Mincho" w:hAnsi="Arial" w:cs="Arial"/>
        </w:rPr>
        <w:tab/>
      </w:r>
      <w:r w:rsidRPr="001515FA">
        <w:rPr>
          <w:rFonts w:ascii="Arial" w:eastAsia="MS Mincho" w:hAnsi="Arial" w:cs="Arial"/>
        </w:rPr>
        <w:tab/>
      </w:r>
      <w:r w:rsidR="0071555E">
        <w:rPr>
          <w:rFonts w:ascii="Arial" w:eastAsia="MS Mincho" w:hAnsi="Arial" w:cs="Arial"/>
        </w:rPr>
        <w:tab/>
      </w:r>
      <w:r w:rsidR="0071555E">
        <w:rPr>
          <w:rFonts w:ascii="Arial" w:eastAsia="MS Mincho" w:hAnsi="Arial" w:cs="Arial"/>
        </w:rPr>
        <w:tab/>
      </w:r>
      <w:r w:rsidR="0071555E">
        <w:rPr>
          <w:rFonts w:ascii="Arial" w:eastAsia="MS Mincho" w:hAnsi="Arial" w:cs="Arial"/>
        </w:rPr>
        <w:tab/>
      </w:r>
      <w:r w:rsidR="0071555E">
        <w:rPr>
          <w:rFonts w:ascii="Arial" w:eastAsia="MS Mincho" w:hAnsi="Arial" w:cs="Arial"/>
        </w:rPr>
        <w:tab/>
      </w:r>
      <w:r w:rsidR="0071555E">
        <w:rPr>
          <w:rFonts w:ascii="Arial" w:eastAsia="MS Mincho" w:hAnsi="Arial" w:cs="Arial"/>
        </w:rPr>
        <w:tab/>
      </w:r>
      <w:r w:rsidRPr="0071555E">
        <w:rPr>
          <w:rFonts w:ascii="Arial" w:eastAsia="MS Mincho" w:hAnsi="Arial" w:cs="Arial"/>
          <w:sz w:val="24"/>
          <w:szCs w:val="24"/>
        </w:rPr>
        <w:t>(</w:t>
      </w:r>
      <w:r w:rsidRPr="0071555E">
        <w:rPr>
          <w:rFonts w:ascii="Arial" w:hAnsi="Arial" w:cs="Arial"/>
          <w:sz w:val="24"/>
          <w:szCs w:val="24"/>
        </w:rPr>
        <w:t>3 marks)</w:t>
      </w:r>
    </w:p>
    <w:p w14:paraId="18C74BEF" w14:textId="77777777" w:rsidR="00E476C2" w:rsidRPr="0051516B" w:rsidRDefault="00E476C2" w:rsidP="00E476C2">
      <w:pPr>
        <w:rPr>
          <w:rFonts w:ascii="Arial" w:hAnsi="Arial" w:cs="Arial"/>
        </w:rPr>
      </w:pPr>
    </w:p>
    <w:p w14:paraId="30B8BD4F" w14:textId="77777777" w:rsidR="00E476C2" w:rsidRPr="00431913" w:rsidRDefault="00E476C2" w:rsidP="00E476C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3A433CFE" w14:textId="77777777" w:rsidR="00E476C2" w:rsidRPr="00431913" w:rsidRDefault="00E476C2" w:rsidP="00E476C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4087A614" w14:textId="77777777" w:rsidR="00E476C2" w:rsidRPr="00431913" w:rsidRDefault="00E476C2" w:rsidP="00E476C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2EFB23E2" w14:textId="77777777" w:rsidR="00E476C2" w:rsidRDefault="00E476C2" w:rsidP="00E476C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739C6E0A" w14:textId="77777777" w:rsidR="00E476C2" w:rsidRPr="00431913" w:rsidRDefault="00E476C2" w:rsidP="00E476C2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  <w:r w:rsidRPr="00431913">
        <w:rPr>
          <w:rFonts w:ascii="Arial" w:hAnsi="Arial" w:cs="Arial"/>
        </w:rPr>
        <w:t>___________________________________</w:t>
      </w:r>
      <w:r>
        <w:rPr>
          <w:rFonts w:ascii="Arial" w:hAnsi="Arial" w:cs="Arial"/>
        </w:rPr>
        <w:t>_____________________________</w:t>
      </w:r>
      <w:r w:rsidRPr="00431913">
        <w:rPr>
          <w:rFonts w:ascii="Arial" w:hAnsi="Arial" w:cs="Arial"/>
        </w:rPr>
        <w:t>___</w:t>
      </w:r>
    </w:p>
    <w:p w14:paraId="59CF03DC" w14:textId="77777777" w:rsidR="00C84AF7" w:rsidRDefault="00C84AF7" w:rsidP="0051516B">
      <w:pPr>
        <w:rPr>
          <w:rFonts w:ascii="Arial" w:hAnsi="Arial" w:cs="Arial"/>
        </w:rPr>
      </w:pPr>
    </w:p>
    <w:p w14:paraId="1EC490BF" w14:textId="11AB8B3F" w:rsidR="0051516B" w:rsidRPr="00687234" w:rsidRDefault="0071555E" w:rsidP="0051516B">
      <w:pPr>
        <w:rPr>
          <w:rFonts w:ascii="Arial" w:hAnsi="Arial" w:cs="Arial"/>
        </w:rPr>
      </w:pPr>
      <w:r>
        <w:rPr>
          <w:rFonts w:ascii="Arial" w:hAnsi="Arial" w:cs="Arial"/>
        </w:rPr>
        <w:t>A footprint was found at an alternative site and o</w:t>
      </w:r>
      <w:r w:rsidR="0003487D" w:rsidRPr="00687234">
        <w:rPr>
          <w:rFonts w:ascii="Arial" w:hAnsi="Arial" w:cs="Arial"/>
        </w:rPr>
        <w:t xml:space="preserve">n the basis of tools also found </w:t>
      </w:r>
      <w:r>
        <w:rPr>
          <w:rFonts w:ascii="Arial" w:hAnsi="Arial" w:cs="Arial"/>
        </w:rPr>
        <w:t>there,</w:t>
      </w:r>
      <w:r w:rsidR="0003487D" w:rsidRPr="00687234">
        <w:rPr>
          <w:rFonts w:ascii="Arial" w:hAnsi="Arial" w:cs="Arial"/>
        </w:rPr>
        <w:t xml:space="preserve"> the archaeologists concluded the footprint belonged to </w:t>
      </w:r>
      <w:r w:rsidR="0051516B" w:rsidRPr="00687234">
        <w:rPr>
          <w:rFonts w:ascii="Arial" w:hAnsi="Arial" w:cs="Arial"/>
        </w:rPr>
        <w:t xml:space="preserve">early </w:t>
      </w:r>
      <w:r w:rsidR="0003487D" w:rsidRPr="00687234">
        <w:rPr>
          <w:rFonts w:ascii="Arial" w:hAnsi="Arial" w:cs="Arial"/>
          <w:i/>
          <w:iCs/>
        </w:rPr>
        <w:t xml:space="preserve">Homo </w:t>
      </w:r>
      <w:r w:rsidR="0051516B" w:rsidRPr="00687234">
        <w:rPr>
          <w:rFonts w:ascii="Arial" w:hAnsi="Arial" w:cs="Arial"/>
          <w:i/>
          <w:iCs/>
        </w:rPr>
        <w:t>sapiens</w:t>
      </w:r>
      <w:r w:rsidR="0003487D" w:rsidRPr="00687234">
        <w:rPr>
          <w:rFonts w:ascii="Arial" w:hAnsi="Arial" w:cs="Arial"/>
        </w:rPr>
        <w:t xml:space="preserve">. </w:t>
      </w:r>
    </w:p>
    <w:p w14:paraId="56827619" w14:textId="77777777" w:rsidR="0051516B" w:rsidRPr="00687234" w:rsidRDefault="0051516B" w:rsidP="0051516B">
      <w:pPr>
        <w:rPr>
          <w:rFonts w:ascii="Arial" w:hAnsi="Arial" w:cs="Arial"/>
        </w:rPr>
      </w:pPr>
    </w:p>
    <w:p w14:paraId="7578F4FB" w14:textId="270C81F9" w:rsidR="0051516B" w:rsidRPr="00B076A3" w:rsidRDefault="0051516B" w:rsidP="00B076A3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B076A3">
        <w:rPr>
          <w:rFonts w:ascii="Arial" w:hAnsi="Arial" w:cs="Arial"/>
        </w:rPr>
        <w:t xml:space="preserve">Identify </w:t>
      </w:r>
      <w:r w:rsidRPr="00B076A3">
        <w:rPr>
          <w:rFonts w:ascii="Arial" w:hAnsi="Arial" w:cs="Arial"/>
          <w:b/>
        </w:rPr>
        <w:t>two</w:t>
      </w:r>
      <w:r w:rsidRPr="00B076A3">
        <w:rPr>
          <w:rFonts w:ascii="Arial" w:hAnsi="Arial" w:cs="Arial"/>
        </w:rPr>
        <w:t xml:space="preserve"> types of tools that could provide support for the fossilised footprint to belong to Homo sapiens. For each type identify one feature of these tools. </w:t>
      </w:r>
    </w:p>
    <w:p w14:paraId="74DE4BF8" w14:textId="10A9D3A2" w:rsidR="0003487D" w:rsidRPr="00687234" w:rsidRDefault="0051516B" w:rsidP="0003487D">
      <w:pPr>
        <w:pStyle w:val="ListParagraph"/>
        <w:ind w:left="360"/>
        <w:jc w:val="right"/>
        <w:rPr>
          <w:rFonts w:ascii="MS Mincho" w:eastAsia="MS Mincho" w:hAnsi="MS Mincho" w:cs="MS Mincho"/>
          <w:sz w:val="24"/>
          <w:szCs w:val="24"/>
          <w:lang w:eastAsia="en-US"/>
        </w:rPr>
      </w:pPr>
      <w:r w:rsidRPr="00687234">
        <w:rPr>
          <w:rFonts w:ascii="Arial" w:hAnsi="Arial" w:cs="Arial"/>
          <w:sz w:val="24"/>
          <w:szCs w:val="24"/>
          <w:lang w:eastAsia="en-US"/>
        </w:rPr>
        <w:t xml:space="preserve"> </w:t>
      </w:r>
      <w:r w:rsidR="0003487D" w:rsidRPr="00687234">
        <w:rPr>
          <w:rFonts w:ascii="Arial" w:hAnsi="Arial" w:cs="Arial"/>
          <w:sz w:val="24"/>
          <w:szCs w:val="24"/>
          <w:lang w:eastAsia="en-US"/>
        </w:rPr>
        <w:t>(</w:t>
      </w:r>
      <w:r w:rsidRPr="00687234">
        <w:rPr>
          <w:rFonts w:ascii="Arial" w:hAnsi="Arial" w:cs="Arial"/>
          <w:sz w:val="24"/>
          <w:szCs w:val="24"/>
          <w:lang w:eastAsia="en-US"/>
        </w:rPr>
        <w:t>4</w:t>
      </w:r>
      <w:r w:rsidR="0003487D" w:rsidRPr="00687234">
        <w:rPr>
          <w:rFonts w:ascii="Arial" w:hAnsi="Arial" w:cs="Arial"/>
          <w:sz w:val="24"/>
          <w:szCs w:val="24"/>
          <w:lang w:eastAsia="en-US"/>
        </w:rPr>
        <w:t xml:space="preserve"> marks) </w:t>
      </w:r>
      <w:r w:rsidR="0003487D" w:rsidRPr="00687234">
        <w:rPr>
          <w:rFonts w:ascii="MS Mincho" w:eastAsia="MS Mincho" w:hAnsi="MS Mincho" w:cs="MS Mincho"/>
          <w:sz w:val="24"/>
          <w:szCs w:val="24"/>
          <w:lang w:eastAsia="en-US"/>
        </w:rPr>
        <w:t> </w:t>
      </w:r>
    </w:p>
    <w:p w14:paraId="6DEF387C" w14:textId="77777777" w:rsidR="0051516B" w:rsidRPr="00687234" w:rsidRDefault="0051516B" w:rsidP="0003487D">
      <w:pPr>
        <w:pStyle w:val="ListParagraph"/>
        <w:ind w:left="360"/>
        <w:jc w:val="right"/>
        <w:rPr>
          <w:rFonts w:ascii="Arial" w:hAnsi="Arial" w:cs="Arial"/>
          <w:sz w:val="24"/>
          <w:szCs w:val="24"/>
          <w:lang w:eastAsia="en-US"/>
        </w:rPr>
      </w:pPr>
    </w:p>
    <w:tbl>
      <w:tblPr>
        <w:tblW w:w="9180" w:type="dxa"/>
        <w:tblInd w:w="-114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590"/>
        <w:gridCol w:w="4590"/>
      </w:tblGrid>
      <w:tr w:rsidR="0051516B" w:rsidRPr="00687234" w14:paraId="1B27B72E" w14:textId="77777777" w:rsidTr="00ED2A0A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3B8B1B" w14:textId="71CB7F64" w:rsidR="0051516B" w:rsidRPr="00687234" w:rsidRDefault="0051516B" w:rsidP="00ED2A0A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>Tool Type</w:t>
            </w: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545AB0" w14:textId="70352DA2" w:rsidR="0051516B" w:rsidRPr="00687234" w:rsidRDefault="0051516B" w:rsidP="00ED2A0A">
            <w:pPr>
              <w:jc w:val="center"/>
              <w:rPr>
                <w:rFonts w:ascii="Arial" w:hAnsi="Arial" w:cs="Arial"/>
              </w:rPr>
            </w:pPr>
            <w:r w:rsidRPr="00687234">
              <w:rPr>
                <w:rFonts w:ascii="Arial" w:hAnsi="Arial" w:cs="Arial"/>
                <w:b/>
                <w:bCs/>
              </w:rPr>
              <w:t>One feature of this type of tool</w:t>
            </w:r>
          </w:p>
        </w:tc>
      </w:tr>
      <w:tr w:rsidR="0051516B" w:rsidRPr="00687234" w14:paraId="7386CE80" w14:textId="77777777" w:rsidTr="00ED2A0A">
        <w:tblPrEx>
          <w:tblBorders>
            <w:top w:val="none" w:sz="0" w:space="0" w:color="auto"/>
          </w:tblBorders>
        </w:tblPrEx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AB1DC0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08A137E1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2BE96025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331A4821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124DE7EB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51C6D240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1A1718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7CBDB6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</w:tc>
      </w:tr>
      <w:tr w:rsidR="0051516B" w:rsidRPr="00687234" w14:paraId="65B19BBF" w14:textId="77777777" w:rsidTr="00ED2A0A"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ACE71C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252AD226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76CCBF63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27D73306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05CD42FA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  <w:p w14:paraId="2E8F2379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</w:tc>
        <w:tc>
          <w:tcPr>
            <w:tcW w:w="4590" w:type="dxa"/>
            <w:tcBorders>
              <w:top w:val="single" w:sz="5" w:space="0" w:color="1A1718"/>
              <w:left w:val="single" w:sz="5" w:space="0" w:color="1A1718"/>
              <w:bottom w:val="single" w:sz="5" w:space="0" w:color="auto"/>
              <w:right w:val="single" w:sz="5" w:space="0" w:color="1A1718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50AAB4" w14:textId="77777777" w:rsidR="0051516B" w:rsidRPr="00687234" w:rsidRDefault="0051516B" w:rsidP="00ED2A0A">
            <w:pPr>
              <w:rPr>
                <w:rFonts w:ascii="Arial" w:hAnsi="Arial" w:cs="Arial"/>
              </w:rPr>
            </w:pPr>
          </w:p>
        </w:tc>
      </w:tr>
    </w:tbl>
    <w:p w14:paraId="137BFC3D" w14:textId="77777777" w:rsidR="009613E1" w:rsidRPr="00687234" w:rsidRDefault="009613E1" w:rsidP="0003487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14:paraId="0CBEAF39" w14:textId="77777777" w:rsidR="009613E1" w:rsidRDefault="009613E1" w:rsidP="003438B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14:paraId="748574AB" w14:textId="77777777" w:rsidR="00687234" w:rsidRDefault="00687234" w:rsidP="003438B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</w:rPr>
      </w:pPr>
    </w:p>
    <w:p w14:paraId="137E1358" w14:textId="77777777" w:rsidR="00DC5298" w:rsidRPr="00687234" w:rsidRDefault="00DC5298" w:rsidP="00DC5298">
      <w:pPr>
        <w:rPr>
          <w:rFonts w:ascii="Arial" w:hAnsi="Arial" w:cs="Arial"/>
        </w:rPr>
      </w:pPr>
    </w:p>
    <w:p w14:paraId="7EADABBA" w14:textId="77777777" w:rsidR="0051516B" w:rsidRPr="00687234" w:rsidRDefault="0051516B" w:rsidP="00DC5298">
      <w:pPr>
        <w:jc w:val="center"/>
        <w:rPr>
          <w:rFonts w:ascii="Arial" w:hAnsi="Arial" w:cs="Arial"/>
          <w:b/>
        </w:rPr>
      </w:pPr>
    </w:p>
    <w:p w14:paraId="0E080C2C" w14:textId="5A9D83F6" w:rsidR="00DB5D7D" w:rsidRPr="00687234" w:rsidRDefault="00DB5D7D" w:rsidP="00DC5298">
      <w:pPr>
        <w:jc w:val="center"/>
        <w:rPr>
          <w:rFonts w:ascii="Arial" w:hAnsi="Arial" w:cs="Arial"/>
          <w:b/>
        </w:rPr>
      </w:pPr>
      <w:r w:rsidRPr="00687234">
        <w:rPr>
          <w:rFonts w:ascii="Arial" w:hAnsi="Arial" w:cs="Arial"/>
          <w:b/>
        </w:rPr>
        <w:t>End of Section B</w:t>
      </w:r>
      <w:r w:rsidRPr="00687234">
        <w:rPr>
          <w:rFonts w:ascii="Arial" w:hAnsi="Arial" w:cs="Arial"/>
          <w:b/>
        </w:rPr>
        <w:br w:type="page"/>
      </w:r>
    </w:p>
    <w:p w14:paraId="65C7BC10" w14:textId="77777777" w:rsidR="00DB5D7D" w:rsidRDefault="00DB5D7D" w:rsidP="00DB5D7D">
      <w:pPr>
        <w:rPr>
          <w:rFonts w:ascii="Arial" w:hAnsi="Arial" w:cs="Arial"/>
          <w:b/>
        </w:rPr>
      </w:pPr>
    </w:p>
    <w:p w14:paraId="3A86A7FA" w14:textId="77777777" w:rsidR="00DB5D7D" w:rsidRDefault="00DB5D7D" w:rsidP="00DB5D7D">
      <w:pPr>
        <w:rPr>
          <w:rFonts w:ascii="Arial" w:hAnsi="Arial" w:cs="Arial"/>
          <w:b/>
        </w:rPr>
      </w:pPr>
      <w:r w:rsidRPr="00AD5C54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4CE82" wp14:editId="2DE8728A">
                <wp:simplePos x="0" y="0"/>
                <wp:positionH relativeFrom="column">
                  <wp:posOffset>0</wp:posOffset>
                </wp:positionH>
                <wp:positionV relativeFrom="paragraph">
                  <wp:posOffset>25631</wp:posOffset>
                </wp:positionV>
                <wp:extent cx="6172200" cy="914400"/>
                <wp:effectExtent l="25400" t="25400" r="25400" b="2540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914400"/>
                        </a:xfrm>
                        <a:prstGeom prst="rect">
                          <a:avLst/>
                        </a:prstGeom>
                        <a:ln w="38100"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85118" w14:textId="2A93E784" w:rsidR="00ED2A0A" w:rsidRPr="0027135C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ection C:  Extended Answer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ab/>
                              <w:t>(12</w:t>
                            </w:r>
                            <w:r w:rsidRPr="0027135C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 xml:space="preserve"> Marks)</w:t>
                            </w:r>
                          </w:p>
                          <w:p w14:paraId="31476CFD" w14:textId="1E9C32BB" w:rsidR="00ED2A0A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6952EF8C" w14:textId="2DBCAFDE" w:rsidR="00ED2A0A" w:rsidRPr="00A72077" w:rsidRDefault="00ED2A0A" w:rsidP="00DB5D7D">
                            <w:pPr>
                              <w:tabs>
                                <w:tab w:val="left" w:pos="3600"/>
                              </w:tabs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Answer the question below in the space provided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B4CE82" id="Text Box 2" o:spid="_x0000_s1038" type="#_x0000_t202" style="position:absolute;margin-left:0;margin-top:2pt;width:486pt;height:1in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" fillcolor="white [3201]" strokecolor="black [3200]" strokeweight="3pt">
                <v:textbox>
                  <w:txbxContent>
                    <w:p w14:paraId="02685118" w14:textId="2A93E784" w:rsidR="00ED2A0A" w:rsidRPr="0027135C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 xml:space="preserve">ection C:  Extended Answer 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ab/>
                        <w:t>(12</w:t>
                      </w:r>
                      <w:r w:rsidRPr="0027135C">
                        <w:rPr>
                          <w:rFonts w:ascii="Arial" w:hAnsi="Arial" w:cs="Arial"/>
                          <w:b/>
                          <w:sz w:val="32"/>
                        </w:rPr>
                        <w:t xml:space="preserve"> Marks)</w:t>
                      </w:r>
                    </w:p>
                    <w:p w14:paraId="31476CFD" w14:textId="1E9C32BB" w:rsidR="00ED2A0A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6952EF8C" w14:textId="2DBCAFDE" w:rsidR="00ED2A0A" w:rsidRPr="00A72077" w:rsidRDefault="00ED2A0A" w:rsidP="00DB5D7D">
                      <w:pPr>
                        <w:tabs>
                          <w:tab w:val="left" w:pos="3600"/>
                        </w:tabs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Answer the question below in the space provided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E6E674" w14:textId="77777777" w:rsidR="00DB5D7D" w:rsidRDefault="00DB5D7D" w:rsidP="00DB5D7D">
      <w:pPr>
        <w:rPr>
          <w:rFonts w:ascii="Arial" w:hAnsi="Arial" w:cs="Arial"/>
          <w:b/>
        </w:rPr>
      </w:pPr>
    </w:p>
    <w:p w14:paraId="6723D8AA" w14:textId="217AC856" w:rsidR="00DB5D7D" w:rsidRPr="00687234" w:rsidRDefault="00DB5D7D" w:rsidP="00DB5D7D">
      <w:pPr>
        <w:rPr>
          <w:rFonts w:ascii="Arial" w:hAnsi="Arial" w:cs="Arial"/>
          <w:b/>
        </w:rPr>
      </w:pPr>
      <w:r w:rsidRPr="00687234">
        <w:rPr>
          <w:rFonts w:ascii="Arial" w:hAnsi="Arial" w:cs="Arial"/>
          <w:b/>
        </w:rPr>
        <w:t xml:space="preserve">Question </w:t>
      </w:r>
      <w:r w:rsidR="0071555E">
        <w:rPr>
          <w:rFonts w:ascii="Arial" w:hAnsi="Arial" w:cs="Arial"/>
          <w:b/>
        </w:rPr>
        <w:t>1</w:t>
      </w:r>
      <w:r w:rsidR="00720A19">
        <w:rPr>
          <w:rFonts w:ascii="Arial" w:hAnsi="Arial" w:cs="Arial"/>
          <w:b/>
        </w:rPr>
        <w:t>8</w:t>
      </w:r>
      <w:bookmarkStart w:id="0" w:name="_GoBack"/>
      <w:bookmarkEnd w:id="0"/>
    </w:p>
    <w:p w14:paraId="653BDA81" w14:textId="77777777" w:rsidR="00DB5D7D" w:rsidRPr="00687234" w:rsidRDefault="00DB5D7D" w:rsidP="000340AC">
      <w:pPr>
        <w:rPr>
          <w:rFonts w:ascii="Arial" w:hAnsi="Arial" w:cs="Arial"/>
        </w:rPr>
      </w:pPr>
    </w:p>
    <w:p w14:paraId="5AB46DA6" w14:textId="77777777" w:rsidR="00BD7713" w:rsidRPr="00687234" w:rsidRDefault="00BD7713" w:rsidP="00BD7713">
      <w:pPr>
        <w:rPr>
          <w:rFonts w:ascii="Arial" w:eastAsia="ヒラギノ角ゴ Pro W3" w:hAnsi="Arial" w:cs="Arial"/>
        </w:rPr>
      </w:pPr>
      <w:r w:rsidRPr="00687234">
        <w:rPr>
          <w:rFonts w:ascii="Arial" w:eastAsia="ヒラギノ角ゴ Pro W3" w:hAnsi="Arial" w:cs="Arial"/>
        </w:rPr>
        <w:t>When first discovered, scientists believed that the Australopithecines were bipedal and walked with a striding gait.</w:t>
      </w:r>
    </w:p>
    <w:p w14:paraId="56DF52C5" w14:textId="77777777" w:rsidR="00BD7713" w:rsidRPr="00687234" w:rsidRDefault="00BD7713" w:rsidP="00BD7713">
      <w:pPr>
        <w:rPr>
          <w:rFonts w:ascii="Arial" w:eastAsia="ヒラギノ角ゴ Pro W3" w:hAnsi="Arial" w:cs="Arial"/>
        </w:rPr>
      </w:pPr>
    </w:p>
    <w:p w14:paraId="507724C2" w14:textId="7349E28F" w:rsidR="00BD7713" w:rsidRPr="00687234" w:rsidRDefault="00BD7713" w:rsidP="00BD7713">
      <w:pPr>
        <w:ind w:left="720" w:hanging="720"/>
        <w:rPr>
          <w:rFonts w:ascii="Arial" w:eastAsiaTheme="minorEastAsia" w:hAnsi="Arial" w:cs="Arial"/>
        </w:rPr>
      </w:pPr>
      <w:r w:rsidRPr="00687234">
        <w:rPr>
          <w:rFonts w:ascii="Arial" w:eastAsia="ヒラギノ角ゴ Pro W3" w:hAnsi="Arial" w:cs="Arial"/>
        </w:rPr>
        <w:t>a)</w:t>
      </w:r>
      <w:r w:rsidRPr="00687234">
        <w:rPr>
          <w:rFonts w:ascii="Arial" w:eastAsia="ヒラギノ角ゴ Pro W3" w:hAnsi="Arial" w:cs="Arial"/>
        </w:rPr>
        <w:tab/>
      </w:r>
      <w:r w:rsidRPr="00687234">
        <w:rPr>
          <w:rFonts w:ascii="Arial" w:eastAsiaTheme="minorEastAsia" w:hAnsi="Arial" w:cs="Arial"/>
        </w:rPr>
        <w:t xml:space="preserve">Explain </w:t>
      </w:r>
      <w:r w:rsidRPr="00526767">
        <w:rPr>
          <w:rFonts w:ascii="Arial" w:eastAsiaTheme="minorEastAsia" w:hAnsi="Arial" w:cs="Arial"/>
          <w:b/>
        </w:rPr>
        <w:t>two</w:t>
      </w:r>
      <w:r w:rsidRPr="00687234">
        <w:rPr>
          <w:rFonts w:ascii="Arial" w:eastAsiaTheme="minorEastAsia" w:hAnsi="Arial" w:cs="Arial"/>
        </w:rPr>
        <w:t xml:space="preserve"> selection pressures (advantages) that may have led to the development of bipedalis</w:t>
      </w:r>
      <w:r w:rsidR="00687234">
        <w:rPr>
          <w:rFonts w:ascii="Arial" w:eastAsiaTheme="minorEastAsia" w:hAnsi="Arial" w:cs="Arial"/>
        </w:rPr>
        <w:t>m in early hominids.</w:t>
      </w:r>
      <w:r w:rsidR="00687234">
        <w:rPr>
          <w:rFonts w:ascii="Arial" w:eastAsiaTheme="minorEastAsia" w:hAnsi="Arial" w:cs="Arial"/>
        </w:rPr>
        <w:tab/>
      </w:r>
      <w:r w:rsidR="00687234">
        <w:rPr>
          <w:rFonts w:ascii="Arial" w:eastAsiaTheme="minorEastAsia" w:hAnsi="Arial" w:cs="Arial"/>
        </w:rPr>
        <w:tab/>
      </w:r>
      <w:r w:rsidR="00687234">
        <w:rPr>
          <w:rFonts w:ascii="Arial" w:eastAsiaTheme="minorEastAsia" w:hAnsi="Arial" w:cs="Arial"/>
        </w:rPr>
        <w:tab/>
      </w:r>
      <w:r w:rsidR="00687234">
        <w:rPr>
          <w:rFonts w:ascii="Arial" w:eastAsiaTheme="minorEastAsia" w:hAnsi="Arial" w:cs="Arial"/>
        </w:rPr>
        <w:tab/>
      </w:r>
      <w:r w:rsidRPr="00687234">
        <w:rPr>
          <w:rFonts w:ascii="Arial" w:eastAsiaTheme="minorEastAsia" w:hAnsi="Arial" w:cs="Arial"/>
        </w:rPr>
        <w:t>(4 marks)</w:t>
      </w:r>
    </w:p>
    <w:p w14:paraId="05CA147A" w14:textId="77777777" w:rsidR="00BD7713" w:rsidRPr="00687234" w:rsidRDefault="00BD7713" w:rsidP="00BD7713">
      <w:pPr>
        <w:rPr>
          <w:rFonts w:ascii="Arial" w:eastAsia="ヒラギノ角ゴ Pro W3" w:hAnsi="Arial" w:cs="Arial"/>
        </w:rPr>
      </w:pPr>
    </w:p>
    <w:p w14:paraId="3480324F" w14:textId="2142CB52" w:rsidR="00BD7713" w:rsidRPr="00687234" w:rsidRDefault="00BD7713" w:rsidP="00BD7713">
      <w:pPr>
        <w:ind w:left="720" w:hanging="720"/>
        <w:rPr>
          <w:rFonts w:ascii="Arial" w:eastAsiaTheme="minorEastAsia" w:hAnsi="Arial" w:cs="Arial"/>
        </w:rPr>
      </w:pPr>
      <w:r w:rsidRPr="00687234">
        <w:rPr>
          <w:rFonts w:ascii="Arial" w:eastAsia="ヒラギノ角ゴ Pro W3" w:hAnsi="Arial" w:cs="Arial"/>
        </w:rPr>
        <w:t xml:space="preserve">b) </w:t>
      </w:r>
      <w:r w:rsidRPr="00687234">
        <w:rPr>
          <w:rFonts w:ascii="Arial" w:eastAsia="ヒラギノ角ゴ Pro W3" w:hAnsi="Arial" w:cs="Arial"/>
        </w:rPr>
        <w:tab/>
        <w:t xml:space="preserve">Describe </w:t>
      </w:r>
      <w:r w:rsidRPr="00526767">
        <w:rPr>
          <w:rFonts w:ascii="Arial" w:eastAsia="ヒラギノ角ゴ Pro W3" w:hAnsi="Arial" w:cs="Arial"/>
          <w:b/>
        </w:rPr>
        <w:t>four</w:t>
      </w:r>
      <w:r w:rsidRPr="00687234">
        <w:rPr>
          <w:rFonts w:ascii="Arial" w:eastAsia="ヒラギノ角ゴ Pro W3" w:hAnsi="Arial" w:cs="Arial"/>
        </w:rPr>
        <w:t xml:space="preserve"> pieces of fossil evidence</w:t>
      </w:r>
      <w:r w:rsidR="0051516B" w:rsidRPr="00687234">
        <w:rPr>
          <w:rFonts w:ascii="Arial" w:eastAsia="ヒラギノ角ゴ Pro W3" w:hAnsi="Arial" w:cs="Arial"/>
        </w:rPr>
        <w:t xml:space="preserve"> from the knee upwards</w:t>
      </w:r>
      <w:r w:rsidRPr="00687234">
        <w:rPr>
          <w:rFonts w:ascii="Arial" w:eastAsia="ヒラギノ角ゴ Pro W3" w:hAnsi="Arial" w:cs="Arial"/>
        </w:rPr>
        <w:t xml:space="preserve"> that supports this belief and for each, explain the advantage to bipedalism that it provides.</w:t>
      </w:r>
      <w:r w:rsidRPr="00687234">
        <w:rPr>
          <w:rFonts w:ascii="Arial" w:eastAsia="ヒラギノ角ゴ Pro W3" w:hAnsi="Arial" w:cs="Arial"/>
        </w:rPr>
        <w:tab/>
      </w:r>
      <w:r w:rsidRPr="00687234">
        <w:rPr>
          <w:rFonts w:ascii="Arial" w:eastAsia="ヒラギノ角ゴ Pro W3" w:hAnsi="Arial" w:cs="Arial"/>
        </w:rPr>
        <w:tab/>
      </w:r>
      <w:r w:rsidRPr="00687234">
        <w:rPr>
          <w:rFonts w:ascii="Arial" w:eastAsia="ヒラギノ角ゴ Pro W3" w:hAnsi="Arial" w:cs="Arial"/>
        </w:rPr>
        <w:tab/>
      </w:r>
      <w:r w:rsidRPr="00687234">
        <w:rPr>
          <w:rFonts w:ascii="Arial" w:eastAsia="ヒラギノ角ゴ Pro W3" w:hAnsi="Arial" w:cs="Arial"/>
        </w:rPr>
        <w:tab/>
      </w:r>
      <w:r w:rsidRPr="00687234">
        <w:rPr>
          <w:rFonts w:ascii="Arial" w:eastAsia="ヒラギノ角ゴ Pro W3" w:hAnsi="Arial" w:cs="Arial"/>
        </w:rPr>
        <w:tab/>
      </w:r>
      <w:r w:rsidR="00687234">
        <w:rPr>
          <w:rFonts w:ascii="Arial" w:eastAsia="ヒラギノ角ゴ Pro W3" w:hAnsi="Arial" w:cs="Arial"/>
        </w:rPr>
        <w:tab/>
      </w:r>
      <w:r w:rsidR="00687234">
        <w:rPr>
          <w:rFonts w:ascii="Arial" w:eastAsia="ヒラギノ角ゴ Pro W3" w:hAnsi="Arial" w:cs="Arial"/>
        </w:rPr>
        <w:tab/>
      </w:r>
      <w:r w:rsidR="00687234">
        <w:rPr>
          <w:rFonts w:ascii="Arial" w:eastAsia="ヒラギノ角ゴ Pro W3" w:hAnsi="Arial" w:cs="Arial"/>
        </w:rPr>
        <w:tab/>
      </w:r>
      <w:r w:rsidR="00687234">
        <w:rPr>
          <w:rFonts w:ascii="Arial" w:eastAsia="ヒラギノ角ゴ Pro W3" w:hAnsi="Arial" w:cs="Arial"/>
        </w:rPr>
        <w:tab/>
      </w:r>
      <w:r w:rsidR="00687234">
        <w:rPr>
          <w:rFonts w:ascii="Arial" w:eastAsia="ヒラギノ角ゴ Pro W3" w:hAnsi="Arial" w:cs="Arial"/>
        </w:rPr>
        <w:tab/>
      </w:r>
      <w:r w:rsidRPr="00687234">
        <w:rPr>
          <w:rFonts w:ascii="Arial" w:eastAsiaTheme="minorEastAsia" w:hAnsi="Arial" w:cs="Arial"/>
        </w:rPr>
        <w:t>(8 marks)</w:t>
      </w:r>
    </w:p>
    <w:p w14:paraId="10D70B7C" w14:textId="77777777" w:rsidR="00BD7713" w:rsidRDefault="00BD7713" w:rsidP="004876AA">
      <w:pPr>
        <w:spacing w:line="360" w:lineRule="auto"/>
        <w:rPr>
          <w:rFonts w:ascii="Arial" w:hAnsi="Arial" w:cs="Arial"/>
          <w:sz w:val="22"/>
          <w:szCs w:val="22"/>
        </w:rPr>
      </w:pPr>
    </w:p>
    <w:p w14:paraId="05E03E1F" w14:textId="77777777" w:rsidR="00DB5D7D" w:rsidRPr="004603A3" w:rsidRDefault="00DB5D7D" w:rsidP="004876A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6BBCC4F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D99AA25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B21372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44E2B7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5E71D19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E5414E2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AB202E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A267231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FF7C1E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ED7922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F0F32C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51B7D6B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AA74138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D7DE8E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25C743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FE3C99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0B9444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E7D27E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270365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5E15949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___________________________________________________________________</w:t>
      </w:r>
    </w:p>
    <w:p w14:paraId="012B0969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B14A3F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1E3E62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F00F88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34B19C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328ACC0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A782A3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EF7C84F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2CC5A1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4A9D51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260A2E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0575A8F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239C830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DC1A1AB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864093E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0C36D8E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44EDF38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0D619E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0AD3D8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11DAF12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AD20F4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7A099B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735DE8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8A744E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40B13A1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7FCECC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D14F16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77DC519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EFF316B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F178779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4B5103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13CC18F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2DA7D36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30280E5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217A9D5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___________________________________________________________________</w:t>
      </w:r>
    </w:p>
    <w:p w14:paraId="70DB25A5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2401FE8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114CF9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66C9232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E3166C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84189C1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54EB5D1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37A1BA6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27943C8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12A303E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A89732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6141EC0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CEC7554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65DFF9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1F23293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2F1B36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D7CFACC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EAE1F4E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8F3B9D7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692D6A62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0E57266B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4069912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CF2DE3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7C4485CD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BCDF9CA" w14:textId="77777777" w:rsidR="00DB5D7D" w:rsidRPr="004603A3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57F49F03" w14:textId="77777777" w:rsidR="00DB5D7D" w:rsidRPr="005825B1" w:rsidRDefault="00DB5D7D" w:rsidP="00DB5D7D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p w14:paraId="28C8DE5C" w14:textId="77777777" w:rsidR="005F1755" w:rsidRPr="004603A3" w:rsidRDefault="005F1755" w:rsidP="005F1755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E850DD4" w14:textId="5E502A1B" w:rsidR="009038A0" w:rsidRPr="005F1755" w:rsidRDefault="005F1755" w:rsidP="00C84AF7">
      <w:pPr>
        <w:spacing w:line="36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</w:t>
      </w:r>
    </w:p>
    <w:sectPr w:rsidR="009038A0" w:rsidRPr="005F1755" w:rsidSect="00104771">
      <w:pgSz w:w="11900" w:h="16840"/>
      <w:pgMar w:top="1440" w:right="1440" w:bottom="1047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0D7DBCF" w16cid:durableId="1F3A7D21"/>
  <w16cid:commentId w16cid:paraId="34187635" w16cid:durableId="1F3A7D22"/>
  <w16cid:commentId w16cid:paraId="108E9C5A" w16cid:durableId="1F3A7D28"/>
  <w16cid:commentId w16cid:paraId="5994AEE5" w16cid:durableId="1F3A7D29"/>
  <w16cid:commentId w16cid:paraId="7E95AD62" w16cid:durableId="1F3A7D2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ヒラギノ角ゴ Pro W3">
    <w:altName w:val="Yu Gothic"/>
    <w:charset w:val="80"/>
    <w:family w:val="swiss"/>
    <w:pitch w:val="variable"/>
    <w:sig w:usb0="E00002FF" w:usb1="7AC7FFFF" w:usb2="00000012" w:usb3="00000000" w:csb0="0002000D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74CE"/>
    <w:multiLevelType w:val="hybridMultilevel"/>
    <w:tmpl w:val="B12EBDC8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72B1B"/>
    <w:multiLevelType w:val="hybridMultilevel"/>
    <w:tmpl w:val="09F44F9A"/>
    <w:lvl w:ilvl="0" w:tplc="35741A5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B0699"/>
    <w:multiLevelType w:val="hybridMultilevel"/>
    <w:tmpl w:val="787C893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C7A46"/>
    <w:multiLevelType w:val="hybridMultilevel"/>
    <w:tmpl w:val="349499EA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656D3"/>
    <w:multiLevelType w:val="hybridMultilevel"/>
    <w:tmpl w:val="E81E67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2D50B6"/>
    <w:multiLevelType w:val="hybridMultilevel"/>
    <w:tmpl w:val="E410F1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382830"/>
    <w:multiLevelType w:val="hybridMultilevel"/>
    <w:tmpl w:val="E0ACC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DF1A7E"/>
    <w:multiLevelType w:val="hybridMultilevel"/>
    <w:tmpl w:val="2602A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2854B9"/>
    <w:multiLevelType w:val="hybridMultilevel"/>
    <w:tmpl w:val="36C6B6AC"/>
    <w:lvl w:ilvl="0" w:tplc="2A6822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8B25EAF"/>
    <w:multiLevelType w:val="hybridMultilevel"/>
    <w:tmpl w:val="2E4451D4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6C6173"/>
    <w:multiLevelType w:val="hybridMultilevel"/>
    <w:tmpl w:val="7A28CBAE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252A15D2">
      <w:start w:val="1"/>
      <w:numFmt w:val="lowerLetter"/>
      <w:lvlText w:val="%2)"/>
      <w:lvlJc w:val="left"/>
      <w:pPr>
        <w:ind w:left="720" w:hanging="360"/>
      </w:pPr>
      <w:rPr>
        <w:rFonts w:ascii="Arial" w:hAnsi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F217E1"/>
    <w:multiLevelType w:val="hybridMultilevel"/>
    <w:tmpl w:val="4BCC394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B3B6DE84">
      <w:start w:val="1"/>
      <w:numFmt w:val="lowerLetter"/>
      <w:lvlText w:val="(%2)"/>
      <w:lvlJc w:val="left"/>
      <w:pPr>
        <w:ind w:left="1120" w:hanging="40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DE567C5"/>
    <w:multiLevelType w:val="hybridMultilevel"/>
    <w:tmpl w:val="77E0520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B9465C7"/>
    <w:multiLevelType w:val="hybridMultilevel"/>
    <w:tmpl w:val="8F6463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A03434"/>
    <w:multiLevelType w:val="hybridMultilevel"/>
    <w:tmpl w:val="C780230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7D19E1"/>
    <w:multiLevelType w:val="hybridMultilevel"/>
    <w:tmpl w:val="F54CF918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365E78"/>
    <w:multiLevelType w:val="hybridMultilevel"/>
    <w:tmpl w:val="BD90AF1A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B3B6DE84">
      <w:start w:val="1"/>
      <w:numFmt w:val="lowerLetter"/>
      <w:lvlText w:val="(%2)"/>
      <w:lvlJc w:val="left"/>
      <w:pPr>
        <w:ind w:left="1120" w:hanging="40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8451785"/>
    <w:multiLevelType w:val="hybridMultilevel"/>
    <w:tmpl w:val="1E446EF4"/>
    <w:lvl w:ilvl="0" w:tplc="252A15D2">
      <w:start w:val="1"/>
      <w:numFmt w:val="lowerLett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147257"/>
    <w:multiLevelType w:val="hybridMultilevel"/>
    <w:tmpl w:val="00F0440C"/>
    <w:lvl w:ilvl="0" w:tplc="F3640C8E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FA4E5D"/>
    <w:multiLevelType w:val="hybridMultilevel"/>
    <w:tmpl w:val="6BD8B6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FB6F4F"/>
    <w:multiLevelType w:val="hybridMultilevel"/>
    <w:tmpl w:val="E410F1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0D52C7"/>
    <w:multiLevelType w:val="hybridMultilevel"/>
    <w:tmpl w:val="47CE04B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F2E18DE"/>
    <w:multiLevelType w:val="hybridMultilevel"/>
    <w:tmpl w:val="30242C9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7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21"/>
  </w:num>
  <w:num w:numId="5">
    <w:abstractNumId w:val="16"/>
  </w:num>
  <w:num w:numId="6">
    <w:abstractNumId w:val="14"/>
  </w:num>
  <w:num w:numId="7">
    <w:abstractNumId w:val="22"/>
  </w:num>
  <w:num w:numId="8">
    <w:abstractNumId w:val="12"/>
  </w:num>
  <w:num w:numId="9">
    <w:abstractNumId w:val="13"/>
  </w:num>
  <w:num w:numId="10">
    <w:abstractNumId w:val="10"/>
  </w:num>
  <w:num w:numId="11">
    <w:abstractNumId w:val="17"/>
  </w:num>
  <w:num w:numId="12">
    <w:abstractNumId w:val="0"/>
  </w:num>
  <w:num w:numId="13">
    <w:abstractNumId w:val="15"/>
  </w:num>
  <w:num w:numId="14">
    <w:abstractNumId w:val="9"/>
  </w:num>
  <w:num w:numId="15">
    <w:abstractNumId w:val="7"/>
  </w:num>
  <w:num w:numId="16">
    <w:abstractNumId w:val="3"/>
  </w:num>
  <w:num w:numId="17">
    <w:abstractNumId w:val="8"/>
  </w:num>
  <w:num w:numId="18">
    <w:abstractNumId w:val="4"/>
  </w:num>
  <w:num w:numId="19">
    <w:abstractNumId w:val="18"/>
  </w:num>
  <w:num w:numId="20">
    <w:abstractNumId w:val="6"/>
  </w:num>
  <w:num w:numId="21">
    <w:abstractNumId w:val="5"/>
  </w:num>
  <w:num w:numId="22">
    <w:abstractNumId w:val="20"/>
  </w:num>
  <w:num w:numId="23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hideSpellingErrors/>
  <w:hideGrammaticalErrors/>
  <w:attachedTemplate r:id="rId1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898"/>
    <w:rsid w:val="00012FE9"/>
    <w:rsid w:val="000308AF"/>
    <w:rsid w:val="000340AC"/>
    <w:rsid w:val="0003487D"/>
    <w:rsid w:val="0003559C"/>
    <w:rsid w:val="000443C7"/>
    <w:rsid w:val="000654A8"/>
    <w:rsid w:val="000A3E3A"/>
    <w:rsid w:val="000B2B4A"/>
    <w:rsid w:val="000C268B"/>
    <w:rsid w:val="000D29BE"/>
    <w:rsid w:val="000E596C"/>
    <w:rsid w:val="000F712D"/>
    <w:rsid w:val="00104771"/>
    <w:rsid w:val="00111BA6"/>
    <w:rsid w:val="001208FC"/>
    <w:rsid w:val="00125411"/>
    <w:rsid w:val="0012657D"/>
    <w:rsid w:val="001340F7"/>
    <w:rsid w:val="00135A6E"/>
    <w:rsid w:val="00137F08"/>
    <w:rsid w:val="00151344"/>
    <w:rsid w:val="001515FA"/>
    <w:rsid w:val="001523D5"/>
    <w:rsid w:val="00173461"/>
    <w:rsid w:val="00183D63"/>
    <w:rsid w:val="00184B28"/>
    <w:rsid w:val="001A0A9D"/>
    <w:rsid w:val="001A6FE3"/>
    <w:rsid w:val="001E7A92"/>
    <w:rsid w:val="001F04E2"/>
    <w:rsid w:val="00227A0D"/>
    <w:rsid w:val="0026289F"/>
    <w:rsid w:val="002814DC"/>
    <w:rsid w:val="00286910"/>
    <w:rsid w:val="00290204"/>
    <w:rsid w:val="002967D9"/>
    <w:rsid w:val="002D32D4"/>
    <w:rsid w:val="002D575B"/>
    <w:rsid w:val="002E1BBC"/>
    <w:rsid w:val="002E42BC"/>
    <w:rsid w:val="00301F34"/>
    <w:rsid w:val="0031118A"/>
    <w:rsid w:val="00323B93"/>
    <w:rsid w:val="00325B83"/>
    <w:rsid w:val="00334D89"/>
    <w:rsid w:val="003438BD"/>
    <w:rsid w:val="00352705"/>
    <w:rsid w:val="00355A6A"/>
    <w:rsid w:val="003C4653"/>
    <w:rsid w:val="003D0A75"/>
    <w:rsid w:val="003E1B82"/>
    <w:rsid w:val="00400847"/>
    <w:rsid w:val="00407604"/>
    <w:rsid w:val="00413D88"/>
    <w:rsid w:val="00416BFB"/>
    <w:rsid w:val="00431913"/>
    <w:rsid w:val="00455B56"/>
    <w:rsid w:val="00455C4C"/>
    <w:rsid w:val="00457CD7"/>
    <w:rsid w:val="00465D5F"/>
    <w:rsid w:val="0047168C"/>
    <w:rsid w:val="004730EB"/>
    <w:rsid w:val="00476EF6"/>
    <w:rsid w:val="004831AF"/>
    <w:rsid w:val="004876AA"/>
    <w:rsid w:val="00495291"/>
    <w:rsid w:val="004A6510"/>
    <w:rsid w:val="004C46DC"/>
    <w:rsid w:val="004C5EBB"/>
    <w:rsid w:val="004E42EE"/>
    <w:rsid w:val="0051516B"/>
    <w:rsid w:val="00526767"/>
    <w:rsid w:val="00532902"/>
    <w:rsid w:val="0054577B"/>
    <w:rsid w:val="005460C7"/>
    <w:rsid w:val="00552001"/>
    <w:rsid w:val="00584356"/>
    <w:rsid w:val="0058729B"/>
    <w:rsid w:val="005B46F4"/>
    <w:rsid w:val="005C0AD8"/>
    <w:rsid w:val="005D345F"/>
    <w:rsid w:val="005F1755"/>
    <w:rsid w:val="005F3B63"/>
    <w:rsid w:val="005F50B2"/>
    <w:rsid w:val="005F630E"/>
    <w:rsid w:val="005F66D0"/>
    <w:rsid w:val="0062508A"/>
    <w:rsid w:val="0063243C"/>
    <w:rsid w:val="00647BF2"/>
    <w:rsid w:val="00676A74"/>
    <w:rsid w:val="00677789"/>
    <w:rsid w:val="00687234"/>
    <w:rsid w:val="006A4FCB"/>
    <w:rsid w:val="006A6F1B"/>
    <w:rsid w:val="006C4979"/>
    <w:rsid w:val="006C621A"/>
    <w:rsid w:val="006D1BB2"/>
    <w:rsid w:val="006D2A39"/>
    <w:rsid w:val="006E3222"/>
    <w:rsid w:val="006E34CF"/>
    <w:rsid w:val="006E5315"/>
    <w:rsid w:val="006F0798"/>
    <w:rsid w:val="007025C7"/>
    <w:rsid w:val="0071555E"/>
    <w:rsid w:val="00717D40"/>
    <w:rsid w:val="00720A19"/>
    <w:rsid w:val="007359C4"/>
    <w:rsid w:val="00736A6A"/>
    <w:rsid w:val="00795D99"/>
    <w:rsid w:val="007B7D8C"/>
    <w:rsid w:val="007E1A69"/>
    <w:rsid w:val="007E7D68"/>
    <w:rsid w:val="00817360"/>
    <w:rsid w:val="00842660"/>
    <w:rsid w:val="00847818"/>
    <w:rsid w:val="00896B60"/>
    <w:rsid w:val="008A760E"/>
    <w:rsid w:val="008B6FA7"/>
    <w:rsid w:val="00902B08"/>
    <w:rsid w:val="009038A0"/>
    <w:rsid w:val="00917D82"/>
    <w:rsid w:val="0092467B"/>
    <w:rsid w:val="00930B9B"/>
    <w:rsid w:val="009567ED"/>
    <w:rsid w:val="009602C4"/>
    <w:rsid w:val="009613E1"/>
    <w:rsid w:val="00964C06"/>
    <w:rsid w:val="00987A93"/>
    <w:rsid w:val="009A7E81"/>
    <w:rsid w:val="009D1DA3"/>
    <w:rsid w:val="009E76E0"/>
    <w:rsid w:val="009E7D45"/>
    <w:rsid w:val="009F7DC2"/>
    <w:rsid w:val="00A03D1C"/>
    <w:rsid w:val="00A13EF1"/>
    <w:rsid w:val="00A14205"/>
    <w:rsid w:val="00A41FC0"/>
    <w:rsid w:val="00A66F6C"/>
    <w:rsid w:val="00AA5F90"/>
    <w:rsid w:val="00AA618B"/>
    <w:rsid w:val="00AF0B86"/>
    <w:rsid w:val="00B076A3"/>
    <w:rsid w:val="00B145BF"/>
    <w:rsid w:val="00B21F52"/>
    <w:rsid w:val="00B95E80"/>
    <w:rsid w:val="00BA0C5B"/>
    <w:rsid w:val="00BB539D"/>
    <w:rsid w:val="00BB762C"/>
    <w:rsid w:val="00BC4AAC"/>
    <w:rsid w:val="00BD1898"/>
    <w:rsid w:val="00BD7713"/>
    <w:rsid w:val="00BE07B8"/>
    <w:rsid w:val="00BF7EC3"/>
    <w:rsid w:val="00C346A9"/>
    <w:rsid w:val="00C502DE"/>
    <w:rsid w:val="00C6756F"/>
    <w:rsid w:val="00C81656"/>
    <w:rsid w:val="00C84AF7"/>
    <w:rsid w:val="00C85E86"/>
    <w:rsid w:val="00CA644E"/>
    <w:rsid w:val="00CB2B61"/>
    <w:rsid w:val="00CD1179"/>
    <w:rsid w:val="00CE0946"/>
    <w:rsid w:val="00CE2E26"/>
    <w:rsid w:val="00CF5659"/>
    <w:rsid w:val="00D02655"/>
    <w:rsid w:val="00D11F64"/>
    <w:rsid w:val="00D226A8"/>
    <w:rsid w:val="00D3091D"/>
    <w:rsid w:val="00D458F5"/>
    <w:rsid w:val="00D50732"/>
    <w:rsid w:val="00D96C08"/>
    <w:rsid w:val="00DA08E0"/>
    <w:rsid w:val="00DA51F9"/>
    <w:rsid w:val="00DA7708"/>
    <w:rsid w:val="00DB3D68"/>
    <w:rsid w:val="00DB5ACC"/>
    <w:rsid w:val="00DB5D7D"/>
    <w:rsid w:val="00DC5298"/>
    <w:rsid w:val="00DD029D"/>
    <w:rsid w:val="00DD4B0A"/>
    <w:rsid w:val="00DE6E39"/>
    <w:rsid w:val="00E01ED4"/>
    <w:rsid w:val="00E1772E"/>
    <w:rsid w:val="00E2213C"/>
    <w:rsid w:val="00E41AF5"/>
    <w:rsid w:val="00E476C2"/>
    <w:rsid w:val="00E74CF9"/>
    <w:rsid w:val="00E76721"/>
    <w:rsid w:val="00E85CB4"/>
    <w:rsid w:val="00E91BBE"/>
    <w:rsid w:val="00E92F40"/>
    <w:rsid w:val="00E9575F"/>
    <w:rsid w:val="00EB001C"/>
    <w:rsid w:val="00EC014D"/>
    <w:rsid w:val="00EC10C3"/>
    <w:rsid w:val="00EC24B7"/>
    <w:rsid w:val="00EC2842"/>
    <w:rsid w:val="00EC7E31"/>
    <w:rsid w:val="00ED2A0A"/>
    <w:rsid w:val="00ED655A"/>
    <w:rsid w:val="00ED6815"/>
    <w:rsid w:val="00EE006C"/>
    <w:rsid w:val="00EF1839"/>
    <w:rsid w:val="00F008AF"/>
    <w:rsid w:val="00F009BA"/>
    <w:rsid w:val="00F04A88"/>
    <w:rsid w:val="00F04E58"/>
    <w:rsid w:val="00F3029D"/>
    <w:rsid w:val="00F30ED4"/>
    <w:rsid w:val="00F42A9D"/>
    <w:rsid w:val="00F51040"/>
    <w:rsid w:val="00F52E24"/>
    <w:rsid w:val="00F5672A"/>
    <w:rsid w:val="00F61501"/>
    <w:rsid w:val="00FC3847"/>
    <w:rsid w:val="00FC730A"/>
    <w:rsid w:val="00FF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DE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435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D7D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AU"/>
    </w:rPr>
  </w:style>
  <w:style w:type="table" w:styleId="TableGrid">
    <w:name w:val="Table Grid"/>
    <w:basedOn w:val="TableNormal"/>
    <w:uiPriority w:val="39"/>
    <w:rsid w:val="00DB5D7D"/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DB5D7D"/>
    <w:pPr>
      <w:spacing w:before="100" w:beforeAutospacing="1" w:after="100" w:afterAutospacing="1"/>
    </w:pPr>
    <w:rPr>
      <w:lang w:eastAsia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1E7A9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7A92"/>
    <w:rPr>
      <w:rFonts w:eastAsiaTheme="minorHAnsi"/>
      <w:lang w:eastAsia="en-A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7A92"/>
    <w:rPr>
      <w:rFonts w:ascii="Times New Roman" w:hAnsi="Times New Roman" w:cs="Times New Roman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7A9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7A92"/>
    <w:rPr>
      <w:rFonts w:ascii="Times New Roman" w:hAnsi="Times New Roman" w:cs="Times New Roman"/>
      <w:b/>
      <w:bCs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A92"/>
    <w:rPr>
      <w:rFonts w:eastAsiaTheme="minorHAnsi"/>
      <w:sz w:val="18"/>
      <w:szCs w:val="18"/>
      <w:lang w:eastAsia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A92"/>
    <w:rPr>
      <w:rFonts w:ascii="Times New Roman" w:hAnsi="Times New Roman" w:cs="Times New Roman"/>
      <w:sz w:val="18"/>
      <w:szCs w:val="1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4" Type="http://schemas.microsoft.com/office/2016/09/relationships/commentsIds" Target="commentsId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caladmin/Library/Group%20Containers/UBF8T346G9.Office/User%20Content.localized/Templates.localized/HUMAN%20BIOLOGY%20TES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HUMAN BIOLOGY TEST TEMPLATE.dotx</Template>
  <TotalTime>2</TotalTime>
  <Pages>15</Pages>
  <Words>2370</Words>
  <Characters>13512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laura.bateson@education.wa.edu.au</dc:creator>
  <cp:keywords/>
  <dc:description/>
  <cp:lastModifiedBy>TODD Nicole [Southern River College]</cp:lastModifiedBy>
  <cp:revision>3</cp:revision>
  <cp:lastPrinted>2019-09-17T03:32:00Z</cp:lastPrinted>
  <dcterms:created xsi:type="dcterms:W3CDTF">2019-09-19T02:06:00Z</dcterms:created>
  <dcterms:modified xsi:type="dcterms:W3CDTF">2019-09-19T02:07:00Z</dcterms:modified>
</cp:coreProperties>
</file>