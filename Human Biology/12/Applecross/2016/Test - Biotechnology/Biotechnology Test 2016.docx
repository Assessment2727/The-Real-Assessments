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1F662A" w14:textId="77777777" w:rsidR="003E2223" w:rsidRDefault="003E2223" w:rsidP="003E2223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59264" behindDoc="0" locked="0" layoutInCell="1" allowOverlap="1" wp14:anchorId="6AC3AB50" wp14:editId="6F900290">
            <wp:simplePos x="0" y="0"/>
            <wp:positionH relativeFrom="column">
              <wp:posOffset>-283072</wp:posOffset>
            </wp:positionH>
            <wp:positionV relativeFrom="paragraph">
              <wp:posOffset>-238760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F351E" w14:textId="77777777" w:rsidR="003E2223" w:rsidRDefault="003E2223" w:rsidP="003E2223">
      <w:pPr>
        <w:jc w:val="center"/>
        <w:rPr>
          <w:rFonts w:ascii="Arial" w:hAnsi="Arial" w:cs="Arial"/>
          <w:b/>
          <w:sz w:val="40"/>
        </w:rPr>
      </w:pPr>
    </w:p>
    <w:p w14:paraId="56C5B443" w14:textId="77777777" w:rsidR="003E2223" w:rsidRPr="00E978D9" w:rsidRDefault="003E2223" w:rsidP="003E2223">
      <w:pPr>
        <w:jc w:val="center"/>
        <w:rPr>
          <w:rFonts w:ascii="Arial" w:hAnsi="Arial" w:cs="Arial"/>
          <w:b/>
          <w:sz w:val="40"/>
        </w:rPr>
      </w:pPr>
      <w:r w:rsidRPr="00E978D9">
        <w:rPr>
          <w:rFonts w:ascii="Arial" w:hAnsi="Arial" w:cs="Arial"/>
          <w:b/>
          <w:sz w:val="40"/>
        </w:rPr>
        <w:t>Year 12 Human Biology</w:t>
      </w:r>
    </w:p>
    <w:p w14:paraId="79A14B8C" w14:textId="2AE25341" w:rsidR="003E2223" w:rsidRPr="00E978D9" w:rsidRDefault="003E2223" w:rsidP="003E2223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Test 3: Biotechnology</w:t>
      </w:r>
    </w:p>
    <w:p w14:paraId="3BDC3890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0A72CC26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710E8D7E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565703BF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22"/>
      </w:tblGrid>
      <w:tr w:rsidR="003E2223" w:rsidRPr="00E978D9" w14:paraId="6867F2ED" w14:textId="77777777" w:rsidTr="003E2223">
        <w:trPr>
          <w:trHeight w:val="665"/>
          <w:jc w:val="center"/>
        </w:trPr>
        <w:tc>
          <w:tcPr>
            <w:tcW w:w="8522" w:type="dxa"/>
            <w:vAlign w:val="bottom"/>
          </w:tcPr>
          <w:p w14:paraId="6337A2A8" w14:textId="77777777" w:rsidR="003E2223" w:rsidRPr="00E978D9" w:rsidRDefault="003E2223" w:rsidP="00422DA5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Pr="00E978D9">
              <w:rPr>
                <w:rFonts w:ascii="Arial" w:hAnsi="Arial" w:cs="Arial"/>
                <w:sz w:val="32"/>
              </w:rPr>
              <w:t>ame:</w:t>
            </w:r>
            <w:r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3E2223" w:rsidRPr="00E978D9" w14:paraId="72136E9C" w14:textId="77777777" w:rsidTr="003E2223">
        <w:trPr>
          <w:trHeight w:val="702"/>
          <w:jc w:val="center"/>
        </w:trPr>
        <w:tc>
          <w:tcPr>
            <w:tcW w:w="8522" w:type="dxa"/>
            <w:vAlign w:val="bottom"/>
          </w:tcPr>
          <w:p w14:paraId="76DF5D83" w14:textId="77777777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14:paraId="6E8758F8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596D1D80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4A1197A2" w14:textId="77777777" w:rsidR="003E2223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1FF2FD6B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47F0A3FF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38"/>
        <w:gridCol w:w="2692"/>
        <w:gridCol w:w="2692"/>
      </w:tblGrid>
      <w:tr w:rsidR="003E2223" w:rsidRPr="00E978D9" w14:paraId="66A5D696" w14:textId="77777777" w:rsidTr="003E2223">
        <w:trPr>
          <w:jc w:val="center"/>
        </w:trPr>
        <w:tc>
          <w:tcPr>
            <w:tcW w:w="3138" w:type="dxa"/>
          </w:tcPr>
          <w:p w14:paraId="75D05B54" w14:textId="77777777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692" w:type="dxa"/>
          </w:tcPr>
          <w:p w14:paraId="554CA2B8" w14:textId="77777777" w:rsidR="003E2223" w:rsidRPr="00E978D9" w:rsidRDefault="003E2223" w:rsidP="00422DA5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Available</w:t>
            </w:r>
          </w:p>
        </w:tc>
        <w:tc>
          <w:tcPr>
            <w:tcW w:w="2692" w:type="dxa"/>
          </w:tcPr>
          <w:p w14:paraId="780B5AC3" w14:textId="77777777" w:rsidR="003E2223" w:rsidRPr="00E978D9" w:rsidRDefault="003E2223" w:rsidP="00422DA5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Achieved</w:t>
            </w:r>
          </w:p>
        </w:tc>
      </w:tr>
      <w:tr w:rsidR="003E2223" w:rsidRPr="00E978D9" w14:paraId="134DAB5B" w14:textId="77777777" w:rsidTr="003E2223">
        <w:trPr>
          <w:jc w:val="center"/>
        </w:trPr>
        <w:tc>
          <w:tcPr>
            <w:tcW w:w="3138" w:type="dxa"/>
          </w:tcPr>
          <w:p w14:paraId="03261A21" w14:textId="7A7E136A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Multiple Choice</w:t>
            </w:r>
          </w:p>
        </w:tc>
        <w:tc>
          <w:tcPr>
            <w:tcW w:w="2692" w:type="dxa"/>
          </w:tcPr>
          <w:p w14:paraId="67C50B19" w14:textId="0F4CC437" w:rsidR="003E2223" w:rsidRPr="00E978D9" w:rsidRDefault="003E2223" w:rsidP="00422DA5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20</w:t>
            </w:r>
          </w:p>
        </w:tc>
        <w:tc>
          <w:tcPr>
            <w:tcW w:w="2692" w:type="dxa"/>
          </w:tcPr>
          <w:p w14:paraId="0D47B73F" w14:textId="77777777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</w:p>
        </w:tc>
      </w:tr>
      <w:tr w:rsidR="003E2223" w:rsidRPr="00E978D9" w14:paraId="14786FAA" w14:textId="77777777" w:rsidTr="003E2223">
        <w:trPr>
          <w:jc w:val="center"/>
        </w:trPr>
        <w:tc>
          <w:tcPr>
            <w:tcW w:w="3138" w:type="dxa"/>
          </w:tcPr>
          <w:p w14:paraId="25B36FC4" w14:textId="78C79331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Short Answer</w:t>
            </w:r>
          </w:p>
        </w:tc>
        <w:tc>
          <w:tcPr>
            <w:tcW w:w="2692" w:type="dxa"/>
          </w:tcPr>
          <w:p w14:paraId="6FD38466" w14:textId="3AD8C403" w:rsidR="003E2223" w:rsidRPr="00E978D9" w:rsidRDefault="003E2223" w:rsidP="00422DA5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22</w:t>
            </w:r>
          </w:p>
        </w:tc>
        <w:tc>
          <w:tcPr>
            <w:tcW w:w="2692" w:type="dxa"/>
          </w:tcPr>
          <w:p w14:paraId="208B20DD" w14:textId="77777777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</w:p>
        </w:tc>
      </w:tr>
      <w:tr w:rsidR="003E2223" w:rsidRPr="00E978D9" w14:paraId="74B9F582" w14:textId="77777777" w:rsidTr="003E2223">
        <w:trPr>
          <w:jc w:val="center"/>
        </w:trPr>
        <w:tc>
          <w:tcPr>
            <w:tcW w:w="3138" w:type="dxa"/>
          </w:tcPr>
          <w:p w14:paraId="6B609B21" w14:textId="62275123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Extended Answer</w:t>
            </w:r>
          </w:p>
        </w:tc>
        <w:tc>
          <w:tcPr>
            <w:tcW w:w="2692" w:type="dxa"/>
          </w:tcPr>
          <w:p w14:paraId="742C410A" w14:textId="214E5064" w:rsidR="003E2223" w:rsidRPr="00E978D9" w:rsidRDefault="003E2223" w:rsidP="00422DA5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13</w:t>
            </w:r>
          </w:p>
        </w:tc>
        <w:tc>
          <w:tcPr>
            <w:tcW w:w="2692" w:type="dxa"/>
          </w:tcPr>
          <w:p w14:paraId="60C806CE" w14:textId="77777777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</w:p>
        </w:tc>
      </w:tr>
      <w:tr w:rsidR="003E2223" w:rsidRPr="00E978D9" w14:paraId="6B633D84" w14:textId="77777777" w:rsidTr="003E2223">
        <w:trPr>
          <w:jc w:val="center"/>
        </w:trPr>
        <w:tc>
          <w:tcPr>
            <w:tcW w:w="3138" w:type="dxa"/>
          </w:tcPr>
          <w:p w14:paraId="74F37D4B" w14:textId="593BD0EF" w:rsidR="003E2223" w:rsidRDefault="003E2223" w:rsidP="00422DA5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Total</w:t>
            </w:r>
          </w:p>
        </w:tc>
        <w:tc>
          <w:tcPr>
            <w:tcW w:w="2692" w:type="dxa"/>
          </w:tcPr>
          <w:p w14:paraId="3C1AA3FA" w14:textId="66CB54E3" w:rsidR="003E2223" w:rsidRDefault="003E2223" w:rsidP="00422DA5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55</w:t>
            </w:r>
          </w:p>
        </w:tc>
        <w:tc>
          <w:tcPr>
            <w:tcW w:w="2692" w:type="dxa"/>
          </w:tcPr>
          <w:p w14:paraId="65117FDD" w14:textId="77777777" w:rsidR="003E2223" w:rsidRPr="00E978D9" w:rsidRDefault="003E2223" w:rsidP="00422DA5">
            <w:pPr>
              <w:rPr>
                <w:rFonts w:ascii="Arial" w:hAnsi="Arial" w:cs="Arial"/>
                <w:sz w:val="32"/>
              </w:rPr>
            </w:pPr>
          </w:p>
        </w:tc>
      </w:tr>
    </w:tbl>
    <w:p w14:paraId="1D0C72EA" w14:textId="77777777" w:rsidR="003E2223" w:rsidRPr="00E978D9" w:rsidRDefault="003E2223" w:rsidP="003E2223">
      <w:pPr>
        <w:rPr>
          <w:rFonts w:ascii="Arial" w:hAnsi="Arial" w:cs="Arial"/>
          <w:sz w:val="32"/>
        </w:rPr>
      </w:pPr>
    </w:p>
    <w:p w14:paraId="01A14A10" w14:textId="77777777" w:rsidR="003E2223" w:rsidRPr="00E978D9" w:rsidRDefault="003E2223" w:rsidP="003E2223">
      <w:pPr>
        <w:rPr>
          <w:rFonts w:ascii="Arial" w:hAnsi="Arial" w:cs="Arial"/>
          <w:sz w:val="28"/>
        </w:rPr>
      </w:pPr>
    </w:p>
    <w:p w14:paraId="23A2ED21" w14:textId="77777777" w:rsidR="003E2223" w:rsidRPr="00E978D9" w:rsidRDefault="003E2223" w:rsidP="003E2223">
      <w:pPr>
        <w:rPr>
          <w:rFonts w:ascii="Arial" w:hAnsi="Arial" w:cs="Arial"/>
          <w:sz w:val="28"/>
        </w:rPr>
      </w:pPr>
    </w:p>
    <w:p w14:paraId="3C6FD000" w14:textId="414587B5" w:rsidR="003E2223" w:rsidRPr="00E978D9" w:rsidRDefault="004138DE" w:rsidP="003E222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Assessment Time: 55</w:t>
      </w:r>
      <w:r w:rsidR="003E2223" w:rsidRPr="00E978D9">
        <w:rPr>
          <w:rFonts w:ascii="Arial" w:hAnsi="Arial" w:cs="Arial"/>
          <w:sz w:val="28"/>
        </w:rPr>
        <w:t xml:space="preserve"> minutes</w:t>
      </w:r>
    </w:p>
    <w:p w14:paraId="288B5A25" w14:textId="77777777" w:rsidR="003E2223" w:rsidRPr="00E978D9" w:rsidRDefault="003E2223" w:rsidP="003E2223">
      <w:pPr>
        <w:rPr>
          <w:rFonts w:ascii="Arial" w:hAnsi="Arial" w:cs="Arial"/>
          <w:sz w:val="28"/>
        </w:rPr>
      </w:pPr>
    </w:p>
    <w:p w14:paraId="050DF9D6" w14:textId="77777777" w:rsidR="003E2223" w:rsidRPr="00E978D9" w:rsidRDefault="003E2223" w:rsidP="003E2223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14:paraId="043649A8" w14:textId="77777777" w:rsidR="003E2223" w:rsidRPr="00E978D9" w:rsidRDefault="003E2223" w:rsidP="003E2223">
      <w:pPr>
        <w:rPr>
          <w:rFonts w:ascii="Arial" w:hAnsi="Arial" w:cs="Arial"/>
        </w:rPr>
      </w:pPr>
    </w:p>
    <w:p w14:paraId="31B46D60" w14:textId="77777777" w:rsidR="003E2223" w:rsidRPr="00E978D9" w:rsidRDefault="003E2223" w:rsidP="003E2223">
      <w:pPr>
        <w:rPr>
          <w:rFonts w:ascii="Arial" w:hAnsi="Arial" w:cs="Arial"/>
        </w:rPr>
      </w:pPr>
    </w:p>
    <w:p w14:paraId="71D4D051" w14:textId="77777777" w:rsidR="003E2223" w:rsidRPr="00E978D9" w:rsidRDefault="003E2223" w:rsidP="003E2223">
      <w:pPr>
        <w:rPr>
          <w:rFonts w:ascii="Arial" w:hAnsi="Arial" w:cs="Arial"/>
        </w:rPr>
      </w:pPr>
    </w:p>
    <w:p w14:paraId="0C48A878" w14:textId="77777777" w:rsidR="003E2223" w:rsidRPr="00E978D9" w:rsidRDefault="003E2223" w:rsidP="003E2223">
      <w:pPr>
        <w:rPr>
          <w:rFonts w:ascii="Arial" w:hAnsi="Arial" w:cs="Arial"/>
        </w:rPr>
      </w:pPr>
    </w:p>
    <w:p w14:paraId="5A73AC94" w14:textId="77777777" w:rsidR="003E2223" w:rsidRPr="00E978D9" w:rsidRDefault="003E2223" w:rsidP="003E2223">
      <w:pPr>
        <w:rPr>
          <w:rFonts w:ascii="Arial" w:hAnsi="Arial" w:cs="Arial"/>
        </w:rPr>
      </w:pPr>
    </w:p>
    <w:p w14:paraId="22B09152" w14:textId="77777777" w:rsidR="003E2223" w:rsidRPr="00E978D9" w:rsidRDefault="003E2223" w:rsidP="003E2223">
      <w:pPr>
        <w:rPr>
          <w:rFonts w:ascii="Arial" w:hAnsi="Arial" w:cs="Arial"/>
        </w:rPr>
      </w:pPr>
    </w:p>
    <w:p w14:paraId="2644CA67" w14:textId="77777777" w:rsidR="00CC6B88" w:rsidRDefault="00CC6B88" w:rsidP="00CC6B88">
      <w:pPr>
        <w:widowControl w:val="0"/>
        <w:autoSpaceDE w:val="0"/>
        <w:autoSpaceDN w:val="0"/>
        <w:adjustRightInd w:val="0"/>
        <w:ind w:left="30"/>
        <w:jc w:val="center"/>
        <w:rPr>
          <w:rFonts w:ascii="Times" w:hAnsi="Times" w:cs="Arial"/>
          <w:sz w:val="22"/>
          <w:szCs w:val="22"/>
          <w:lang w:val="en-US"/>
        </w:rPr>
      </w:pPr>
    </w:p>
    <w:p w14:paraId="2EC2DDE8" w14:textId="77777777" w:rsidR="00CC6B88" w:rsidRDefault="00CC6B88">
      <w:pPr>
        <w:rPr>
          <w:rFonts w:ascii="Times" w:hAnsi="Times" w:cs="Arial"/>
          <w:sz w:val="22"/>
          <w:szCs w:val="22"/>
          <w:lang w:val="en-US"/>
        </w:rPr>
      </w:pPr>
      <w:r>
        <w:rPr>
          <w:rFonts w:ascii="Times" w:hAnsi="Times" w:cs="Arial"/>
          <w:sz w:val="22"/>
          <w:szCs w:val="22"/>
          <w:lang w:val="en-US"/>
        </w:rPr>
        <w:br w:type="page"/>
      </w:r>
    </w:p>
    <w:p w14:paraId="00D5506F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jc w:val="center"/>
        <w:rPr>
          <w:rFonts w:ascii="Times" w:hAnsi="Times" w:cs="Arial"/>
          <w:sz w:val="22"/>
          <w:szCs w:val="22"/>
          <w:lang w:val="en-US"/>
        </w:rPr>
      </w:pPr>
    </w:p>
    <w:p w14:paraId="127B66A1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b/>
          <w:sz w:val="22"/>
          <w:szCs w:val="22"/>
          <w:lang w:val="en-US"/>
        </w:rPr>
      </w:pPr>
      <w:r w:rsidRPr="00CC6B88">
        <w:rPr>
          <w:rFonts w:ascii="Times" w:hAnsi="Times" w:cs="Arial"/>
          <w:b/>
          <w:sz w:val="22"/>
          <w:szCs w:val="22"/>
          <w:lang w:val="en-US"/>
        </w:rPr>
        <w:t xml:space="preserve">MULTIPLE CHOICE SECTION </w:t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  <w:t>Total 20 Marks</w:t>
      </w:r>
    </w:p>
    <w:p w14:paraId="231CD9BA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24D96C22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44160EFC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1.  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Which of the statements about gel electrophoresis is </w:t>
      </w:r>
      <w:r w:rsidRPr="00CC6B88">
        <w:rPr>
          <w:rFonts w:ascii="Times" w:hAnsi="Times" w:cs="Arial"/>
          <w:b/>
          <w:bCs/>
          <w:sz w:val="22"/>
          <w:szCs w:val="22"/>
          <w:lang w:val="en-US"/>
        </w:rPr>
        <w:t>false</w:t>
      </w:r>
      <w:r w:rsidRPr="00CC6B88">
        <w:rPr>
          <w:rFonts w:ascii="Times" w:hAnsi="Times" w:cs="Arial"/>
          <w:sz w:val="22"/>
          <w:szCs w:val="22"/>
          <w:lang w:val="en-US"/>
        </w:rPr>
        <w:t>?</w:t>
      </w:r>
    </w:p>
    <w:p w14:paraId="1D49A557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The process requires an electric current</w:t>
      </w:r>
    </w:p>
    <w:p w14:paraId="2D58B6D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This technique can be used to separate charged molecules</w:t>
      </w:r>
    </w:p>
    <w:p w14:paraId="3F6B7E2C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Large molecules migrate more slowly in the </w:t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agarose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gel than small molecules</w:t>
      </w:r>
    </w:p>
    <w:p w14:paraId="19D42193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None of them.</w:t>
      </w:r>
    </w:p>
    <w:p w14:paraId="7A18B1B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20674F04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2.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In recombinant DNA technology, plasmids may be used to:</w:t>
      </w:r>
    </w:p>
    <w:p w14:paraId="364F1E8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introduce foreign DNA into human cells</w:t>
      </w:r>
    </w:p>
    <w:p w14:paraId="1451EA5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cut DNA at a specific location</w:t>
      </w:r>
    </w:p>
    <w:p w14:paraId="2598F822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activate restriction enzymes</w:t>
      </w:r>
    </w:p>
    <w:p w14:paraId="7873FDF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introduce foreign DNA into bacteria</w:t>
      </w:r>
    </w:p>
    <w:p w14:paraId="14E3408E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D304E3E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Questions 3 and 4 refer to the diagram below</w:t>
      </w:r>
    </w:p>
    <w:p w14:paraId="7136856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b/>
          <w:sz w:val="22"/>
          <w:szCs w:val="22"/>
          <w:lang w:val="en-US"/>
        </w:rPr>
      </w:pPr>
    </w:p>
    <w:p w14:paraId="53A7A098" w14:textId="573069ED" w:rsidR="00CC6B88" w:rsidRPr="00CC6B88" w:rsidRDefault="00CC6B88" w:rsidP="00CC6B88">
      <w:pPr>
        <w:widowControl w:val="0"/>
        <w:autoSpaceDE w:val="0"/>
        <w:autoSpaceDN w:val="0"/>
        <w:adjustRightInd w:val="0"/>
        <w:jc w:val="center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noProof/>
          <w:sz w:val="22"/>
          <w:szCs w:val="22"/>
          <w:lang w:eastAsia="en-AU"/>
        </w:rPr>
        <w:drawing>
          <wp:inline distT="0" distB="0" distL="0" distR="0" wp14:anchorId="06801688" wp14:editId="2AC53D1A">
            <wp:extent cx="2833183" cy="1960473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796" cy="196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D6A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jc w:val="center"/>
        <w:rPr>
          <w:rFonts w:ascii="Times" w:hAnsi="Times" w:cs="Arial"/>
          <w:sz w:val="22"/>
          <w:szCs w:val="22"/>
          <w:lang w:val="en-US"/>
        </w:rPr>
      </w:pPr>
    </w:p>
    <w:p w14:paraId="13DF08E1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E645529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3.</w:t>
      </w:r>
      <w:r w:rsidRPr="00CC6B88">
        <w:rPr>
          <w:rFonts w:ascii="Times" w:hAnsi="Times" w:cs="Arial"/>
          <w:sz w:val="22"/>
          <w:szCs w:val="22"/>
          <w:lang w:val="en-US"/>
        </w:rPr>
        <w:tab/>
        <w:t>Structure A contains a</w:t>
      </w:r>
    </w:p>
    <w:p w14:paraId="1A23F34B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gene</w:t>
      </w:r>
    </w:p>
    <w:p w14:paraId="70393F3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messenger RNA molecule</w:t>
      </w:r>
    </w:p>
    <w:p w14:paraId="5F3AF8F2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single nucleotide only</w:t>
      </w:r>
    </w:p>
    <w:p w14:paraId="746D3F57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plasmid</w:t>
      </w:r>
    </w:p>
    <w:p w14:paraId="1E23EE3C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377309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4.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Structure B represents</w:t>
      </w:r>
    </w:p>
    <w:p w14:paraId="6E8EEA1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ribosome</w:t>
      </w:r>
    </w:p>
    <w:p w14:paraId="7BB65B4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recombinant DNA</w:t>
      </w:r>
    </w:p>
    <w:p w14:paraId="1DD8893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transfer RNA</w:t>
      </w:r>
    </w:p>
    <w:p w14:paraId="1713BA8D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vector</w:t>
      </w:r>
    </w:p>
    <w:p w14:paraId="6AE86AF8" w14:textId="77777777" w:rsid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</w:p>
    <w:p w14:paraId="0F839DB8" w14:textId="77777777" w:rsid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</w:p>
    <w:p w14:paraId="715C8B5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5. 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Which of the following tools of recombinant DNA technology is INCORRECTLY paired with one of its uses? </w:t>
      </w:r>
    </w:p>
    <w:p w14:paraId="0659EA43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restriction enzymes - production of DNA fragments for gene cloning.</w:t>
      </w:r>
    </w:p>
    <w:p w14:paraId="427CD09A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DNA ligase - enzyme that cuts DNA, creating sticky ends. </w:t>
      </w:r>
    </w:p>
    <w:p w14:paraId="495B69A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DNA polymerase - copies DNA sequences in the polymerase chain reaction. </w:t>
      </w:r>
    </w:p>
    <w:p w14:paraId="52F01C7B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vector - often a bacteriophage to host a plasmid</w:t>
      </w:r>
    </w:p>
    <w:p w14:paraId="2E85DB7A" w14:textId="77777777" w:rsid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5D792733" w14:textId="79438658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>
        <w:rPr>
          <w:rFonts w:ascii="Times" w:hAnsi="Times" w:cs="Arial"/>
          <w:sz w:val="22"/>
          <w:szCs w:val="22"/>
          <w:lang w:val="en-US"/>
        </w:rPr>
        <w:t>6</w:t>
      </w:r>
      <w:r w:rsidRPr="00CC6B88">
        <w:rPr>
          <w:rFonts w:ascii="Times" w:hAnsi="Times" w:cs="Arial"/>
          <w:sz w:val="22"/>
          <w:szCs w:val="22"/>
          <w:lang w:val="en-US"/>
        </w:rPr>
        <w:t xml:space="preserve">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What is the main difference between embryonic and adult stem cells?</w:t>
      </w:r>
    </w:p>
    <w:p w14:paraId="0BE1C02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Embryonic stems cells are undifferentiated; adult stem cells are partially differentiated.</w:t>
      </w:r>
    </w:p>
    <w:p w14:paraId="6E95258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It is easier to induce dedifferentiation in adult stem cells.</w:t>
      </w:r>
    </w:p>
    <w:p w14:paraId="6ACCAC7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Embryonic stem cells are easier to isolate than are adult stem cells.</w:t>
      </w:r>
    </w:p>
    <w:p w14:paraId="49003827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Both A and C</w:t>
      </w:r>
    </w:p>
    <w:p w14:paraId="60B671FB" w14:textId="4EE6753A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>
        <w:rPr>
          <w:rFonts w:ascii="Times" w:hAnsi="Times" w:cs="Arial"/>
          <w:sz w:val="22"/>
          <w:szCs w:val="22"/>
          <w:lang w:val="en-US"/>
        </w:rPr>
        <w:lastRenderedPageBreak/>
        <w:t>7</w:t>
      </w:r>
      <w:r w:rsidRPr="00CC6B88">
        <w:rPr>
          <w:rFonts w:ascii="Times" w:hAnsi="Times" w:cs="Arial"/>
          <w:sz w:val="22"/>
          <w:szCs w:val="22"/>
          <w:lang w:val="en-US"/>
        </w:rPr>
        <w:t xml:space="preserve">.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What is the "polymerase chain reaction" (PCR) technique?</w:t>
      </w:r>
    </w:p>
    <w:p w14:paraId="523F908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An elegant chemical technique that utilizes the body’s own DNA polymerase to synthesize DNA that is complementary to the parent DNA fragments</w:t>
      </w:r>
    </w:p>
    <w:p w14:paraId="6B98B64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technique that allows investigators to determine the nucleotide sequence of a given gene</w:t>
      </w:r>
    </w:p>
    <w:p w14:paraId="5C94B753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technique that has led to the development of genetic screening tests of newborns for genetic disease (e.g., cystic fibrosis) once the nucleotide sequence of disease-causing gene is known</w:t>
      </w:r>
    </w:p>
    <w:p w14:paraId="5049D19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technique that incorporates repeated cycles of heating and cooling of DNA segments in the presence of primers and heat-resistant DNA polymerase</w:t>
      </w:r>
    </w:p>
    <w:p w14:paraId="3AFA0038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23E73BF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4A1146D8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8.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Which of the following would you expect to be a drawback to PCR techniques?</w:t>
      </w:r>
    </w:p>
    <w:p w14:paraId="13D7B3B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PCR has the potential to create positive results from very low levels of contamination.</w:t>
      </w:r>
    </w:p>
    <w:p w14:paraId="55168AA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PCR can be used with very small samples such as single sperm cells.</w:t>
      </w:r>
    </w:p>
    <w:p w14:paraId="5CD34A8B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PCR is very rapid; in some cases results can be available in a few hours</w:t>
      </w:r>
    </w:p>
    <w:p w14:paraId="30DF90B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All of these</w:t>
      </w:r>
    </w:p>
    <w:p w14:paraId="0BBF6445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48766FDA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</w:p>
    <w:p w14:paraId="02ADCE4C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9.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What benefit does administration of genetically engineered human insulin provide to patients that pig/bovine insulin does not?</w:t>
      </w:r>
    </w:p>
    <w:p w14:paraId="60CFF3C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3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There was no benefit; the nucleotide sequence that determines the structure of insulin is the same in all three species.</w:t>
      </w:r>
    </w:p>
    <w:p w14:paraId="24C70B2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Allergic reactions were avoided by using the recombinant human insulin.</w:t>
      </w:r>
    </w:p>
    <w:p w14:paraId="0303D86C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3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It could be produced in large quantities using bacteria/yeast genetically engineered to carry the human insulin gene.</w:t>
      </w:r>
    </w:p>
    <w:p w14:paraId="4592675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B and C</w:t>
      </w:r>
    </w:p>
    <w:p w14:paraId="1C9493F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0AFC224D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10.  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What key feature of </w:t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allows PCR to be conveniently performed?</w:t>
      </w:r>
    </w:p>
    <w:p w14:paraId="05BC9BB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does not require primers</w:t>
      </w:r>
    </w:p>
    <w:p w14:paraId="2FAEC11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does not require a template.</w:t>
      </w:r>
    </w:p>
    <w:p w14:paraId="5E31F0E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is not damaged by heating</w:t>
      </w:r>
    </w:p>
    <w:p w14:paraId="3CF4E468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can work at very low temperatures</w:t>
      </w:r>
    </w:p>
    <w:p w14:paraId="19EB2C9F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E1B8422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11.</w:t>
      </w:r>
      <w:r w:rsidRPr="00CC6B88">
        <w:rPr>
          <w:rFonts w:ascii="Times" w:hAnsi="Times" w:cs="Arial"/>
          <w:sz w:val="22"/>
          <w:szCs w:val="22"/>
          <w:lang w:val="en-US"/>
        </w:rPr>
        <w:tab/>
        <w:t>Recombinant DNA techniques</w:t>
      </w:r>
    </w:p>
    <w:p w14:paraId="30A90B48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utilise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restriction enzymes that help to join segments of DNA back together.</w:t>
      </w:r>
    </w:p>
    <w:p w14:paraId="6022979B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rely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on DNA ligase that cuts DNA to form sticky ends.</w:t>
      </w:r>
    </w:p>
    <w:p w14:paraId="2A1EF5F8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have been used to produce insulin, growth hormone and the flu vaccine</w:t>
      </w:r>
    </w:p>
    <w:p w14:paraId="00CEEAB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often 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use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bacteria as they only have one long strand of DNA to manipulate.</w:t>
      </w:r>
    </w:p>
    <w:p w14:paraId="1D0F03C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41019C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58BA70CD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038647C9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12. </w:t>
      </w:r>
      <w:r w:rsidRPr="00CC6B88">
        <w:rPr>
          <w:rFonts w:ascii="Times" w:hAnsi="Times" w:cs="Arial"/>
          <w:sz w:val="22"/>
          <w:szCs w:val="22"/>
          <w:lang w:val="en-US"/>
        </w:rPr>
        <w:tab/>
        <w:t>Some of the steps involved in Gene Cloning (in vivo gene cloning) are given below:</w:t>
      </w:r>
    </w:p>
    <w:p w14:paraId="517C9F4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i)    Insertion of isolated gene to the vector</w:t>
      </w:r>
    </w:p>
    <w:p w14:paraId="34F7DFB5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ii)   Introduction of recombinant vector to the host</w:t>
      </w:r>
    </w:p>
    <w:p w14:paraId="244DE5F7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iii)  Isolation of desired gene</w:t>
      </w:r>
    </w:p>
    <w:p w14:paraId="5B7C0BF2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iv)  Expression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of recombinant gene in host</w:t>
      </w:r>
    </w:p>
    <w:p w14:paraId="40E32D3D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v)   Extraction of recombinant gene product</w:t>
      </w:r>
    </w:p>
    <w:p w14:paraId="664B4D55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</w:p>
    <w:p w14:paraId="71E29D5A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ab/>
        <w:t>Which of the following shows these steps in correct order?</w:t>
      </w:r>
    </w:p>
    <w:p w14:paraId="1DBB7FF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3D298472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iii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,  i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>,  iv,  ii,  v</w:t>
      </w:r>
    </w:p>
    <w:p w14:paraId="7CCACF18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iii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,  i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>,  ii,  iv,  v</w:t>
      </w:r>
    </w:p>
    <w:p w14:paraId="0B77C91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i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,  ii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>,  iii,  iv,  v</w:t>
      </w:r>
    </w:p>
    <w:p w14:paraId="0D69B36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ii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,  i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>,  iii,  iv,  v</w:t>
      </w:r>
    </w:p>
    <w:p w14:paraId="2B140D3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85DAD7F" w14:textId="77777777" w:rsid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</w:p>
    <w:p w14:paraId="6CD5C6F6" w14:textId="77777777" w:rsid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</w:p>
    <w:p w14:paraId="3B4B1965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lastRenderedPageBreak/>
        <w:t xml:space="preserve">13. </w:t>
      </w:r>
      <w:r w:rsidRPr="00CC6B88">
        <w:rPr>
          <w:rFonts w:ascii="Times" w:hAnsi="Times" w:cs="Arial"/>
          <w:sz w:val="22"/>
          <w:szCs w:val="22"/>
          <w:lang w:val="en-US"/>
        </w:rPr>
        <w:tab/>
        <w:t>To treat cystic fibrosis (CF) through gene therapy, a healthy gene that codes for the proper amino acid sequence is placed into the cells of the patient’s lung tissue. Which statement applies to this technology?</w:t>
      </w:r>
    </w:p>
    <w:p w14:paraId="4B1A168D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Airborne bacteria with the healthy gene are injected into lung cells.</w:t>
      </w:r>
    </w:p>
    <w:p w14:paraId="42DFF76A" w14:textId="0EE2426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CF patients are infected with a virus </w:t>
      </w:r>
      <w:r w:rsidR="00F24ADE">
        <w:rPr>
          <w:rFonts w:ascii="Times" w:hAnsi="Times" w:cs="Arial"/>
          <w:sz w:val="22"/>
          <w:szCs w:val="22"/>
          <w:lang w:val="en-US"/>
        </w:rPr>
        <w:t>that is</w:t>
      </w:r>
      <w:r w:rsidRPr="00CC6B88">
        <w:rPr>
          <w:rFonts w:ascii="Times" w:hAnsi="Times" w:cs="Arial"/>
          <w:sz w:val="22"/>
          <w:szCs w:val="22"/>
          <w:lang w:val="en-US"/>
        </w:rPr>
        <w:t xml:space="preserve"> inhaled.</w:t>
      </w:r>
    </w:p>
    <w:p w14:paraId="25236F55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Healthy genes are inhaled as free DNA fragments in an air sample.</w:t>
      </w:r>
    </w:p>
    <w:p w14:paraId="5B72D0D7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Healthy genes are injected into lung cells through microsurgery</w:t>
      </w:r>
    </w:p>
    <w:p w14:paraId="5EC2B47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</w:p>
    <w:p w14:paraId="6E9192A4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</w:p>
    <w:p w14:paraId="61B388E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14.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Imagine you are looking at a DNA fingerprint that shows the pattern of a mother's DNA and her child's DNA. Will all of the bands on the electrophoresis gel showing the child's DNA match those of the mother?</w:t>
      </w:r>
    </w:p>
    <w:p w14:paraId="3F96D76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No, because a person’s DNA pattern changes with age.</w:t>
      </w:r>
    </w:p>
    <w:p w14:paraId="18D2AF6A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Yes, because the DNA of mothers and children are identical.</w:t>
      </w:r>
    </w:p>
    <w:p w14:paraId="65A027E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Yes, because the child developed from an egg produced by the mother.</w:t>
      </w:r>
    </w:p>
    <w:p w14:paraId="4C28DF07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 w:firstLine="69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No, because the father contributed half of the child's DNA</w:t>
      </w:r>
    </w:p>
    <w:p w14:paraId="5700FC43" w14:textId="77777777" w:rsid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03EC5CC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5BDA85AF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15.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The immediate goal of the Human Genome Project was to</w:t>
      </w:r>
    </w:p>
    <w:p w14:paraId="6947614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develop new technologies for studying DNA</w:t>
      </w:r>
    </w:p>
    <w:p w14:paraId="726B4D9C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compare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the genomes of a large number of individuals from different parts of the world</w:t>
      </w:r>
    </w:p>
    <w:p w14:paraId="198D46B2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map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all the human genes and determine the nucleotide sequence of the entire human genome</w:t>
      </w:r>
    </w:p>
    <w:p w14:paraId="5BDDD93A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find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cures for human genetic disorders</w:t>
      </w:r>
    </w:p>
    <w:p w14:paraId="68E3799C" w14:textId="77777777" w:rsid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3371BD1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79BD32F4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16.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Which of the following is NOT a step taken to produce recombinant DNA using human DNA?</w:t>
      </w:r>
    </w:p>
    <w:p w14:paraId="6A58C04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use of yeasts to circularize DNA </w:t>
      </w:r>
    </w:p>
    <w:p w14:paraId="69D698B3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seal human DNA fragments into plasmids with DNA ligase</w:t>
      </w:r>
    </w:p>
    <w:p w14:paraId="68ACEA7C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cut both human and plasmid DNA with the same restriction enzymes</w:t>
      </w:r>
    </w:p>
    <w:p w14:paraId="4CAC809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isolate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and purify DNA from tissues and from plasmids</w:t>
      </w:r>
    </w:p>
    <w:p w14:paraId="10CF2AFB" w14:textId="77777777" w:rsidR="00CC6B88" w:rsidRPr="00CC6B88" w:rsidRDefault="00CC6B88" w:rsidP="00CC6B88">
      <w:pPr>
        <w:ind w:left="710" w:hanging="710"/>
        <w:rPr>
          <w:rFonts w:ascii="Times" w:hAnsi="Times" w:cs="Arial"/>
          <w:sz w:val="22"/>
          <w:szCs w:val="22"/>
          <w:lang w:val="en-US"/>
        </w:rPr>
      </w:pPr>
    </w:p>
    <w:p w14:paraId="76B0A324" w14:textId="77777777" w:rsidR="00CC6B88" w:rsidRPr="00CC6B88" w:rsidRDefault="00CC6B88" w:rsidP="00CC6B88">
      <w:pPr>
        <w:ind w:left="710" w:hanging="710"/>
        <w:rPr>
          <w:rFonts w:ascii="Times" w:hAnsi="Times" w:cs="Arial"/>
          <w:sz w:val="22"/>
          <w:szCs w:val="22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17.  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r w:rsidRPr="00CC6B88">
        <w:rPr>
          <w:rFonts w:ascii="Times" w:hAnsi="Times" w:cs="Arial"/>
          <w:sz w:val="22"/>
          <w:szCs w:val="22"/>
        </w:rPr>
        <w:t>DNA fingerprints used as evidence in a murder trial look something like supermarket bar codes. The pattern of bars in a DNA fingerprint shows the</w:t>
      </w:r>
    </w:p>
    <w:p w14:paraId="716F929D" w14:textId="77777777" w:rsidR="00CC6B88" w:rsidRPr="00CC6B88" w:rsidRDefault="00CC6B88" w:rsidP="00CC6B88">
      <w:pPr>
        <w:ind w:firstLine="710"/>
        <w:rPr>
          <w:rFonts w:ascii="Times" w:hAnsi="Times" w:cs="Arial"/>
          <w:sz w:val="22"/>
          <w:szCs w:val="22"/>
        </w:rPr>
      </w:pPr>
      <w:proofErr w:type="gramStart"/>
      <w:r w:rsidRPr="00CC6B88">
        <w:rPr>
          <w:rFonts w:ascii="Times" w:hAnsi="Times" w:cs="Arial"/>
          <w:sz w:val="22"/>
          <w:szCs w:val="22"/>
        </w:rPr>
        <w:t>A</w:t>
      </w:r>
      <w:proofErr w:type="gramEnd"/>
      <w:r w:rsidRPr="00CC6B88">
        <w:rPr>
          <w:rFonts w:ascii="Times" w:hAnsi="Times" w:cs="Arial"/>
          <w:sz w:val="22"/>
          <w:szCs w:val="22"/>
        </w:rPr>
        <w:tab/>
        <w:t xml:space="preserve"> order of genes along particular chromosomes</w:t>
      </w:r>
    </w:p>
    <w:p w14:paraId="605878A9" w14:textId="77777777" w:rsidR="00CC6B88" w:rsidRPr="00CC6B88" w:rsidRDefault="00CC6B88" w:rsidP="00CC6B88">
      <w:pPr>
        <w:ind w:firstLine="710"/>
        <w:rPr>
          <w:rFonts w:ascii="Times" w:hAnsi="Times" w:cs="Arial"/>
          <w:sz w:val="22"/>
          <w:szCs w:val="22"/>
        </w:rPr>
      </w:pPr>
      <w:r w:rsidRPr="00CC6B88">
        <w:rPr>
          <w:rFonts w:ascii="Times" w:hAnsi="Times" w:cs="Arial"/>
          <w:sz w:val="22"/>
          <w:szCs w:val="22"/>
        </w:rPr>
        <w:t>B</w:t>
      </w:r>
      <w:r w:rsidRPr="00CC6B88">
        <w:rPr>
          <w:rFonts w:ascii="Times" w:hAnsi="Times" w:cs="Arial"/>
          <w:sz w:val="22"/>
          <w:szCs w:val="22"/>
        </w:rPr>
        <w:tab/>
        <w:t xml:space="preserve"> presence of various-sized fragments of DNA</w:t>
      </w:r>
    </w:p>
    <w:p w14:paraId="3D19CD54" w14:textId="77777777" w:rsidR="00CC6B88" w:rsidRPr="00CC6B88" w:rsidRDefault="00CC6B88" w:rsidP="00CC6B88">
      <w:pPr>
        <w:ind w:firstLine="710"/>
        <w:rPr>
          <w:rFonts w:ascii="Times" w:hAnsi="Times" w:cs="Arial"/>
          <w:sz w:val="22"/>
          <w:szCs w:val="22"/>
        </w:rPr>
      </w:pPr>
      <w:r w:rsidRPr="00CC6B88">
        <w:rPr>
          <w:rFonts w:ascii="Times" w:hAnsi="Times" w:cs="Arial"/>
          <w:sz w:val="22"/>
          <w:szCs w:val="22"/>
        </w:rPr>
        <w:t>C</w:t>
      </w:r>
      <w:r w:rsidRPr="00CC6B88">
        <w:rPr>
          <w:rFonts w:ascii="Times" w:hAnsi="Times" w:cs="Arial"/>
          <w:sz w:val="22"/>
          <w:szCs w:val="22"/>
        </w:rPr>
        <w:tab/>
        <w:t xml:space="preserve"> exact location of a specific gene in a genomic library</w:t>
      </w:r>
    </w:p>
    <w:p w14:paraId="21E6D281" w14:textId="77777777" w:rsidR="00CC6B88" w:rsidRPr="00CC6B88" w:rsidRDefault="00CC6B88" w:rsidP="00CC6B88">
      <w:pPr>
        <w:ind w:firstLine="710"/>
        <w:rPr>
          <w:rFonts w:ascii="Times" w:hAnsi="Times" w:cs="Arial"/>
          <w:sz w:val="22"/>
          <w:szCs w:val="22"/>
        </w:rPr>
      </w:pPr>
      <w:r w:rsidRPr="00CC6B88">
        <w:rPr>
          <w:rFonts w:ascii="Times" w:hAnsi="Times" w:cs="Arial"/>
          <w:sz w:val="22"/>
          <w:szCs w:val="22"/>
        </w:rPr>
        <w:t>D</w:t>
      </w:r>
      <w:r w:rsidRPr="00CC6B88">
        <w:rPr>
          <w:rFonts w:ascii="Times" w:hAnsi="Times" w:cs="Arial"/>
          <w:sz w:val="22"/>
          <w:szCs w:val="22"/>
        </w:rPr>
        <w:tab/>
        <w:t xml:space="preserve"> presence of dominant or recessive genes</w:t>
      </w:r>
    </w:p>
    <w:p w14:paraId="2F26612D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</w:p>
    <w:p w14:paraId="6E9E0468" w14:textId="77777777" w:rsidR="00842A16" w:rsidRPr="005850E6" w:rsidRDefault="00842A16" w:rsidP="00842A16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  <w:r w:rsidRPr="005850E6">
        <w:rPr>
          <w:rFonts w:ascii="Times" w:hAnsi="Times" w:cs="Arial"/>
          <w:sz w:val="22"/>
          <w:szCs w:val="22"/>
          <w:lang w:val="en-US"/>
        </w:rPr>
        <w:t>18.</w:t>
      </w:r>
      <w:r w:rsidRPr="005850E6">
        <w:rPr>
          <w:rFonts w:ascii="Times" w:hAnsi="Times" w:cs="Arial"/>
          <w:sz w:val="22"/>
          <w:szCs w:val="22"/>
          <w:lang w:val="en-US"/>
        </w:rPr>
        <w:tab/>
        <w:t>Electrophoresis separates DNA fragments of different sizes, with ____ fragments moving closer to the ____ pole.</w:t>
      </w:r>
    </w:p>
    <w:p w14:paraId="3F1BF3F4" w14:textId="77777777" w:rsidR="00842A16" w:rsidRPr="00842A16" w:rsidRDefault="00842A16" w:rsidP="00842A16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842A16">
        <w:rPr>
          <w:rFonts w:ascii="Times" w:hAnsi="Times" w:cs="Arial"/>
          <w:sz w:val="22"/>
          <w:szCs w:val="22"/>
          <w:lang w:val="en-US"/>
        </w:rPr>
        <w:t>A.</w:t>
      </w:r>
      <w:r w:rsidRPr="00842A16">
        <w:rPr>
          <w:rFonts w:ascii="Times" w:hAnsi="Times" w:cs="Arial"/>
          <w:sz w:val="22"/>
          <w:szCs w:val="22"/>
          <w:lang w:val="en-US"/>
        </w:rPr>
        <w:tab/>
        <w:t>shorter, negative</w:t>
      </w:r>
    </w:p>
    <w:p w14:paraId="2E6AC051" w14:textId="77777777" w:rsidR="00842A16" w:rsidRPr="00842A16" w:rsidRDefault="00842A16" w:rsidP="00842A16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842A16">
        <w:rPr>
          <w:rFonts w:ascii="Times" w:hAnsi="Times" w:cs="Arial"/>
          <w:sz w:val="22"/>
          <w:szCs w:val="22"/>
          <w:lang w:val="en-US"/>
        </w:rPr>
        <w:t>B.</w:t>
      </w:r>
      <w:r w:rsidRPr="00842A16">
        <w:rPr>
          <w:rFonts w:ascii="Times" w:hAnsi="Times" w:cs="Arial"/>
          <w:sz w:val="22"/>
          <w:szCs w:val="22"/>
          <w:lang w:val="en-US"/>
        </w:rPr>
        <w:tab/>
        <w:t>shorter, positive</w:t>
      </w:r>
    </w:p>
    <w:p w14:paraId="5060B3C0" w14:textId="77777777" w:rsidR="00842A16" w:rsidRPr="00842A16" w:rsidRDefault="00842A16" w:rsidP="00842A16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842A16">
        <w:rPr>
          <w:rFonts w:ascii="Times" w:hAnsi="Times" w:cs="Arial"/>
          <w:sz w:val="22"/>
          <w:szCs w:val="22"/>
          <w:lang w:val="en-US"/>
        </w:rPr>
        <w:t>C.</w:t>
      </w:r>
      <w:r w:rsidRPr="00842A16">
        <w:rPr>
          <w:rFonts w:ascii="Times" w:hAnsi="Times" w:cs="Arial"/>
          <w:sz w:val="22"/>
          <w:szCs w:val="22"/>
          <w:lang w:val="en-US"/>
        </w:rPr>
        <w:tab/>
        <w:t>longer, negative</w:t>
      </w:r>
    </w:p>
    <w:p w14:paraId="28DC9BCD" w14:textId="77777777" w:rsidR="00842A16" w:rsidRPr="00842A16" w:rsidRDefault="00842A16" w:rsidP="00842A16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842A16">
        <w:rPr>
          <w:rFonts w:ascii="Times" w:hAnsi="Times" w:cs="Arial"/>
          <w:sz w:val="22"/>
          <w:szCs w:val="22"/>
          <w:lang w:val="en-US"/>
        </w:rPr>
        <w:t>D.</w:t>
      </w:r>
      <w:r w:rsidRPr="00842A16">
        <w:rPr>
          <w:rFonts w:ascii="Times" w:hAnsi="Times" w:cs="Arial"/>
          <w:sz w:val="22"/>
          <w:szCs w:val="22"/>
          <w:lang w:val="en-US"/>
        </w:rPr>
        <w:tab/>
        <w:t>longer, positive</w:t>
      </w:r>
    </w:p>
    <w:p w14:paraId="3A03B187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3ABE5DB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19.  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Which of the following is </w:t>
      </w:r>
      <w:r w:rsidRPr="00CC6B88">
        <w:rPr>
          <w:rFonts w:ascii="Times" w:hAnsi="Times" w:cs="Arial"/>
          <w:b/>
          <w:bCs/>
          <w:sz w:val="22"/>
          <w:szCs w:val="22"/>
          <w:lang w:val="en-US"/>
        </w:rPr>
        <w:t>not</w:t>
      </w:r>
      <w:r w:rsidRPr="00CC6B88">
        <w:rPr>
          <w:rFonts w:ascii="Times" w:hAnsi="Times" w:cs="Arial"/>
          <w:sz w:val="22"/>
          <w:szCs w:val="22"/>
          <w:lang w:val="en-US"/>
        </w:rPr>
        <w:t xml:space="preserve"> a purpose of genetic modification? </w:t>
      </w:r>
    </w:p>
    <w:p w14:paraId="341CF40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To create proteins used in vaccines (e.g. hepatitis B vaccine).</w:t>
      </w:r>
    </w:p>
    <w:p w14:paraId="55CA177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To modify the characteristics of an organism. </w:t>
      </w:r>
    </w:p>
    <w:p w14:paraId="44F229A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To create hormones such as insulin or human growth hormone. </w:t>
      </w:r>
    </w:p>
    <w:p w14:paraId="1935098B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To create antibiotics</w:t>
      </w:r>
    </w:p>
    <w:p w14:paraId="22BBE879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1DD22EA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20. </w:t>
      </w:r>
      <w:r w:rsidRPr="00CC6B88">
        <w:rPr>
          <w:rFonts w:ascii="Times" w:hAnsi="Times" w:cs="Arial"/>
          <w:sz w:val="22"/>
          <w:szCs w:val="22"/>
          <w:lang w:val="en-US"/>
        </w:rPr>
        <w:tab/>
        <w:t>Gene therapy can be made highly effective by conducting</w:t>
      </w:r>
    </w:p>
    <w:p w14:paraId="23551F4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gene therapy using tissues from a donor.</w:t>
      </w:r>
      <w:proofErr w:type="gramEnd"/>
    </w:p>
    <w:p w14:paraId="139CBEE2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gene therapy through injecting modified cells from the same individual</w:t>
      </w:r>
    </w:p>
    <w:p w14:paraId="7F539567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fingerprinting</w:t>
      </w:r>
    </w:p>
    <w:p w14:paraId="44977E3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transplantation of cells from a family member</w:t>
      </w:r>
    </w:p>
    <w:p w14:paraId="20949B7C" w14:textId="77777777" w:rsidR="00CC6B88" w:rsidRDefault="00CC6B88" w:rsidP="00CC6B88">
      <w:pPr>
        <w:widowControl w:val="0"/>
        <w:autoSpaceDE w:val="0"/>
        <w:autoSpaceDN w:val="0"/>
        <w:adjustRightInd w:val="0"/>
        <w:rPr>
          <w:rFonts w:ascii="Arial" w:hAnsi="Arial" w:cs="Arial"/>
          <w:szCs w:val="24"/>
          <w:lang w:val="en-US"/>
        </w:rPr>
      </w:pPr>
    </w:p>
    <w:p w14:paraId="10A919C2" w14:textId="564B3B5C" w:rsidR="003F373B" w:rsidRPr="00CC6B88" w:rsidRDefault="006967E6">
      <w:pPr>
        <w:rPr>
          <w:b/>
          <w:sz w:val="22"/>
          <w:szCs w:val="22"/>
        </w:rPr>
      </w:pPr>
      <w:r w:rsidRPr="00CC6B88">
        <w:rPr>
          <w:b/>
          <w:sz w:val="22"/>
          <w:szCs w:val="22"/>
        </w:rPr>
        <w:lastRenderedPageBreak/>
        <w:t>SHORT ANSWER SECTION</w:t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  <w:t>Total 22 marks</w:t>
      </w:r>
    </w:p>
    <w:p w14:paraId="780F683E" w14:textId="77777777" w:rsidR="006967E6" w:rsidRPr="00CC6B88" w:rsidRDefault="006967E6">
      <w:pPr>
        <w:rPr>
          <w:sz w:val="22"/>
          <w:szCs w:val="22"/>
        </w:rPr>
      </w:pPr>
    </w:p>
    <w:p w14:paraId="424DEDAF" w14:textId="412C6003" w:rsidR="003F373B" w:rsidRPr="00CC6B88" w:rsidRDefault="00CC6B88" w:rsidP="003F373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  <w:lang w:val="en-US"/>
        </w:rPr>
      </w:pPr>
      <w:r>
        <w:rPr>
          <w:rFonts w:ascii="Times" w:hAnsi="Times"/>
          <w:sz w:val="22"/>
          <w:szCs w:val="22"/>
        </w:rPr>
        <w:t>2</w:t>
      </w:r>
      <w:r w:rsidR="003F373B" w:rsidRPr="00CC6B88">
        <w:rPr>
          <w:rFonts w:ascii="Times" w:hAnsi="Times"/>
          <w:sz w:val="22"/>
          <w:szCs w:val="22"/>
        </w:rPr>
        <w:t>1.</w:t>
      </w:r>
      <w:r w:rsidR="003F373B" w:rsidRPr="00CC6B88">
        <w:rPr>
          <w:rFonts w:ascii="Times" w:hAnsi="Times"/>
          <w:sz w:val="22"/>
          <w:szCs w:val="22"/>
        </w:rPr>
        <w:tab/>
      </w:r>
      <w:r w:rsidR="003F373B" w:rsidRPr="00CC6B88">
        <w:rPr>
          <w:rFonts w:ascii="Times" w:hAnsi="Times" w:cs="Times"/>
          <w:sz w:val="22"/>
          <w:szCs w:val="22"/>
          <w:lang w:val="en-US"/>
        </w:rPr>
        <w:t xml:space="preserve">In 1991, nine skeletons were found in Russia. They were believed to be those of Tsar </w:t>
      </w:r>
      <w:r w:rsidR="0093593E" w:rsidRPr="00CC6B88">
        <w:rPr>
          <w:rFonts w:ascii="Times" w:hAnsi="Times" w:cs="Times"/>
          <w:sz w:val="22"/>
          <w:szCs w:val="22"/>
          <w:lang w:val="en-US"/>
        </w:rPr>
        <w:t xml:space="preserve">Nicholas II, his </w:t>
      </w:r>
      <w:r>
        <w:rPr>
          <w:rFonts w:ascii="Times" w:hAnsi="Times" w:cs="Times"/>
          <w:sz w:val="22"/>
          <w:szCs w:val="22"/>
          <w:lang w:val="en-US"/>
        </w:rPr>
        <w:t xml:space="preserve">family </w:t>
      </w:r>
      <w:r w:rsidR="003F373B" w:rsidRPr="00CC6B88">
        <w:rPr>
          <w:rFonts w:ascii="Times" w:hAnsi="Times" w:cs="Times"/>
          <w:sz w:val="22"/>
          <w:szCs w:val="22"/>
          <w:lang w:val="en-US"/>
        </w:rPr>
        <w:t xml:space="preserve">and staff who were killed in 1917 during the Russian revolution. </w:t>
      </w:r>
      <w:r w:rsidR="0093593E" w:rsidRPr="00CC6B88">
        <w:rPr>
          <w:rFonts w:ascii="Times" w:hAnsi="Times" w:cs="Times"/>
          <w:sz w:val="22"/>
          <w:szCs w:val="22"/>
          <w:lang w:val="en-US"/>
        </w:rPr>
        <w:t xml:space="preserve">Very small amounts of DNA </w:t>
      </w:r>
      <w:r w:rsidR="003F373B" w:rsidRPr="00CC6B88">
        <w:rPr>
          <w:rFonts w:ascii="Times" w:hAnsi="Times" w:cs="Times"/>
          <w:sz w:val="22"/>
          <w:szCs w:val="22"/>
          <w:lang w:val="en-US"/>
        </w:rPr>
        <w:t xml:space="preserve">were isolated from these skeletons. This DNA was used in the polymerase chain reaction (PCR). Genetic </w:t>
      </w:r>
      <w:r>
        <w:rPr>
          <w:rFonts w:ascii="Times" w:hAnsi="Times" w:cs="Times"/>
          <w:sz w:val="22"/>
          <w:szCs w:val="22"/>
          <w:lang w:val="en-US"/>
        </w:rPr>
        <w:t>f</w:t>
      </w:r>
      <w:r w:rsidR="003F373B" w:rsidRPr="00CC6B88">
        <w:rPr>
          <w:rFonts w:ascii="Times" w:hAnsi="Times" w:cs="Times"/>
          <w:sz w:val="22"/>
          <w:szCs w:val="22"/>
          <w:lang w:val="en-US"/>
        </w:rPr>
        <w:t>ingerprinting was then carried out on this DNA to identify the skeletons.</w:t>
      </w:r>
    </w:p>
    <w:p w14:paraId="42A433FB" w14:textId="0E4E3FEE" w:rsidR="003F373B" w:rsidRPr="00CC6B88" w:rsidRDefault="003F373B" w:rsidP="003F373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  <w:lang w:val="en-US"/>
        </w:rPr>
      </w:pPr>
      <w:r w:rsidRPr="00CC6B88">
        <w:rPr>
          <w:rFonts w:ascii="Times" w:hAnsi="Times" w:cs="Times"/>
          <w:sz w:val="22"/>
          <w:szCs w:val="22"/>
          <w:lang w:val="en-US"/>
        </w:rPr>
        <w:t>The chart shows some of the results obtained from the genetic fingerprinting of seven of the skeletons, three children and four adults.</w:t>
      </w:r>
    </w:p>
    <w:p w14:paraId="5180CBDE" w14:textId="77777777" w:rsidR="0093593E" w:rsidRPr="00CC6B88" w:rsidRDefault="003F373B" w:rsidP="0093593E">
      <w:pPr>
        <w:jc w:val="center"/>
        <w:rPr>
          <w:sz w:val="22"/>
          <w:szCs w:val="22"/>
          <w:lang w:val="en-US"/>
        </w:rPr>
      </w:pPr>
      <w:r w:rsidRPr="00CC6B88">
        <w:rPr>
          <w:noProof/>
          <w:sz w:val="22"/>
          <w:szCs w:val="22"/>
          <w:lang w:eastAsia="en-AU"/>
        </w:rPr>
        <w:drawing>
          <wp:inline distT="0" distB="0" distL="0" distR="0" wp14:anchorId="53A14D51" wp14:editId="62B97530">
            <wp:extent cx="3013863" cy="237596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37" cy="23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9FB3" w14:textId="5519EA99" w:rsidR="00DE162A" w:rsidRPr="00CC6B88" w:rsidRDefault="00DE162A" w:rsidP="0093593E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2"/>
          <w:szCs w:val="22"/>
          <w:lang w:val="en-US"/>
        </w:rPr>
      </w:pPr>
      <w:proofErr w:type="gramStart"/>
      <w:r w:rsidRPr="00CC6B88">
        <w:rPr>
          <w:rFonts w:ascii="Times" w:hAnsi="Times" w:cs="Times"/>
          <w:sz w:val="22"/>
          <w:szCs w:val="22"/>
          <w:lang w:val="en-US"/>
        </w:rPr>
        <w:t>Figure 1.</w:t>
      </w:r>
      <w:proofErr w:type="gramEnd"/>
    </w:p>
    <w:p w14:paraId="468E8E26" w14:textId="6E08D33C" w:rsidR="00631F77" w:rsidRPr="00CC6B88" w:rsidRDefault="003F373B" w:rsidP="00DE162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Explain why the polymerase chain reaction was used in this investigation.</w:t>
      </w:r>
    </w:p>
    <w:p w14:paraId="2C26F81A" w14:textId="77777777" w:rsidR="00DE162A" w:rsidRPr="00CC6B88" w:rsidRDefault="00DE162A" w:rsidP="00DE162A">
      <w:pPr>
        <w:pStyle w:val="ListParagraph"/>
        <w:widowControl w:val="0"/>
        <w:autoSpaceDE w:val="0"/>
        <w:autoSpaceDN w:val="0"/>
        <w:adjustRightInd w:val="0"/>
        <w:spacing w:after="240"/>
        <w:ind w:left="0"/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631F77" w:rsidRPr="00CC6B88" w14:paraId="4A5B50B0" w14:textId="77777777" w:rsidTr="00631F77">
        <w:tc>
          <w:tcPr>
            <w:tcW w:w="9279" w:type="dxa"/>
            <w:tcBorders>
              <w:left w:val="nil"/>
              <w:right w:val="nil"/>
            </w:tcBorders>
          </w:tcPr>
          <w:p w14:paraId="65F02F81" w14:textId="77777777" w:rsidR="00631F77" w:rsidRPr="00CC6B88" w:rsidRDefault="00631F77" w:rsidP="003F373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631F77" w:rsidRPr="00CC6B88" w14:paraId="474BC156" w14:textId="77777777" w:rsidTr="00631F77">
        <w:tc>
          <w:tcPr>
            <w:tcW w:w="9279" w:type="dxa"/>
            <w:tcBorders>
              <w:left w:val="nil"/>
              <w:right w:val="nil"/>
            </w:tcBorders>
          </w:tcPr>
          <w:p w14:paraId="2C334E33" w14:textId="77777777" w:rsidR="00631F77" w:rsidRPr="00CC6B88" w:rsidRDefault="00631F77" w:rsidP="003F373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24543DEF" w14:textId="60F8F60F" w:rsidR="003F373B" w:rsidRDefault="00DE162A" w:rsidP="00CC6B88">
      <w:pPr>
        <w:widowControl w:val="0"/>
        <w:autoSpaceDE w:val="0"/>
        <w:autoSpaceDN w:val="0"/>
        <w:adjustRightInd w:val="0"/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(1 mark)</w:t>
      </w:r>
    </w:p>
    <w:p w14:paraId="2FE24551" w14:textId="77777777" w:rsidR="00CC6B88" w:rsidRPr="00CC6B88" w:rsidRDefault="00CC6B88" w:rsidP="00CC6B88">
      <w:pPr>
        <w:widowControl w:val="0"/>
        <w:autoSpaceDE w:val="0"/>
        <w:autoSpaceDN w:val="0"/>
        <w:adjustRightInd w:val="0"/>
        <w:jc w:val="right"/>
        <w:rPr>
          <w:rFonts w:ascii="Times" w:hAnsi="Times"/>
          <w:sz w:val="8"/>
          <w:szCs w:val="22"/>
        </w:rPr>
      </w:pPr>
    </w:p>
    <w:p w14:paraId="4ED8D1B7" w14:textId="069C4879" w:rsidR="003F373B" w:rsidRPr="00CC6B88" w:rsidRDefault="00F15FB6" w:rsidP="00CC6B88">
      <w:pPr>
        <w:widowControl w:val="0"/>
        <w:autoSpaceDE w:val="0"/>
        <w:autoSpaceDN w:val="0"/>
        <w:adjustRightInd w:val="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ab/>
      </w:r>
      <w:r w:rsidR="003F373B" w:rsidRPr="00CC6B88">
        <w:rPr>
          <w:rFonts w:ascii="Times" w:hAnsi="Times"/>
          <w:sz w:val="22"/>
          <w:szCs w:val="22"/>
        </w:rPr>
        <w:t xml:space="preserve">(b) In the polymerase chain reaction, DNA is heated to 95 °C and nucleotides, enzymes and DNA </w:t>
      </w:r>
      <w:r w:rsidR="0093593E" w:rsidRPr="00CC6B88">
        <w:rPr>
          <w:rFonts w:ascii="Times" w:hAnsi="Times"/>
          <w:sz w:val="22"/>
          <w:szCs w:val="22"/>
        </w:rPr>
        <w:tab/>
      </w:r>
      <w:r w:rsidR="003F373B" w:rsidRPr="00CC6B88">
        <w:rPr>
          <w:rFonts w:ascii="Times" w:hAnsi="Times"/>
          <w:sz w:val="22"/>
          <w:szCs w:val="22"/>
        </w:rPr>
        <w:t>primers are added to the mixture.</w:t>
      </w:r>
    </w:p>
    <w:p w14:paraId="57D9986B" w14:textId="51B92F8A" w:rsidR="00DA3FE3" w:rsidRPr="00CC6B88" w:rsidRDefault="003F373B" w:rsidP="0093593E">
      <w:pPr>
        <w:ind w:left="720" w:firstLine="720"/>
        <w:rPr>
          <w:sz w:val="22"/>
          <w:szCs w:val="22"/>
        </w:rPr>
      </w:pPr>
      <w:r w:rsidRPr="00CC6B88">
        <w:rPr>
          <w:sz w:val="22"/>
          <w:szCs w:val="22"/>
        </w:rPr>
        <w:t>(</w:t>
      </w:r>
      <w:proofErr w:type="gramStart"/>
      <w:r w:rsidRPr="00CC6B88">
        <w:rPr>
          <w:sz w:val="22"/>
          <w:szCs w:val="22"/>
        </w:rPr>
        <w:t>i</w:t>
      </w:r>
      <w:proofErr w:type="gramEnd"/>
      <w:r w:rsidRPr="00CC6B88">
        <w:rPr>
          <w:sz w:val="22"/>
          <w:szCs w:val="22"/>
        </w:rPr>
        <w:t>)  Explain why the DNA is heated to 95 °C.</w:t>
      </w:r>
    </w:p>
    <w:p w14:paraId="7217FF7C" w14:textId="77777777" w:rsidR="00DA3FE3" w:rsidRPr="00CC6B88" w:rsidRDefault="00DA3FE3" w:rsidP="0093593E">
      <w:pPr>
        <w:rPr>
          <w:sz w:val="22"/>
          <w:szCs w:val="22"/>
        </w:rPr>
      </w:pPr>
    </w:p>
    <w:p w14:paraId="5E49DF73" w14:textId="530E1FE2" w:rsidR="0093593E" w:rsidRPr="00CC6B88" w:rsidRDefault="0093593E" w:rsidP="0093593E">
      <w:pPr>
        <w:rPr>
          <w:sz w:val="22"/>
          <w:szCs w:val="22"/>
        </w:rPr>
      </w:pPr>
      <w:r w:rsidRPr="00CC6B88">
        <w:rPr>
          <w:sz w:val="22"/>
          <w:szCs w:val="22"/>
        </w:rPr>
        <w:t>________________________________________________________________________________</w:t>
      </w:r>
    </w:p>
    <w:p w14:paraId="32F85FB6" w14:textId="7632D556" w:rsidR="00631F77" w:rsidRDefault="00F15FB6" w:rsidP="00CC6B88">
      <w:pPr>
        <w:widowControl w:val="0"/>
        <w:autoSpaceDE w:val="0"/>
        <w:autoSpaceDN w:val="0"/>
        <w:adjustRightInd w:val="0"/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(1 mark)</w:t>
      </w:r>
    </w:p>
    <w:p w14:paraId="55074042" w14:textId="77777777" w:rsidR="00CC6B88" w:rsidRPr="00CC6B88" w:rsidRDefault="00CC6B88" w:rsidP="00CC6B88">
      <w:pPr>
        <w:widowControl w:val="0"/>
        <w:autoSpaceDE w:val="0"/>
        <w:autoSpaceDN w:val="0"/>
        <w:adjustRightInd w:val="0"/>
        <w:jc w:val="right"/>
        <w:rPr>
          <w:rFonts w:ascii="Times" w:hAnsi="Times"/>
          <w:sz w:val="8"/>
          <w:szCs w:val="22"/>
        </w:rPr>
      </w:pPr>
    </w:p>
    <w:p w14:paraId="7D7CA008" w14:textId="20633F3B" w:rsidR="003F373B" w:rsidRPr="00CC6B88" w:rsidRDefault="003F373B" w:rsidP="00CC6B88">
      <w:pPr>
        <w:ind w:left="720" w:firstLine="720"/>
        <w:rPr>
          <w:sz w:val="22"/>
          <w:szCs w:val="22"/>
        </w:rPr>
      </w:pPr>
      <w:r w:rsidRPr="00CC6B88">
        <w:rPr>
          <w:sz w:val="22"/>
          <w:szCs w:val="22"/>
        </w:rPr>
        <w:t>(ii)  What are DNA primers</w:t>
      </w:r>
      <w:r w:rsidR="00DE162A" w:rsidRPr="00CC6B88">
        <w:rPr>
          <w:sz w:val="22"/>
          <w:szCs w:val="22"/>
        </w:rPr>
        <w:t xml:space="preserve"> and what do they do</w:t>
      </w:r>
      <w:r w:rsidRPr="00CC6B88">
        <w:rPr>
          <w:sz w:val="22"/>
          <w:szCs w:val="22"/>
        </w:rPr>
        <w:t xml:space="preserve">? </w:t>
      </w:r>
    </w:p>
    <w:p w14:paraId="311447B8" w14:textId="77777777" w:rsidR="00631F77" w:rsidRPr="00CC6B88" w:rsidRDefault="00631F77" w:rsidP="0093593E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631F77" w:rsidRPr="00CC6B88" w14:paraId="743D7A58" w14:textId="77777777" w:rsidTr="0093593E">
        <w:tc>
          <w:tcPr>
            <w:tcW w:w="9279" w:type="dxa"/>
            <w:tcBorders>
              <w:left w:val="nil"/>
              <w:right w:val="nil"/>
            </w:tcBorders>
          </w:tcPr>
          <w:p w14:paraId="72103E93" w14:textId="77777777" w:rsidR="00631F77" w:rsidRPr="00CC6B88" w:rsidRDefault="00631F77" w:rsidP="00F87D8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DE162A" w:rsidRPr="00CC6B88" w14:paraId="54732901" w14:textId="77777777" w:rsidTr="0093593E">
        <w:tc>
          <w:tcPr>
            <w:tcW w:w="9279" w:type="dxa"/>
            <w:tcBorders>
              <w:left w:val="nil"/>
              <w:right w:val="nil"/>
            </w:tcBorders>
          </w:tcPr>
          <w:p w14:paraId="53E35CFD" w14:textId="77777777" w:rsidR="00DE162A" w:rsidRPr="00CC6B88" w:rsidRDefault="00DE162A" w:rsidP="00F87D8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DE162A" w:rsidRPr="00CC6B88" w14:paraId="1C1404BB" w14:textId="77777777" w:rsidTr="0093593E">
        <w:tc>
          <w:tcPr>
            <w:tcW w:w="9279" w:type="dxa"/>
            <w:tcBorders>
              <w:left w:val="nil"/>
              <w:right w:val="nil"/>
            </w:tcBorders>
          </w:tcPr>
          <w:p w14:paraId="5FB41EF2" w14:textId="77777777" w:rsidR="00DE162A" w:rsidRPr="00CC6B88" w:rsidRDefault="00DE162A" w:rsidP="00F87D8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631F77" w:rsidRPr="00CC6B88" w14:paraId="04AE9C7E" w14:textId="77777777" w:rsidTr="0093593E">
        <w:tc>
          <w:tcPr>
            <w:tcW w:w="9279" w:type="dxa"/>
            <w:tcBorders>
              <w:left w:val="nil"/>
              <w:right w:val="nil"/>
            </w:tcBorders>
          </w:tcPr>
          <w:p w14:paraId="758B865D" w14:textId="77777777" w:rsidR="00631F77" w:rsidRPr="00CC6B88" w:rsidRDefault="00631F77" w:rsidP="00F87D8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39B6473F" w14:textId="1A7D781A" w:rsidR="00631F77" w:rsidRPr="00CC6B88" w:rsidRDefault="00DE162A" w:rsidP="00F15FB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20D7FB94" w14:textId="5BFADECF" w:rsidR="003F373B" w:rsidRPr="00CC6B88" w:rsidRDefault="00277412" w:rsidP="0093593E">
      <w:pPr>
        <w:ind w:left="720" w:firstLine="720"/>
        <w:rPr>
          <w:sz w:val="22"/>
          <w:szCs w:val="22"/>
        </w:rPr>
      </w:pPr>
      <w:r w:rsidRPr="00CC6B88">
        <w:rPr>
          <w:sz w:val="22"/>
          <w:szCs w:val="22"/>
        </w:rPr>
        <w:t>(iii</w:t>
      </w:r>
      <w:r w:rsidR="003F373B" w:rsidRPr="00CC6B88">
        <w:rPr>
          <w:sz w:val="22"/>
          <w:szCs w:val="22"/>
        </w:rPr>
        <w:t xml:space="preserve">) </w:t>
      </w:r>
      <w:r w:rsidR="00382138" w:rsidRPr="00CC6B88">
        <w:rPr>
          <w:sz w:val="22"/>
          <w:szCs w:val="22"/>
        </w:rPr>
        <w:t xml:space="preserve">Which </w:t>
      </w:r>
      <w:r w:rsidR="00F17DDA" w:rsidRPr="00CC6B88">
        <w:rPr>
          <w:b/>
          <w:sz w:val="22"/>
          <w:szCs w:val="22"/>
        </w:rPr>
        <w:t>two</w:t>
      </w:r>
      <w:r w:rsidR="00F17DDA" w:rsidRPr="00CC6B88">
        <w:rPr>
          <w:sz w:val="22"/>
          <w:szCs w:val="22"/>
        </w:rPr>
        <w:t xml:space="preserve"> </w:t>
      </w:r>
      <w:r w:rsidR="00382138" w:rsidRPr="00CC6B88">
        <w:rPr>
          <w:sz w:val="22"/>
          <w:szCs w:val="22"/>
        </w:rPr>
        <w:t xml:space="preserve">of the adults (1, 2, 3 or 4) are the parents of the </w:t>
      </w:r>
      <w:r w:rsidR="00F17DDA" w:rsidRPr="00CC6B88">
        <w:rPr>
          <w:sz w:val="22"/>
          <w:szCs w:val="22"/>
        </w:rPr>
        <w:t>children?</w:t>
      </w:r>
    </w:p>
    <w:p w14:paraId="30A2A653" w14:textId="77777777" w:rsidR="0093593E" w:rsidRPr="00CC6B88" w:rsidRDefault="0093593E" w:rsidP="0093593E">
      <w:pPr>
        <w:rPr>
          <w:sz w:val="22"/>
          <w:szCs w:val="22"/>
        </w:rPr>
      </w:pPr>
    </w:p>
    <w:p w14:paraId="0EC28D9E" w14:textId="20E97ED4" w:rsidR="00F17DDA" w:rsidRPr="00CC6B88" w:rsidRDefault="00F17DDA" w:rsidP="0093593E">
      <w:pPr>
        <w:rPr>
          <w:sz w:val="22"/>
          <w:szCs w:val="22"/>
        </w:rPr>
      </w:pPr>
      <w:r w:rsidRPr="00CC6B88">
        <w:rPr>
          <w:sz w:val="22"/>
          <w:szCs w:val="22"/>
        </w:rPr>
        <w:t>______________________________________</w:t>
      </w:r>
      <w:r w:rsidR="0093593E" w:rsidRPr="00CC6B88">
        <w:rPr>
          <w:sz w:val="22"/>
          <w:szCs w:val="22"/>
        </w:rPr>
        <w:t>__________________</w:t>
      </w:r>
      <w:r w:rsidRPr="00CC6B88">
        <w:rPr>
          <w:sz w:val="22"/>
          <w:szCs w:val="22"/>
        </w:rPr>
        <w:t>_______</w:t>
      </w:r>
      <w:r w:rsidR="00CC6B88">
        <w:rPr>
          <w:sz w:val="22"/>
          <w:szCs w:val="22"/>
        </w:rPr>
        <w:t>________________________</w:t>
      </w:r>
    </w:p>
    <w:p w14:paraId="698C7148" w14:textId="1F310ED1" w:rsidR="003F373B" w:rsidRPr="00CC6B88" w:rsidRDefault="00382138" w:rsidP="0093593E">
      <w:pPr>
        <w:jc w:val="right"/>
        <w:rPr>
          <w:sz w:val="22"/>
          <w:szCs w:val="22"/>
        </w:rPr>
      </w:pPr>
      <w:r w:rsidRPr="00CC6B88">
        <w:rPr>
          <w:sz w:val="22"/>
          <w:szCs w:val="22"/>
        </w:rPr>
        <w:t>(2</w:t>
      </w:r>
      <w:r w:rsidR="00DE162A" w:rsidRPr="00CC6B88">
        <w:rPr>
          <w:sz w:val="22"/>
          <w:szCs w:val="22"/>
        </w:rPr>
        <w:t xml:space="preserve"> mark</w:t>
      </w:r>
      <w:r w:rsidR="0056536B" w:rsidRPr="00CC6B88">
        <w:rPr>
          <w:sz w:val="22"/>
          <w:szCs w:val="22"/>
        </w:rPr>
        <w:t>s</w:t>
      </w:r>
      <w:r w:rsidR="00DE162A" w:rsidRPr="00CC6B88">
        <w:rPr>
          <w:sz w:val="22"/>
          <w:szCs w:val="22"/>
        </w:rPr>
        <w:t>)</w:t>
      </w:r>
    </w:p>
    <w:p w14:paraId="2AE154FF" w14:textId="0BBEACB5" w:rsidR="00F87D8C" w:rsidRPr="00CC6B88" w:rsidRDefault="00CC6B88" w:rsidP="00CC6B88">
      <w:pPr>
        <w:ind w:left="720" w:hanging="7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lastRenderedPageBreak/>
        <w:t>22</w:t>
      </w:r>
      <w:r w:rsidR="006967E6" w:rsidRPr="00CC6B88">
        <w:rPr>
          <w:rFonts w:ascii="Times" w:hAnsi="Times"/>
          <w:sz w:val="22"/>
          <w:szCs w:val="22"/>
        </w:rPr>
        <w:t xml:space="preserve">. </w:t>
      </w:r>
      <w:r>
        <w:rPr>
          <w:rFonts w:ascii="Times" w:hAnsi="Times"/>
          <w:sz w:val="22"/>
          <w:szCs w:val="22"/>
        </w:rPr>
        <w:tab/>
      </w:r>
      <w:r w:rsidR="006967E6" w:rsidRPr="00CC6B88">
        <w:rPr>
          <w:rFonts w:ascii="Times" w:hAnsi="Times"/>
          <w:sz w:val="22"/>
          <w:szCs w:val="22"/>
        </w:rPr>
        <w:t xml:space="preserve">The Human Genome Project has provided more supporting evidence for the theory of evolution by providing a better comparison between the DNA of modern humans and extinct </w:t>
      </w:r>
      <w:proofErr w:type="spellStart"/>
      <w:r w:rsidR="006967E6" w:rsidRPr="00CC6B88">
        <w:rPr>
          <w:rFonts w:ascii="Times" w:hAnsi="Times"/>
          <w:sz w:val="22"/>
          <w:szCs w:val="22"/>
        </w:rPr>
        <w:t>hominin</w:t>
      </w:r>
      <w:proofErr w:type="spellEnd"/>
      <w:r w:rsidR="006967E6" w:rsidRPr="00CC6B88">
        <w:rPr>
          <w:rFonts w:ascii="Times" w:hAnsi="Times"/>
          <w:sz w:val="22"/>
          <w:szCs w:val="22"/>
        </w:rPr>
        <w:t xml:space="preserve"> species. Explain how the project could also help treat genetically inherited diseases.</w:t>
      </w:r>
    </w:p>
    <w:p w14:paraId="41905D56" w14:textId="77777777" w:rsidR="0078015C" w:rsidRPr="00CC6B88" w:rsidRDefault="0078015C" w:rsidP="00F87D8C">
      <w:pPr>
        <w:rPr>
          <w:rFonts w:ascii="Times" w:hAnsi="Times"/>
          <w:sz w:val="22"/>
          <w:szCs w:val="22"/>
        </w:rPr>
      </w:pPr>
    </w:p>
    <w:p w14:paraId="51437A22" w14:textId="77777777" w:rsidR="0078015C" w:rsidRPr="00CC6B88" w:rsidRDefault="0078015C" w:rsidP="00F87D8C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78015C" w:rsidRPr="00CC6B88" w14:paraId="2F986388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35B6599B" w14:textId="77777777" w:rsidR="0078015C" w:rsidRPr="00CC6B88" w:rsidRDefault="0078015C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6967E6" w:rsidRPr="00CC6B88" w14:paraId="2F91B900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48D5079C" w14:textId="77777777" w:rsidR="006967E6" w:rsidRPr="00CC6B88" w:rsidRDefault="006967E6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78015C" w:rsidRPr="00CC6B88" w14:paraId="00CDE160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428B9B34" w14:textId="77777777" w:rsidR="0078015C" w:rsidRPr="00CC6B88" w:rsidRDefault="0078015C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78015C" w:rsidRPr="00CC6B88" w14:paraId="3FB5601D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7A9BA27C" w14:textId="77777777" w:rsidR="0078015C" w:rsidRPr="00CC6B88" w:rsidRDefault="0078015C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78015C" w:rsidRPr="00CC6B88" w14:paraId="1CD923EA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042F122E" w14:textId="77777777" w:rsidR="0078015C" w:rsidRPr="00CC6B88" w:rsidRDefault="0078015C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5A597A51" w14:textId="74378B71" w:rsidR="0078015C" w:rsidRPr="00CC6B88" w:rsidRDefault="0078015C" w:rsidP="0078015C">
      <w:p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56592383" w14:textId="77777777" w:rsidR="00ED5CE7" w:rsidRPr="00CC6B88" w:rsidRDefault="00ED5CE7" w:rsidP="00ED5CE7">
      <w:pPr>
        <w:rPr>
          <w:rFonts w:ascii="Times" w:hAnsi="Times"/>
          <w:sz w:val="22"/>
          <w:szCs w:val="22"/>
        </w:rPr>
      </w:pPr>
    </w:p>
    <w:p w14:paraId="6DD0BCAF" w14:textId="54D17B41" w:rsidR="00163EED" w:rsidRPr="00CC6B88" w:rsidRDefault="00CC6B88" w:rsidP="00ED5CE7">
      <w:pPr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23</w:t>
      </w:r>
      <w:r w:rsidR="00ED5CE7" w:rsidRPr="00CC6B88">
        <w:rPr>
          <w:rFonts w:ascii="Times" w:hAnsi="Times"/>
          <w:sz w:val="22"/>
          <w:szCs w:val="22"/>
        </w:rPr>
        <w:t>.</w:t>
      </w:r>
      <w:r w:rsidR="00ED5CE7" w:rsidRPr="00CC6B88">
        <w:rPr>
          <w:rFonts w:ascii="Times" w:hAnsi="Times"/>
          <w:sz w:val="22"/>
          <w:szCs w:val="22"/>
        </w:rPr>
        <w:tab/>
      </w:r>
      <w:r w:rsidR="00F17DDA" w:rsidRPr="00CC6B88">
        <w:rPr>
          <w:rFonts w:ascii="Times" w:hAnsi="Times"/>
          <w:sz w:val="22"/>
          <w:szCs w:val="22"/>
        </w:rPr>
        <w:t>(</w:t>
      </w:r>
      <w:proofErr w:type="gramStart"/>
      <w:r w:rsidR="00F17DDA" w:rsidRPr="00CC6B88">
        <w:rPr>
          <w:rFonts w:ascii="Times" w:hAnsi="Times"/>
          <w:sz w:val="22"/>
          <w:szCs w:val="22"/>
        </w:rPr>
        <w:t>a</w:t>
      </w:r>
      <w:proofErr w:type="gramEnd"/>
      <w:r w:rsidR="00F17DDA" w:rsidRPr="00CC6B88">
        <w:rPr>
          <w:rFonts w:ascii="Times" w:hAnsi="Times"/>
          <w:sz w:val="22"/>
          <w:szCs w:val="22"/>
        </w:rPr>
        <w:t xml:space="preserve">) </w:t>
      </w:r>
      <w:r w:rsidR="00163EED" w:rsidRPr="00CC6B88">
        <w:rPr>
          <w:rFonts w:ascii="Times" w:hAnsi="Times"/>
          <w:sz w:val="22"/>
          <w:szCs w:val="22"/>
        </w:rPr>
        <w:t>What is nuclear transfer?</w:t>
      </w:r>
    </w:p>
    <w:p w14:paraId="6084CC93" w14:textId="77777777" w:rsidR="00163EED" w:rsidRPr="00CC6B88" w:rsidRDefault="00163EED" w:rsidP="00ED5CE7">
      <w:pPr>
        <w:rPr>
          <w:rFonts w:ascii="Times" w:hAnsi="Times"/>
          <w:sz w:val="22"/>
          <w:szCs w:val="22"/>
        </w:rPr>
      </w:pPr>
    </w:p>
    <w:p w14:paraId="4F813419" w14:textId="77777777" w:rsidR="00163EED" w:rsidRPr="00CC6B88" w:rsidRDefault="00163EED" w:rsidP="00ED5CE7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163EED" w:rsidRPr="00CC6B88" w14:paraId="25D653DA" w14:textId="77777777" w:rsidTr="00035392">
        <w:tc>
          <w:tcPr>
            <w:tcW w:w="9279" w:type="dxa"/>
            <w:tcBorders>
              <w:left w:val="nil"/>
              <w:right w:val="nil"/>
            </w:tcBorders>
          </w:tcPr>
          <w:p w14:paraId="31D0799D" w14:textId="77777777" w:rsidR="00163EED" w:rsidRPr="00CC6B88" w:rsidRDefault="00163EED" w:rsidP="0003539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163EED" w:rsidRPr="00CC6B88" w14:paraId="19372EB4" w14:textId="77777777" w:rsidTr="00035392">
        <w:tc>
          <w:tcPr>
            <w:tcW w:w="9279" w:type="dxa"/>
            <w:tcBorders>
              <w:left w:val="nil"/>
              <w:right w:val="nil"/>
            </w:tcBorders>
          </w:tcPr>
          <w:p w14:paraId="2A5BA78A" w14:textId="77777777" w:rsidR="00163EED" w:rsidRPr="00CC6B88" w:rsidRDefault="00163EED" w:rsidP="0003539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34B44037" w14:textId="4FA5C09F" w:rsidR="00ED5CE7" w:rsidRPr="00CC6B88" w:rsidRDefault="00163EED" w:rsidP="00163EED">
      <w:p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1E148FE0" w14:textId="77777777" w:rsidR="000632EB" w:rsidRPr="00CC6B88" w:rsidRDefault="000632EB" w:rsidP="000632EB">
      <w:pPr>
        <w:rPr>
          <w:rFonts w:ascii="Times" w:hAnsi="Times"/>
          <w:sz w:val="22"/>
          <w:szCs w:val="22"/>
        </w:rPr>
      </w:pPr>
    </w:p>
    <w:p w14:paraId="3B7BE20C" w14:textId="302E0A85" w:rsidR="00F17DDA" w:rsidRPr="00CC6B88" w:rsidRDefault="00F17DDA" w:rsidP="00F17DDA">
      <w:pPr>
        <w:pStyle w:val="ListParagraph"/>
        <w:numPr>
          <w:ilvl w:val="0"/>
          <w:numId w:val="2"/>
        </w:numPr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How could nuclear transfer be used therapeutically?</w:t>
      </w:r>
    </w:p>
    <w:p w14:paraId="3D313A52" w14:textId="77777777" w:rsidR="00F17DDA" w:rsidRPr="00CC6B88" w:rsidRDefault="00F17DDA" w:rsidP="00F17DDA">
      <w:pPr>
        <w:rPr>
          <w:rFonts w:ascii="Times" w:hAnsi="Times"/>
          <w:sz w:val="22"/>
          <w:szCs w:val="22"/>
        </w:rPr>
      </w:pPr>
    </w:p>
    <w:p w14:paraId="313DA318" w14:textId="77777777" w:rsidR="00F17DDA" w:rsidRPr="00CC6B88" w:rsidRDefault="00F17DDA" w:rsidP="00F17DDA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F17DDA" w:rsidRPr="00CC6B88" w14:paraId="3E0279AF" w14:textId="77777777" w:rsidTr="00F17DDA">
        <w:tc>
          <w:tcPr>
            <w:tcW w:w="9279" w:type="dxa"/>
            <w:tcBorders>
              <w:left w:val="nil"/>
              <w:right w:val="nil"/>
            </w:tcBorders>
          </w:tcPr>
          <w:p w14:paraId="5642068F" w14:textId="77777777" w:rsidR="00F17DDA" w:rsidRPr="00CC6B88" w:rsidRDefault="00F17DDA" w:rsidP="00F17DDA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F17DDA" w:rsidRPr="00CC6B88" w14:paraId="5DAD01D4" w14:textId="77777777" w:rsidTr="00F17DDA">
        <w:tc>
          <w:tcPr>
            <w:tcW w:w="9279" w:type="dxa"/>
            <w:tcBorders>
              <w:left w:val="nil"/>
              <w:right w:val="nil"/>
            </w:tcBorders>
          </w:tcPr>
          <w:p w14:paraId="2447484A" w14:textId="77777777" w:rsidR="00F17DDA" w:rsidRPr="00CC6B88" w:rsidRDefault="00F17DDA" w:rsidP="00F17DDA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F17DDA" w:rsidRPr="00CC6B88" w14:paraId="10BCACCB" w14:textId="77777777" w:rsidTr="00F17DDA">
        <w:tc>
          <w:tcPr>
            <w:tcW w:w="9279" w:type="dxa"/>
            <w:tcBorders>
              <w:left w:val="nil"/>
              <w:right w:val="nil"/>
            </w:tcBorders>
          </w:tcPr>
          <w:p w14:paraId="00031155" w14:textId="77777777" w:rsidR="00F17DDA" w:rsidRPr="00CC6B88" w:rsidRDefault="00F17DDA" w:rsidP="00F17DDA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050D8677" w14:textId="77777777" w:rsidR="00D233C2" w:rsidRPr="00CC6B88" w:rsidRDefault="00D233C2" w:rsidP="00F17DDA">
      <w:pPr>
        <w:jc w:val="right"/>
        <w:rPr>
          <w:rFonts w:ascii="Times" w:hAnsi="Times"/>
          <w:sz w:val="22"/>
          <w:szCs w:val="22"/>
        </w:rPr>
      </w:pPr>
    </w:p>
    <w:p w14:paraId="24972A64" w14:textId="23FD2D92" w:rsidR="00F17DDA" w:rsidRPr="00CC6B88" w:rsidRDefault="00F17DDA" w:rsidP="00F17DDA">
      <w:p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512C1A63" w14:textId="4B0E778F" w:rsidR="00F17DDA" w:rsidRPr="00CC6B88" w:rsidRDefault="00F17DDA" w:rsidP="00F17DDA">
      <w:pPr>
        <w:jc w:val="right"/>
        <w:rPr>
          <w:rFonts w:ascii="Times" w:hAnsi="Times"/>
          <w:sz w:val="22"/>
          <w:szCs w:val="22"/>
        </w:rPr>
      </w:pPr>
    </w:p>
    <w:p w14:paraId="15E037A1" w14:textId="37E84C17" w:rsidR="000632EB" w:rsidRPr="00CC6B88" w:rsidRDefault="00CC6B88" w:rsidP="000632EB">
      <w:pPr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24</w:t>
      </w:r>
      <w:r w:rsidR="000632EB" w:rsidRPr="00CC6B88">
        <w:rPr>
          <w:rFonts w:ascii="Times" w:hAnsi="Times"/>
          <w:sz w:val="22"/>
          <w:szCs w:val="22"/>
        </w:rPr>
        <w:t>.</w:t>
      </w:r>
      <w:r w:rsidR="000632EB" w:rsidRPr="00CC6B88">
        <w:rPr>
          <w:rFonts w:ascii="Times" w:hAnsi="Times"/>
          <w:sz w:val="22"/>
          <w:szCs w:val="22"/>
        </w:rPr>
        <w:tab/>
        <w:t xml:space="preserve">To engineer (grow) tissues for implantation into human, what </w:t>
      </w:r>
      <w:r w:rsidR="000632EB" w:rsidRPr="00CC6B88">
        <w:rPr>
          <w:rFonts w:ascii="Times" w:hAnsi="Times"/>
          <w:b/>
          <w:sz w:val="22"/>
          <w:szCs w:val="22"/>
        </w:rPr>
        <w:t>three</w:t>
      </w:r>
      <w:r w:rsidR="000632EB" w:rsidRPr="00CC6B88">
        <w:rPr>
          <w:rFonts w:ascii="Times" w:hAnsi="Times"/>
          <w:sz w:val="22"/>
          <w:szCs w:val="22"/>
        </w:rPr>
        <w:t xml:space="preserve"> things are required?</w:t>
      </w:r>
    </w:p>
    <w:p w14:paraId="55278D06" w14:textId="77777777" w:rsidR="000632EB" w:rsidRPr="00CC6B88" w:rsidRDefault="000632EB" w:rsidP="000632EB">
      <w:pPr>
        <w:rPr>
          <w:rFonts w:ascii="Times" w:hAnsi="Times"/>
          <w:sz w:val="22"/>
          <w:szCs w:val="22"/>
        </w:rPr>
      </w:pPr>
    </w:p>
    <w:p w14:paraId="70F4CAC7" w14:textId="19A50B47" w:rsidR="000632EB" w:rsidRPr="00CC6B88" w:rsidRDefault="000632EB" w:rsidP="000632EB">
      <w:pPr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2"/>
      </w:tblGrid>
      <w:tr w:rsidR="000632EB" w:rsidRPr="00CC6B88" w14:paraId="2CEC02D1" w14:textId="77777777" w:rsidTr="000632EB">
        <w:trPr>
          <w:trHeight w:val="486"/>
        </w:trPr>
        <w:tc>
          <w:tcPr>
            <w:tcW w:w="9502" w:type="dxa"/>
            <w:tcBorders>
              <w:left w:val="nil"/>
              <w:right w:val="nil"/>
            </w:tcBorders>
          </w:tcPr>
          <w:p w14:paraId="3B14ED9A" w14:textId="77777777" w:rsidR="000632EB" w:rsidRPr="00CC6B88" w:rsidRDefault="000632EB" w:rsidP="000632EB">
            <w:pPr>
              <w:rPr>
                <w:sz w:val="22"/>
                <w:szCs w:val="22"/>
              </w:rPr>
            </w:pPr>
          </w:p>
        </w:tc>
      </w:tr>
      <w:tr w:rsidR="000632EB" w:rsidRPr="00CC6B88" w14:paraId="34D2E4EC" w14:textId="77777777" w:rsidTr="000632EB">
        <w:trPr>
          <w:trHeight w:val="486"/>
        </w:trPr>
        <w:tc>
          <w:tcPr>
            <w:tcW w:w="9502" w:type="dxa"/>
            <w:tcBorders>
              <w:left w:val="nil"/>
              <w:right w:val="nil"/>
            </w:tcBorders>
            <w:vAlign w:val="bottom"/>
          </w:tcPr>
          <w:p w14:paraId="1AC28E1E" w14:textId="4D3EFE5C" w:rsidR="000632EB" w:rsidRPr="00CC6B88" w:rsidRDefault="000632EB" w:rsidP="000632EB">
            <w:pPr>
              <w:rPr>
                <w:sz w:val="22"/>
                <w:szCs w:val="22"/>
              </w:rPr>
            </w:pPr>
            <w:r w:rsidRPr="00CC6B88">
              <w:rPr>
                <w:sz w:val="22"/>
                <w:szCs w:val="22"/>
              </w:rPr>
              <w:t>2.</w:t>
            </w:r>
          </w:p>
        </w:tc>
      </w:tr>
      <w:tr w:rsidR="000632EB" w:rsidRPr="00CC6B88" w14:paraId="761B1074" w14:textId="77777777" w:rsidTr="000632EB">
        <w:trPr>
          <w:trHeight w:val="486"/>
        </w:trPr>
        <w:tc>
          <w:tcPr>
            <w:tcW w:w="9502" w:type="dxa"/>
            <w:tcBorders>
              <w:left w:val="nil"/>
              <w:right w:val="nil"/>
            </w:tcBorders>
            <w:vAlign w:val="bottom"/>
          </w:tcPr>
          <w:p w14:paraId="70BBF7B7" w14:textId="77777777" w:rsidR="000632EB" w:rsidRPr="00CC6B88" w:rsidRDefault="000632EB" w:rsidP="000632EB">
            <w:pPr>
              <w:rPr>
                <w:sz w:val="22"/>
                <w:szCs w:val="22"/>
              </w:rPr>
            </w:pPr>
          </w:p>
        </w:tc>
      </w:tr>
      <w:tr w:rsidR="000632EB" w:rsidRPr="00CC6B88" w14:paraId="0B89F982" w14:textId="77777777" w:rsidTr="000632EB">
        <w:trPr>
          <w:trHeight w:val="486"/>
        </w:trPr>
        <w:tc>
          <w:tcPr>
            <w:tcW w:w="9502" w:type="dxa"/>
            <w:tcBorders>
              <w:left w:val="nil"/>
              <w:right w:val="nil"/>
            </w:tcBorders>
            <w:vAlign w:val="bottom"/>
          </w:tcPr>
          <w:p w14:paraId="714BFF31" w14:textId="1A8982BB" w:rsidR="000632EB" w:rsidRPr="00CC6B88" w:rsidRDefault="000632EB" w:rsidP="000632EB">
            <w:pPr>
              <w:rPr>
                <w:sz w:val="22"/>
                <w:szCs w:val="22"/>
              </w:rPr>
            </w:pPr>
            <w:r w:rsidRPr="00CC6B88">
              <w:rPr>
                <w:sz w:val="22"/>
                <w:szCs w:val="22"/>
              </w:rPr>
              <w:t>3.</w:t>
            </w:r>
          </w:p>
        </w:tc>
      </w:tr>
      <w:tr w:rsidR="000632EB" w:rsidRPr="00CC6B88" w14:paraId="048B597D" w14:textId="77777777" w:rsidTr="000632EB">
        <w:trPr>
          <w:trHeight w:val="528"/>
        </w:trPr>
        <w:tc>
          <w:tcPr>
            <w:tcW w:w="9502" w:type="dxa"/>
            <w:tcBorders>
              <w:left w:val="nil"/>
              <w:right w:val="nil"/>
            </w:tcBorders>
          </w:tcPr>
          <w:p w14:paraId="7534C58B" w14:textId="77777777" w:rsidR="000632EB" w:rsidRPr="00CC6B88" w:rsidRDefault="000632EB" w:rsidP="000632EB">
            <w:pPr>
              <w:rPr>
                <w:sz w:val="22"/>
                <w:szCs w:val="22"/>
              </w:rPr>
            </w:pPr>
          </w:p>
        </w:tc>
      </w:tr>
    </w:tbl>
    <w:p w14:paraId="72EC2AB7" w14:textId="77777777" w:rsidR="00D233C2" w:rsidRPr="00CC6B88" w:rsidRDefault="00D233C2" w:rsidP="000632EB">
      <w:pPr>
        <w:jc w:val="right"/>
        <w:rPr>
          <w:rFonts w:ascii="Times" w:hAnsi="Times"/>
          <w:sz w:val="22"/>
          <w:szCs w:val="22"/>
        </w:rPr>
      </w:pPr>
    </w:p>
    <w:p w14:paraId="6959F4E5" w14:textId="5FFE8D59" w:rsidR="000632EB" w:rsidRPr="00CC6B88" w:rsidRDefault="000632EB" w:rsidP="00D92D07">
      <w:pPr>
        <w:pStyle w:val="ListParagraph"/>
        <w:numPr>
          <w:ilvl w:val="0"/>
          <w:numId w:val="6"/>
        </w:num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marks)</w:t>
      </w:r>
    </w:p>
    <w:p w14:paraId="0AA8BF98" w14:textId="77777777" w:rsidR="000632EB" w:rsidRDefault="000632EB" w:rsidP="000632EB">
      <w:pPr>
        <w:rPr>
          <w:rFonts w:ascii="Times" w:hAnsi="Times"/>
          <w:sz w:val="22"/>
          <w:szCs w:val="22"/>
        </w:rPr>
      </w:pPr>
    </w:p>
    <w:p w14:paraId="1238F6DA" w14:textId="77777777" w:rsidR="00CC6B88" w:rsidRDefault="00CC6B88" w:rsidP="000632EB">
      <w:pPr>
        <w:rPr>
          <w:rFonts w:ascii="Times" w:hAnsi="Times"/>
          <w:sz w:val="22"/>
          <w:szCs w:val="22"/>
        </w:rPr>
      </w:pPr>
    </w:p>
    <w:p w14:paraId="2E62B8A0" w14:textId="77777777" w:rsidR="00CC6B88" w:rsidRPr="00CC6B88" w:rsidRDefault="00CC6B88" w:rsidP="000632EB">
      <w:pPr>
        <w:rPr>
          <w:rFonts w:ascii="Times" w:hAnsi="Times"/>
          <w:sz w:val="22"/>
          <w:szCs w:val="22"/>
        </w:rPr>
      </w:pPr>
    </w:p>
    <w:p w14:paraId="63EC7746" w14:textId="28F3CAD9" w:rsidR="00D92D07" w:rsidRPr="00CC6B88" w:rsidRDefault="00CC6B88" w:rsidP="00CC6B88">
      <w:pPr>
        <w:ind w:left="720" w:hanging="7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lastRenderedPageBreak/>
        <w:t>25</w:t>
      </w:r>
      <w:r w:rsidR="00D92D07" w:rsidRPr="00CC6B88">
        <w:rPr>
          <w:rFonts w:ascii="Times" w:hAnsi="Times"/>
          <w:sz w:val="22"/>
          <w:szCs w:val="22"/>
        </w:rPr>
        <w:t xml:space="preserve">. </w:t>
      </w:r>
      <w:r w:rsidR="00D92D07" w:rsidRPr="00CC6B88">
        <w:rPr>
          <w:rFonts w:ascii="Times" w:hAnsi="Times"/>
          <w:sz w:val="22"/>
          <w:szCs w:val="22"/>
        </w:rPr>
        <w:tab/>
        <w:t xml:space="preserve">Gene therapy has had varied success over the years. Describe two reasons why some gene therapy treatments have been unsuccessful in the past. </w:t>
      </w:r>
    </w:p>
    <w:p w14:paraId="01A897D1" w14:textId="77777777" w:rsidR="00D92D07" w:rsidRPr="00CC6B88" w:rsidRDefault="00D92D07" w:rsidP="00D92D07">
      <w:pPr>
        <w:rPr>
          <w:rFonts w:ascii="Times" w:hAnsi="Times"/>
          <w:sz w:val="22"/>
          <w:szCs w:val="22"/>
        </w:rPr>
      </w:pPr>
    </w:p>
    <w:p w14:paraId="3BD4E92B" w14:textId="77777777" w:rsidR="00D92D07" w:rsidRPr="00CC6B88" w:rsidRDefault="00D92D07" w:rsidP="00D92D07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D92D07" w:rsidRPr="00CC6B88" w14:paraId="4FAC396A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7201F1F5" w14:textId="77777777" w:rsidR="00D92D07" w:rsidRPr="00CC6B88" w:rsidRDefault="00D92D07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D92D07" w:rsidRPr="00CC6B88" w14:paraId="77638B19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1D2389A0" w14:textId="77777777" w:rsidR="00D92D07" w:rsidRPr="00CC6B88" w:rsidRDefault="00D92D07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D92D07" w:rsidRPr="00CC6B88" w14:paraId="5D5C7C1C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40DC4554" w14:textId="77777777" w:rsidR="00D92D07" w:rsidRPr="00CC6B88" w:rsidRDefault="00D92D07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40121AC9" w14:textId="77777777" w:rsidR="00D92D07" w:rsidRPr="00CC6B88" w:rsidRDefault="00D92D07" w:rsidP="00D92D07">
      <w:pPr>
        <w:jc w:val="right"/>
        <w:rPr>
          <w:rFonts w:ascii="Times" w:hAnsi="Times"/>
          <w:sz w:val="22"/>
          <w:szCs w:val="22"/>
        </w:rPr>
      </w:pPr>
    </w:p>
    <w:p w14:paraId="119A57FB" w14:textId="77777777" w:rsidR="00D92D07" w:rsidRPr="00CC6B88" w:rsidRDefault="00D92D07" w:rsidP="00D92D07">
      <w:p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7F988941" w14:textId="77777777" w:rsidR="00D92D07" w:rsidRPr="00CC6B88" w:rsidRDefault="00D92D07" w:rsidP="000632EB">
      <w:pPr>
        <w:rPr>
          <w:rFonts w:ascii="Times" w:hAnsi="Times"/>
          <w:sz w:val="22"/>
          <w:szCs w:val="22"/>
        </w:rPr>
      </w:pPr>
    </w:p>
    <w:p w14:paraId="230A5470" w14:textId="42B7DE92" w:rsidR="00D233C2" w:rsidRPr="00CC6B88" w:rsidRDefault="00CC6B88" w:rsidP="0056536B">
      <w:pPr>
        <w:ind w:left="720" w:hanging="7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26</w:t>
      </w:r>
      <w:r w:rsidR="00D92D07" w:rsidRPr="00CC6B88">
        <w:rPr>
          <w:rFonts w:ascii="Times" w:hAnsi="Times"/>
          <w:sz w:val="22"/>
          <w:szCs w:val="22"/>
        </w:rPr>
        <w:t xml:space="preserve">. </w:t>
      </w:r>
      <w:r w:rsidR="0056536B" w:rsidRPr="00CC6B88">
        <w:rPr>
          <w:rFonts w:ascii="Times" w:hAnsi="Times"/>
          <w:sz w:val="22"/>
          <w:szCs w:val="22"/>
        </w:rPr>
        <w:tab/>
      </w:r>
      <w:r w:rsidR="00D92D07" w:rsidRPr="00CC6B88">
        <w:rPr>
          <w:rFonts w:ascii="Times" w:hAnsi="Times"/>
          <w:sz w:val="22"/>
          <w:szCs w:val="22"/>
        </w:rPr>
        <w:t xml:space="preserve">Medical research into </w:t>
      </w:r>
      <w:r w:rsidR="00E152C1">
        <w:rPr>
          <w:rFonts w:ascii="Times" w:hAnsi="Times"/>
          <w:sz w:val="22"/>
          <w:szCs w:val="22"/>
        </w:rPr>
        <w:t>vaccine development is growing field. Explain why modern vaccines are now seen as preferential over traditional vaccines previously used.</w:t>
      </w:r>
    </w:p>
    <w:p w14:paraId="11E26B08" w14:textId="77777777" w:rsidR="00D92D07" w:rsidRPr="00CC6B88" w:rsidRDefault="00D92D07" w:rsidP="000632EB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D92D07" w:rsidRPr="00CC6B88" w14:paraId="5704F008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36FE5B65" w14:textId="77777777" w:rsidR="00D92D07" w:rsidRPr="00CC6B88" w:rsidRDefault="00D92D07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D92D07" w:rsidRPr="00CC6B88" w14:paraId="0DD434C9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7379418A" w14:textId="77777777" w:rsidR="00D92D07" w:rsidRPr="00CC6B88" w:rsidRDefault="00D92D07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D92D07" w:rsidRPr="00CC6B88" w14:paraId="2787700D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20F9BAFE" w14:textId="77777777" w:rsidR="00D92D07" w:rsidRPr="00CC6B88" w:rsidRDefault="00D92D07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3281C20E" w14:textId="6B18C9E8" w:rsidR="00D92D07" w:rsidRPr="00CC6B88" w:rsidRDefault="00D92D07" w:rsidP="000632EB">
      <w:pPr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  <w:t>(2 marks)</w:t>
      </w:r>
    </w:p>
    <w:p w14:paraId="3106B0FC" w14:textId="77777777" w:rsidR="00D92D07" w:rsidRPr="00CC6B88" w:rsidRDefault="00D92D07" w:rsidP="000632EB">
      <w:pPr>
        <w:rPr>
          <w:rFonts w:ascii="Times" w:hAnsi="Times"/>
          <w:sz w:val="22"/>
          <w:szCs w:val="22"/>
        </w:rPr>
      </w:pPr>
    </w:p>
    <w:p w14:paraId="68C07602" w14:textId="53723EE3" w:rsidR="00D92D07" w:rsidRPr="00CC6B88" w:rsidRDefault="00CC6B88" w:rsidP="0056536B">
      <w:pPr>
        <w:ind w:left="720" w:hanging="7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27</w:t>
      </w:r>
      <w:r w:rsidR="00D92D07" w:rsidRPr="00CC6B88">
        <w:rPr>
          <w:rFonts w:ascii="Times" w:hAnsi="Times"/>
          <w:sz w:val="22"/>
          <w:szCs w:val="22"/>
        </w:rPr>
        <w:t xml:space="preserve">. </w:t>
      </w:r>
      <w:r w:rsidR="0056536B" w:rsidRPr="00CC6B88">
        <w:rPr>
          <w:rFonts w:ascii="Times" w:hAnsi="Times"/>
          <w:sz w:val="22"/>
          <w:szCs w:val="22"/>
        </w:rPr>
        <w:tab/>
        <w:t>(</w:t>
      </w:r>
      <w:proofErr w:type="gramStart"/>
      <w:r w:rsidR="0056536B" w:rsidRPr="00CC6B88">
        <w:rPr>
          <w:rFonts w:ascii="Times" w:hAnsi="Times"/>
          <w:sz w:val="22"/>
          <w:szCs w:val="22"/>
        </w:rPr>
        <w:t>a</w:t>
      </w:r>
      <w:proofErr w:type="gramEnd"/>
      <w:r w:rsidR="0056536B" w:rsidRPr="00CC6B88">
        <w:rPr>
          <w:rFonts w:ascii="Times" w:hAnsi="Times"/>
          <w:sz w:val="22"/>
          <w:szCs w:val="22"/>
        </w:rPr>
        <w:t xml:space="preserve">)  </w:t>
      </w:r>
      <w:r w:rsidR="00D92D07" w:rsidRPr="00CC6B88">
        <w:rPr>
          <w:rFonts w:ascii="Times" w:hAnsi="Times"/>
          <w:sz w:val="22"/>
          <w:szCs w:val="22"/>
        </w:rPr>
        <w:t>Describe two factors which control the speed at which DNA fragments pass through the gel when performing gel electrophoresis.</w:t>
      </w:r>
    </w:p>
    <w:p w14:paraId="5E560435" w14:textId="77777777" w:rsidR="00D233C2" w:rsidRPr="00CC6B88" w:rsidRDefault="00D233C2" w:rsidP="000632EB">
      <w:pPr>
        <w:rPr>
          <w:rFonts w:ascii="Times" w:hAnsi="Times"/>
          <w:sz w:val="22"/>
          <w:szCs w:val="22"/>
        </w:rPr>
      </w:pPr>
    </w:p>
    <w:p w14:paraId="083062D3" w14:textId="77777777" w:rsidR="0056536B" w:rsidRPr="00CC6B88" w:rsidRDefault="0056536B" w:rsidP="0056536B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56536B" w:rsidRPr="00CC6B88" w14:paraId="51752DC2" w14:textId="77777777" w:rsidTr="00422DA5">
        <w:tc>
          <w:tcPr>
            <w:tcW w:w="9279" w:type="dxa"/>
            <w:tcBorders>
              <w:left w:val="nil"/>
              <w:right w:val="nil"/>
            </w:tcBorders>
          </w:tcPr>
          <w:p w14:paraId="434BE3F6" w14:textId="77777777" w:rsidR="0056536B" w:rsidRPr="00CC6B88" w:rsidRDefault="0056536B" w:rsidP="00422DA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56536B" w:rsidRPr="00CC6B88" w14:paraId="3AD77A25" w14:textId="77777777" w:rsidTr="00422DA5">
        <w:tc>
          <w:tcPr>
            <w:tcW w:w="9279" w:type="dxa"/>
            <w:tcBorders>
              <w:left w:val="nil"/>
              <w:right w:val="nil"/>
            </w:tcBorders>
          </w:tcPr>
          <w:p w14:paraId="176939B4" w14:textId="77777777" w:rsidR="0056536B" w:rsidRPr="00CC6B88" w:rsidRDefault="0056536B" w:rsidP="00422DA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56536B" w:rsidRPr="00CC6B88" w14:paraId="77F14EC0" w14:textId="77777777" w:rsidTr="00422DA5">
        <w:tc>
          <w:tcPr>
            <w:tcW w:w="9279" w:type="dxa"/>
            <w:tcBorders>
              <w:left w:val="nil"/>
              <w:right w:val="nil"/>
            </w:tcBorders>
          </w:tcPr>
          <w:p w14:paraId="7775A96A" w14:textId="77777777" w:rsidR="0056536B" w:rsidRPr="00CC6B88" w:rsidRDefault="0056536B" w:rsidP="00422DA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30DEFA71" w14:textId="3FBF790B" w:rsidR="0056536B" w:rsidRPr="00CC6B88" w:rsidRDefault="0056536B" w:rsidP="0056536B">
      <w:pPr>
        <w:ind w:left="7920" w:firstLine="72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2F935EBC" w14:textId="77777777" w:rsidR="0056536B" w:rsidRDefault="0056536B" w:rsidP="0056536B">
      <w:pPr>
        <w:ind w:left="7920" w:firstLine="720"/>
        <w:rPr>
          <w:rFonts w:ascii="Times" w:hAnsi="Times"/>
          <w:sz w:val="22"/>
          <w:szCs w:val="22"/>
        </w:rPr>
      </w:pPr>
    </w:p>
    <w:p w14:paraId="22E26932" w14:textId="77777777" w:rsidR="00E152C1" w:rsidRPr="00CC6B88" w:rsidRDefault="00E152C1" w:rsidP="0056536B">
      <w:pPr>
        <w:ind w:left="7920" w:firstLine="720"/>
        <w:rPr>
          <w:rFonts w:ascii="Times" w:hAnsi="Times"/>
          <w:sz w:val="22"/>
          <w:szCs w:val="22"/>
        </w:rPr>
      </w:pPr>
      <w:bookmarkStart w:id="0" w:name="_GoBack"/>
      <w:bookmarkEnd w:id="0"/>
    </w:p>
    <w:p w14:paraId="24EC55F3" w14:textId="09296EED" w:rsidR="00D233C2" w:rsidRPr="00CC6B88" w:rsidRDefault="0056536B" w:rsidP="0056536B">
      <w:pPr>
        <w:pStyle w:val="ListParagraph"/>
        <w:numPr>
          <w:ilvl w:val="0"/>
          <w:numId w:val="9"/>
        </w:numPr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What is the function of the buffer solution when running a gel electrophoresis?</w:t>
      </w:r>
    </w:p>
    <w:p w14:paraId="3F2DB311" w14:textId="77777777" w:rsidR="0056536B" w:rsidRPr="00CC6B88" w:rsidRDefault="0056536B" w:rsidP="0056536B">
      <w:pPr>
        <w:pStyle w:val="ListParagraph"/>
        <w:ind w:left="1080"/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56536B" w:rsidRPr="00CC6B88" w14:paraId="4D86EB29" w14:textId="77777777" w:rsidTr="00422DA5">
        <w:tc>
          <w:tcPr>
            <w:tcW w:w="9279" w:type="dxa"/>
            <w:tcBorders>
              <w:left w:val="nil"/>
              <w:right w:val="nil"/>
            </w:tcBorders>
          </w:tcPr>
          <w:p w14:paraId="7BAD9701" w14:textId="77777777" w:rsidR="0056536B" w:rsidRPr="00CC6B88" w:rsidRDefault="0056536B" w:rsidP="00422DA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  <w:tr w:rsidR="0056536B" w:rsidRPr="00CC6B88" w14:paraId="11F261C0" w14:textId="77777777" w:rsidTr="00422DA5">
        <w:tc>
          <w:tcPr>
            <w:tcW w:w="9279" w:type="dxa"/>
            <w:tcBorders>
              <w:left w:val="nil"/>
              <w:right w:val="nil"/>
            </w:tcBorders>
          </w:tcPr>
          <w:p w14:paraId="0F6ADECF" w14:textId="77777777" w:rsidR="0056536B" w:rsidRPr="00CC6B88" w:rsidRDefault="0056536B" w:rsidP="00422DA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1A9CBF38" w14:textId="118C70B2" w:rsidR="0056536B" w:rsidRPr="00CC6B88" w:rsidRDefault="0056536B" w:rsidP="0056536B">
      <w:pPr>
        <w:ind w:left="864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(1 mark)</w:t>
      </w:r>
    </w:p>
    <w:p w14:paraId="490F7F02" w14:textId="77777777" w:rsidR="0056536B" w:rsidRPr="00CC6B88" w:rsidRDefault="0056536B" w:rsidP="0056536B">
      <w:pPr>
        <w:rPr>
          <w:rFonts w:ascii="Times" w:hAnsi="Times"/>
          <w:sz w:val="22"/>
          <w:szCs w:val="22"/>
        </w:rPr>
      </w:pPr>
    </w:p>
    <w:p w14:paraId="19AA05F3" w14:textId="77777777" w:rsidR="00D233C2" w:rsidRPr="00CC6B88" w:rsidRDefault="00D233C2" w:rsidP="000632EB">
      <w:pPr>
        <w:rPr>
          <w:rFonts w:ascii="Times" w:hAnsi="Times"/>
          <w:sz w:val="22"/>
          <w:szCs w:val="22"/>
        </w:rPr>
      </w:pPr>
    </w:p>
    <w:p w14:paraId="2AB2F75F" w14:textId="77777777" w:rsidR="00D233C2" w:rsidRPr="00CC6B88" w:rsidRDefault="00D233C2" w:rsidP="000632EB">
      <w:pPr>
        <w:rPr>
          <w:rFonts w:ascii="Times" w:hAnsi="Times"/>
          <w:sz w:val="22"/>
          <w:szCs w:val="22"/>
        </w:rPr>
      </w:pPr>
    </w:p>
    <w:p w14:paraId="134015A7" w14:textId="77777777" w:rsidR="007C6904" w:rsidRPr="00CC6B88" w:rsidRDefault="007C6904" w:rsidP="000632EB">
      <w:pPr>
        <w:jc w:val="right"/>
        <w:rPr>
          <w:rFonts w:ascii="Times" w:hAnsi="Times"/>
          <w:sz w:val="22"/>
          <w:szCs w:val="22"/>
        </w:rPr>
      </w:pPr>
    </w:p>
    <w:p w14:paraId="1C8B5095" w14:textId="77777777" w:rsidR="007C6904" w:rsidRPr="00CC6B88" w:rsidRDefault="007C6904" w:rsidP="000632EB">
      <w:pPr>
        <w:jc w:val="right"/>
        <w:rPr>
          <w:rFonts w:ascii="Times" w:hAnsi="Times"/>
          <w:sz w:val="22"/>
          <w:szCs w:val="22"/>
        </w:rPr>
      </w:pPr>
    </w:p>
    <w:p w14:paraId="279F1E5A" w14:textId="77777777" w:rsidR="007C6904" w:rsidRPr="00CC6B88" w:rsidRDefault="007C6904" w:rsidP="000632EB">
      <w:pPr>
        <w:jc w:val="right"/>
        <w:rPr>
          <w:rFonts w:ascii="Times" w:hAnsi="Times"/>
          <w:sz w:val="22"/>
          <w:szCs w:val="22"/>
        </w:rPr>
      </w:pPr>
    </w:p>
    <w:p w14:paraId="4E91BEBB" w14:textId="77777777" w:rsidR="007C6904" w:rsidRPr="00CC6B88" w:rsidRDefault="007C6904" w:rsidP="00CC6B88">
      <w:pPr>
        <w:rPr>
          <w:rFonts w:ascii="Times" w:hAnsi="Times"/>
          <w:sz w:val="22"/>
          <w:szCs w:val="22"/>
        </w:rPr>
      </w:pPr>
    </w:p>
    <w:p w14:paraId="60E37E74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127708E0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7B9C3FF4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344E77E4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415A303B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3BF92F6F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3B482915" w14:textId="0D047499" w:rsidR="007C6904" w:rsidRPr="00CC6B88" w:rsidRDefault="006967E6" w:rsidP="007C6904">
      <w:pPr>
        <w:rPr>
          <w:rFonts w:ascii="Times" w:hAnsi="Times"/>
          <w:b/>
          <w:sz w:val="22"/>
          <w:szCs w:val="22"/>
        </w:rPr>
      </w:pPr>
      <w:r w:rsidRPr="00CC6B88">
        <w:rPr>
          <w:rFonts w:ascii="Times" w:hAnsi="Times"/>
          <w:b/>
          <w:sz w:val="22"/>
          <w:szCs w:val="22"/>
        </w:rPr>
        <w:lastRenderedPageBreak/>
        <w:t>EXTENDED REPSONSE SECTION</w:t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  <w:t>Total 13 marks</w:t>
      </w:r>
    </w:p>
    <w:p w14:paraId="396164F7" w14:textId="77777777" w:rsidR="007C6904" w:rsidRPr="00CC6B88" w:rsidRDefault="007C6904" w:rsidP="007C6904">
      <w:pPr>
        <w:rPr>
          <w:rFonts w:ascii="Times" w:hAnsi="Times"/>
          <w:sz w:val="22"/>
          <w:szCs w:val="22"/>
        </w:rPr>
      </w:pPr>
    </w:p>
    <w:p w14:paraId="7C25DE87" w14:textId="7536882B" w:rsidR="00003AC0" w:rsidRPr="00CC6B88" w:rsidRDefault="00003AC0" w:rsidP="00CC6B88">
      <w:pPr>
        <w:pStyle w:val="ListParagraph"/>
        <w:numPr>
          <w:ilvl w:val="0"/>
          <w:numId w:val="11"/>
        </w:numPr>
        <w:spacing w:after="200" w:line="276" w:lineRule="auto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Researchers are hoping to start human clinical trials for Tay-Sachs disease using gene therapy. They hope to achieve this by using modified viruses that are infused into cerebrospinal fluid.</w:t>
      </w:r>
    </w:p>
    <w:p w14:paraId="53D6D39C" w14:textId="77777777" w:rsidR="00003AC0" w:rsidRPr="00CC6B88" w:rsidRDefault="00003AC0" w:rsidP="00003AC0">
      <w:pPr>
        <w:ind w:left="567"/>
        <w:rPr>
          <w:rFonts w:ascii="Times" w:hAnsi="Times"/>
          <w:sz w:val="22"/>
          <w:szCs w:val="22"/>
        </w:rPr>
      </w:pPr>
    </w:p>
    <w:p w14:paraId="7380E2B5" w14:textId="77777777" w:rsidR="00003AC0" w:rsidRPr="00CC6B88" w:rsidRDefault="00003AC0" w:rsidP="00B91C28">
      <w:pPr>
        <w:ind w:left="36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Describe the process of how the viruses would be genetically engineered and then how it could lead to a treatment for Tay-Sachs.</w:t>
      </w:r>
    </w:p>
    <w:p w14:paraId="57530D79" w14:textId="7CB0B190" w:rsidR="00D233C2" w:rsidRPr="00CC6B88" w:rsidRDefault="0056536B" w:rsidP="00003AC0">
      <w:pPr>
        <w:ind w:left="567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>(13 marks)</w:t>
      </w:r>
    </w:p>
    <w:p w14:paraId="3FFAD03C" w14:textId="77777777" w:rsidR="0056536B" w:rsidRPr="00CC6B88" w:rsidRDefault="0056536B" w:rsidP="00003AC0">
      <w:pPr>
        <w:ind w:left="567"/>
        <w:rPr>
          <w:rFonts w:ascii="Times" w:hAnsi="Times"/>
          <w:sz w:val="22"/>
          <w:szCs w:val="22"/>
        </w:rPr>
      </w:pPr>
    </w:p>
    <w:tbl>
      <w:tblPr>
        <w:tblStyle w:val="TableGrid"/>
        <w:tblW w:w="1009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091"/>
      </w:tblGrid>
      <w:tr w:rsidR="00F82B98" w:rsidRPr="00F82B98" w14:paraId="0FC82A65" w14:textId="77777777" w:rsidTr="00F82B98">
        <w:tc>
          <w:tcPr>
            <w:tcW w:w="10091" w:type="dxa"/>
          </w:tcPr>
          <w:p w14:paraId="569791FB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86C6C4B" w14:textId="77777777" w:rsidTr="00F82B98">
        <w:tc>
          <w:tcPr>
            <w:tcW w:w="10091" w:type="dxa"/>
          </w:tcPr>
          <w:p w14:paraId="0D0F20DD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05FA3F6" w14:textId="77777777" w:rsidTr="00F82B98">
        <w:tc>
          <w:tcPr>
            <w:tcW w:w="10091" w:type="dxa"/>
          </w:tcPr>
          <w:p w14:paraId="128340F5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0A539F6" w14:textId="77777777" w:rsidTr="00F82B98">
        <w:tc>
          <w:tcPr>
            <w:tcW w:w="10091" w:type="dxa"/>
          </w:tcPr>
          <w:p w14:paraId="0021ED9C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03CD767" w14:textId="77777777" w:rsidTr="00F82B98">
        <w:tc>
          <w:tcPr>
            <w:tcW w:w="10091" w:type="dxa"/>
          </w:tcPr>
          <w:p w14:paraId="4DAD665D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657BBD4" w14:textId="77777777" w:rsidTr="00F82B98">
        <w:tc>
          <w:tcPr>
            <w:tcW w:w="10091" w:type="dxa"/>
          </w:tcPr>
          <w:p w14:paraId="09204730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CDF3238" w14:textId="77777777" w:rsidTr="00F82B98">
        <w:tc>
          <w:tcPr>
            <w:tcW w:w="10091" w:type="dxa"/>
          </w:tcPr>
          <w:p w14:paraId="5ECD811E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5D7D668" w14:textId="77777777" w:rsidTr="00F82B98">
        <w:tc>
          <w:tcPr>
            <w:tcW w:w="10091" w:type="dxa"/>
          </w:tcPr>
          <w:p w14:paraId="69964B68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57429AD" w14:textId="77777777" w:rsidTr="00F82B98">
        <w:tc>
          <w:tcPr>
            <w:tcW w:w="10091" w:type="dxa"/>
          </w:tcPr>
          <w:p w14:paraId="37AA9072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78151365" w14:textId="77777777" w:rsidTr="00F82B98">
        <w:tc>
          <w:tcPr>
            <w:tcW w:w="10091" w:type="dxa"/>
          </w:tcPr>
          <w:p w14:paraId="746F9787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55FAF71" w14:textId="77777777" w:rsidTr="00F82B98">
        <w:tc>
          <w:tcPr>
            <w:tcW w:w="10091" w:type="dxa"/>
          </w:tcPr>
          <w:p w14:paraId="5B96058C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A919333" w14:textId="77777777" w:rsidTr="00F82B98">
        <w:tc>
          <w:tcPr>
            <w:tcW w:w="10091" w:type="dxa"/>
          </w:tcPr>
          <w:p w14:paraId="62DA44E3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4A2F8CE" w14:textId="77777777" w:rsidTr="00F82B98">
        <w:tc>
          <w:tcPr>
            <w:tcW w:w="10091" w:type="dxa"/>
          </w:tcPr>
          <w:p w14:paraId="6DC90A74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3571AAD" w14:textId="77777777" w:rsidTr="00F82B98">
        <w:tc>
          <w:tcPr>
            <w:tcW w:w="10091" w:type="dxa"/>
          </w:tcPr>
          <w:p w14:paraId="0B2FC9A3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DB503EB" w14:textId="77777777" w:rsidTr="00F82B98">
        <w:tc>
          <w:tcPr>
            <w:tcW w:w="10091" w:type="dxa"/>
          </w:tcPr>
          <w:p w14:paraId="7FA73BFB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2EE5FB4" w14:textId="77777777" w:rsidTr="00F82B98">
        <w:tc>
          <w:tcPr>
            <w:tcW w:w="10091" w:type="dxa"/>
          </w:tcPr>
          <w:p w14:paraId="34643267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9795DF8" w14:textId="77777777" w:rsidTr="00F82B98">
        <w:tc>
          <w:tcPr>
            <w:tcW w:w="10091" w:type="dxa"/>
          </w:tcPr>
          <w:p w14:paraId="0898D03D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7CBE6F6" w14:textId="77777777" w:rsidTr="00F82B98">
        <w:tc>
          <w:tcPr>
            <w:tcW w:w="10091" w:type="dxa"/>
          </w:tcPr>
          <w:p w14:paraId="7016DA91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BF7F92C" w14:textId="77777777" w:rsidTr="00F82B98">
        <w:tc>
          <w:tcPr>
            <w:tcW w:w="10091" w:type="dxa"/>
          </w:tcPr>
          <w:p w14:paraId="24682FA1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31CC33D" w14:textId="77777777" w:rsidTr="00F82B98">
        <w:tc>
          <w:tcPr>
            <w:tcW w:w="10091" w:type="dxa"/>
          </w:tcPr>
          <w:p w14:paraId="031EE3FB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0B1C505" w14:textId="77777777" w:rsidTr="00F82B98">
        <w:tc>
          <w:tcPr>
            <w:tcW w:w="10091" w:type="dxa"/>
          </w:tcPr>
          <w:p w14:paraId="117AD7B4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827A855" w14:textId="77777777" w:rsidTr="00F82B98">
        <w:tc>
          <w:tcPr>
            <w:tcW w:w="10091" w:type="dxa"/>
          </w:tcPr>
          <w:p w14:paraId="2EE0263C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7C2D4EC" w14:textId="77777777" w:rsidTr="00F82B98">
        <w:tc>
          <w:tcPr>
            <w:tcW w:w="10091" w:type="dxa"/>
          </w:tcPr>
          <w:p w14:paraId="5471AB3B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8D5670E" w14:textId="77777777" w:rsidTr="00F82B98">
        <w:tc>
          <w:tcPr>
            <w:tcW w:w="10091" w:type="dxa"/>
          </w:tcPr>
          <w:p w14:paraId="786F1715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A48CBE7" w14:textId="77777777" w:rsidTr="00F82B98">
        <w:tc>
          <w:tcPr>
            <w:tcW w:w="10091" w:type="dxa"/>
          </w:tcPr>
          <w:p w14:paraId="4EE38A98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89D95C0" w14:textId="77777777" w:rsidTr="00F82B98">
        <w:tc>
          <w:tcPr>
            <w:tcW w:w="10091" w:type="dxa"/>
          </w:tcPr>
          <w:p w14:paraId="25C318DD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BB9DC7D" w14:textId="77777777" w:rsidTr="00F82B98">
        <w:tc>
          <w:tcPr>
            <w:tcW w:w="10091" w:type="dxa"/>
          </w:tcPr>
          <w:p w14:paraId="6086BAD1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1C5D6F0" w14:textId="77777777" w:rsidTr="00F82B98">
        <w:tc>
          <w:tcPr>
            <w:tcW w:w="10091" w:type="dxa"/>
          </w:tcPr>
          <w:p w14:paraId="144C64DB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66B0501" w14:textId="77777777" w:rsidTr="00F82B98">
        <w:tc>
          <w:tcPr>
            <w:tcW w:w="10091" w:type="dxa"/>
          </w:tcPr>
          <w:p w14:paraId="2DD38390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1358FB7" w14:textId="77777777" w:rsidTr="00F82B98">
        <w:tc>
          <w:tcPr>
            <w:tcW w:w="10091" w:type="dxa"/>
          </w:tcPr>
          <w:p w14:paraId="72ABBB18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FE765AB" w14:textId="77777777" w:rsidTr="00F82B98">
        <w:tc>
          <w:tcPr>
            <w:tcW w:w="10091" w:type="dxa"/>
          </w:tcPr>
          <w:p w14:paraId="3ED72D08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EDC08F3" w14:textId="77777777" w:rsidTr="00F82B98">
        <w:tc>
          <w:tcPr>
            <w:tcW w:w="10091" w:type="dxa"/>
          </w:tcPr>
          <w:p w14:paraId="4B344230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73B927EB" w14:textId="77777777" w:rsidTr="00F82B98">
        <w:tc>
          <w:tcPr>
            <w:tcW w:w="10091" w:type="dxa"/>
          </w:tcPr>
          <w:p w14:paraId="7EED6142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BC4AA19" w14:textId="77777777" w:rsidTr="00F82B98">
        <w:tc>
          <w:tcPr>
            <w:tcW w:w="10091" w:type="dxa"/>
          </w:tcPr>
          <w:p w14:paraId="213D67D2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9B0588E" w14:textId="77777777" w:rsidTr="00F82B98">
        <w:tc>
          <w:tcPr>
            <w:tcW w:w="10091" w:type="dxa"/>
          </w:tcPr>
          <w:p w14:paraId="52BE4D82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D154DEA" w14:textId="77777777" w:rsidTr="00F82B98">
        <w:tc>
          <w:tcPr>
            <w:tcW w:w="10091" w:type="dxa"/>
          </w:tcPr>
          <w:p w14:paraId="2D4221BE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B42A93C" w14:textId="77777777" w:rsidTr="00F82B98">
        <w:tc>
          <w:tcPr>
            <w:tcW w:w="10091" w:type="dxa"/>
          </w:tcPr>
          <w:p w14:paraId="155AE653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7A68D88" w14:textId="77777777" w:rsidTr="00F82B98">
        <w:tc>
          <w:tcPr>
            <w:tcW w:w="10091" w:type="dxa"/>
          </w:tcPr>
          <w:p w14:paraId="27634DA5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D80E0D0" w14:textId="77777777" w:rsidTr="00F82B98">
        <w:tc>
          <w:tcPr>
            <w:tcW w:w="10091" w:type="dxa"/>
          </w:tcPr>
          <w:p w14:paraId="3B906509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13A1FAC" w14:textId="77777777" w:rsidTr="00F82B98">
        <w:tc>
          <w:tcPr>
            <w:tcW w:w="10091" w:type="dxa"/>
          </w:tcPr>
          <w:p w14:paraId="443D5D89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AA83E8B" w14:textId="77777777" w:rsidTr="00F82B98">
        <w:tc>
          <w:tcPr>
            <w:tcW w:w="10091" w:type="dxa"/>
          </w:tcPr>
          <w:p w14:paraId="3030C953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E6E4D58" w14:textId="77777777" w:rsidTr="00F82B98">
        <w:tc>
          <w:tcPr>
            <w:tcW w:w="10091" w:type="dxa"/>
          </w:tcPr>
          <w:p w14:paraId="03744456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27F8985" w14:textId="77777777" w:rsidTr="00F82B98">
        <w:tc>
          <w:tcPr>
            <w:tcW w:w="10091" w:type="dxa"/>
          </w:tcPr>
          <w:p w14:paraId="0899E1FE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36CC8D5" w14:textId="77777777" w:rsidTr="00F82B98">
        <w:tc>
          <w:tcPr>
            <w:tcW w:w="10091" w:type="dxa"/>
          </w:tcPr>
          <w:p w14:paraId="41CB684A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6BC19A0" w14:textId="77777777" w:rsidTr="00F82B98">
        <w:tc>
          <w:tcPr>
            <w:tcW w:w="10091" w:type="dxa"/>
          </w:tcPr>
          <w:p w14:paraId="6F616712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71E6D11" w14:textId="77777777" w:rsidTr="00F82B98">
        <w:tc>
          <w:tcPr>
            <w:tcW w:w="10091" w:type="dxa"/>
          </w:tcPr>
          <w:p w14:paraId="792FBACE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A178343" w14:textId="77777777" w:rsidTr="00F82B98">
        <w:tc>
          <w:tcPr>
            <w:tcW w:w="10091" w:type="dxa"/>
          </w:tcPr>
          <w:p w14:paraId="254B0550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D35A7B7" w14:textId="77777777" w:rsidTr="00F82B98">
        <w:tc>
          <w:tcPr>
            <w:tcW w:w="10091" w:type="dxa"/>
          </w:tcPr>
          <w:p w14:paraId="031379D6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2AEB4E8" w14:textId="77777777" w:rsidTr="00F82B98">
        <w:tc>
          <w:tcPr>
            <w:tcW w:w="10091" w:type="dxa"/>
          </w:tcPr>
          <w:p w14:paraId="115706DB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0C41B35" w14:textId="77777777" w:rsidTr="00F82B98">
        <w:tc>
          <w:tcPr>
            <w:tcW w:w="10091" w:type="dxa"/>
          </w:tcPr>
          <w:p w14:paraId="135F0EB6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E522045" w14:textId="77777777" w:rsidTr="00F82B98">
        <w:tc>
          <w:tcPr>
            <w:tcW w:w="10091" w:type="dxa"/>
          </w:tcPr>
          <w:p w14:paraId="3E5497D8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50D97FC" w14:textId="77777777" w:rsidTr="00F82B98">
        <w:tc>
          <w:tcPr>
            <w:tcW w:w="10091" w:type="dxa"/>
          </w:tcPr>
          <w:p w14:paraId="3FACD8FF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B2C6609" w14:textId="77777777" w:rsidTr="00F82B98">
        <w:tc>
          <w:tcPr>
            <w:tcW w:w="10091" w:type="dxa"/>
          </w:tcPr>
          <w:p w14:paraId="558C8739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A97F5AF" w14:textId="77777777" w:rsidTr="00F82B98">
        <w:tc>
          <w:tcPr>
            <w:tcW w:w="10091" w:type="dxa"/>
          </w:tcPr>
          <w:p w14:paraId="41530FF5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E31DC22" w14:textId="77777777" w:rsidTr="00F82B98">
        <w:tc>
          <w:tcPr>
            <w:tcW w:w="10091" w:type="dxa"/>
          </w:tcPr>
          <w:p w14:paraId="22B8FF96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23C594D" w14:textId="77777777" w:rsidTr="00F82B98">
        <w:tc>
          <w:tcPr>
            <w:tcW w:w="10091" w:type="dxa"/>
          </w:tcPr>
          <w:p w14:paraId="49D6D87F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B057BA8" w14:textId="77777777" w:rsidTr="00F82B98">
        <w:tc>
          <w:tcPr>
            <w:tcW w:w="10091" w:type="dxa"/>
          </w:tcPr>
          <w:p w14:paraId="18B10B26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7A27F4A" w14:textId="77777777" w:rsidTr="00F82B98">
        <w:tc>
          <w:tcPr>
            <w:tcW w:w="10091" w:type="dxa"/>
          </w:tcPr>
          <w:p w14:paraId="7C65C77A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C1D807B" w14:textId="77777777" w:rsidTr="00F82B98">
        <w:tc>
          <w:tcPr>
            <w:tcW w:w="10091" w:type="dxa"/>
          </w:tcPr>
          <w:p w14:paraId="5FFA3058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ED2D3AB" w14:textId="77777777" w:rsidTr="00F82B98">
        <w:tc>
          <w:tcPr>
            <w:tcW w:w="10091" w:type="dxa"/>
          </w:tcPr>
          <w:p w14:paraId="32D6A05D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7B1E99C" w14:textId="77777777" w:rsidTr="00F82B98">
        <w:tc>
          <w:tcPr>
            <w:tcW w:w="10091" w:type="dxa"/>
          </w:tcPr>
          <w:p w14:paraId="290F36B1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2B45519" w14:textId="77777777" w:rsidTr="00F82B98">
        <w:tc>
          <w:tcPr>
            <w:tcW w:w="10091" w:type="dxa"/>
          </w:tcPr>
          <w:p w14:paraId="0F5BE030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43EC2FB" w14:textId="77777777" w:rsidTr="00F82B98">
        <w:tc>
          <w:tcPr>
            <w:tcW w:w="10091" w:type="dxa"/>
          </w:tcPr>
          <w:p w14:paraId="6B317ABE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7334F4F" w14:textId="77777777" w:rsidTr="00F82B98">
        <w:tc>
          <w:tcPr>
            <w:tcW w:w="10091" w:type="dxa"/>
          </w:tcPr>
          <w:p w14:paraId="56CB100B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ED8C95D" w14:textId="77777777" w:rsidTr="00F82B98">
        <w:tc>
          <w:tcPr>
            <w:tcW w:w="10091" w:type="dxa"/>
          </w:tcPr>
          <w:p w14:paraId="59CC54A9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52631C8" w14:textId="77777777" w:rsidTr="00F82B98">
        <w:tc>
          <w:tcPr>
            <w:tcW w:w="10091" w:type="dxa"/>
          </w:tcPr>
          <w:p w14:paraId="2DB1B2D4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A5B0980" w14:textId="77777777" w:rsidTr="00F82B98">
        <w:tc>
          <w:tcPr>
            <w:tcW w:w="10091" w:type="dxa"/>
          </w:tcPr>
          <w:p w14:paraId="7550730F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345A8B5" w14:textId="77777777" w:rsidTr="00F82B98">
        <w:tc>
          <w:tcPr>
            <w:tcW w:w="10091" w:type="dxa"/>
          </w:tcPr>
          <w:p w14:paraId="01884181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3DE41BA" w14:textId="77777777" w:rsidTr="00F82B98">
        <w:tc>
          <w:tcPr>
            <w:tcW w:w="10091" w:type="dxa"/>
          </w:tcPr>
          <w:p w14:paraId="02662677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271879B" w14:textId="77777777" w:rsidTr="00F82B98">
        <w:tc>
          <w:tcPr>
            <w:tcW w:w="10091" w:type="dxa"/>
          </w:tcPr>
          <w:p w14:paraId="208C53A4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5615896" w14:textId="77777777" w:rsidTr="00F82B98">
        <w:tc>
          <w:tcPr>
            <w:tcW w:w="10091" w:type="dxa"/>
          </w:tcPr>
          <w:p w14:paraId="186C14A9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F35AAF4" w14:textId="77777777" w:rsidTr="00F82B98">
        <w:tc>
          <w:tcPr>
            <w:tcW w:w="10091" w:type="dxa"/>
          </w:tcPr>
          <w:p w14:paraId="02902705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28855B5" w14:textId="77777777" w:rsidTr="00F82B98">
        <w:tc>
          <w:tcPr>
            <w:tcW w:w="10091" w:type="dxa"/>
          </w:tcPr>
          <w:p w14:paraId="1A3C334A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28557C5" w14:textId="77777777" w:rsidTr="00F82B98">
        <w:tc>
          <w:tcPr>
            <w:tcW w:w="10091" w:type="dxa"/>
          </w:tcPr>
          <w:p w14:paraId="134CC099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44B8A37" w14:textId="77777777" w:rsidTr="00F82B98">
        <w:tc>
          <w:tcPr>
            <w:tcW w:w="10091" w:type="dxa"/>
          </w:tcPr>
          <w:p w14:paraId="5084DE28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82FBB7C" w14:textId="77777777" w:rsidTr="00F82B98">
        <w:tc>
          <w:tcPr>
            <w:tcW w:w="10091" w:type="dxa"/>
          </w:tcPr>
          <w:p w14:paraId="310216C1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0F7CDD0" w14:textId="77777777" w:rsidTr="00F82B98">
        <w:tc>
          <w:tcPr>
            <w:tcW w:w="10091" w:type="dxa"/>
          </w:tcPr>
          <w:p w14:paraId="1A3867EE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2AB6435" w14:textId="77777777" w:rsidTr="00F82B98">
        <w:tc>
          <w:tcPr>
            <w:tcW w:w="10091" w:type="dxa"/>
          </w:tcPr>
          <w:p w14:paraId="3D9F4874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30665D5" w14:textId="77777777" w:rsidTr="00F82B98">
        <w:tc>
          <w:tcPr>
            <w:tcW w:w="10091" w:type="dxa"/>
          </w:tcPr>
          <w:p w14:paraId="243010EF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74D960BE" w14:textId="77777777" w:rsidTr="00F82B98">
        <w:tc>
          <w:tcPr>
            <w:tcW w:w="10091" w:type="dxa"/>
          </w:tcPr>
          <w:p w14:paraId="077D8163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6F57424" w14:textId="77777777" w:rsidTr="00F82B98">
        <w:tc>
          <w:tcPr>
            <w:tcW w:w="10091" w:type="dxa"/>
          </w:tcPr>
          <w:p w14:paraId="7B8EF90D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0BEB4AE1" w14:textId="77777777" w:rsidTr="00F82B98">
        <w:tc>
          <w:tcPr>
            <w:tcW w:w="10091" w:type="dxa"/>
          </w:tcPr>
          <w:p w14:paraId="01754BD8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6A04F3E" w14:textId="77777777" w:rsidTr="00F82B98">
        <w:tc>
          <w:tcPr>
            <w:tcW w:w="10091" w:type="dxa"/>
          </w:tcPr>
          <w:p w14:paraId="5CA45010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695ABA9" w14:textId="77777777" w:rsidTr="00F82B98">
        <w:tc>
          <w:tcPr>
            <w:tcW w:w="10091" w:type="dxa"/>
          </w:tcPr>
          <w:p w14:paraId="6F0CBC03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33899E47" w14:textId="77777777" w:rsidTr="00F82B98">
        <w:tc>
          <w:tcPr>
            <w:tcW w:w="10091" w:type="dxa"/>
          </w:tcPr>
          <w:p w14:paraId="46E753E0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21C8D74" w14:textId="77777777" w:rsidTr="00F82B98">
        <w:tc>
          <w:tcPr>
            <w:tcW w:w="10091" w:type="dxa"/>
          </w:tcPr>
          <w:p w14:paraId="4189E4D5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43004102" w14:textId="77777777" w:rsidTr="00F82B98">
        <w:tc>
          <w:tcPr>
            <w:tcW w:w="10091" w:type="dxa"/>
          </w:tcPr>
          <w:p w14:paraId="7C6B7F51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DAED87C" w14:textId="77777777" w:rsidTr="00F82B98">
        <w:tc>
          <w:tcPr>
            <w:tcW w:w="10091" w:type="dxa"/>
          </w:tcPr>
          <w:p w14:paraId="7BCAC9DB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2180CDDB" w14:textId="77777777" w:rsidTr="00F82B98">
        <w:tc>
          <w:tcPr>
            <w:tcW w:w="10091" w:type="dxa"/>
          </w:tcPr>
          <w:p w14:paraId="3B7F6635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7EBAD1F" w14:textId="77777777" w:rsidTr="00F82B98">
        <w:tc>
          <w:tcPr>
            <w:tcW w:w="10091" w:type="dxa"/>
          </w:tcPr>
          <w:p w14:paraId="656612CA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EA001F1" w14:textId="77777777" w:rsidTr="00F82B98">
        <w:tc>
          <w:tcPr>
            <w:tcW w:w="10091" w:type="dxa"/>
          </w:tcPr>
          <w:p w14:paraId="475D3AA7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6D1B246B" w14:textId="77777777" w:rsidTr="00F82B98">
        <w:tc>
          <w:tcPr>
            <w:tcW w:w="10091" w:type="dxa"/>
          </w:tcPr>
          <w:p w14:paraId="3B775C42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228E6FE" w14:textId="77777777" w:rsidTr="00F82B98">
        <w:tc>
          <w:tcPr>
            <w:tcW w:w="10091" w:type="dxa"/>
          </w:tcPr>
          <w:p w14:paraId="455111E9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5B44CA8A" w14:textId="77777777" w:rsidTr="00F82B98">
        <w:tc>
          <w:tcPr>
            <w:tcW w:w="10091" w:type="dxa"/>
          </w:tcPr>
          <w:p w14:paraId="063285D4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  <w:tr w:rsidR="00F82B98" w:rsidRPr="00F82B98" w14:paraId="1A749147" w14:textId="77777777" w:rsidTr="00F82B98">
        <w:tc>
          <w:tcPr>
            <w:tcW w:w="10091" w:type="dxa"/>
          </w:tcPr>
          <w:p w14:paraId="791AF6A2" w14:textId="77777777" w:rsidR="00F82B98" w:rsidRPr="00F82B98" w:rsidRDefault="00F82B98" w:rsidP="007C6904">
            <w:pPr>
              <w:rPr>
                <w:rFonts w:ascii="Times" w:hAnsi="Times"/>
                <w:sz w:val="36"/>
                <w:szCs w:val="22"/>
              </w:rPr>
            </w:pPr>
          </w:p>
        </w:tc>
      </w:tr>
    </w:tbl>
    <w:p w14:paraId="7EDEB992" w14:textId="77777777" w:rsidR="006967E6" w:rsidRPr="00CC6B88" w:rsidRDefault="006967E6" w:rsidP="00F82B98">
      <w:pPr>
        <w:rPr>
          <w:rFonts w:ascii="Times" w:hAnsi="Times"/>
          <w:sz w:val="22"/>
          <w:szCs w:val="22"/>
        </w:rPr>
      </w:pPr>
    </w:p>
    <w:sectPr w:rsidR="006967E6" w:rsidRPr="00CC6B88" w:rsidSect="00631F77">
      <w:pgSz w:w="11899" w:h="16838"/>
      <w:pgMar w:top="1134" w:right="1134" w:bottom="1134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A651A0" w14:textId="77777777" w:rsidR="00D92D07" w:rsidRDefault="00D92D07" w:rsidP="0093593E">
      <w:r>
        <w:separator/>
      </w:r>
    </w:p>
  </w:endnote>
  <w:endnote w:type="continuationSeparator" w:id="0">
    <w:p w14:paraId="0BDB4EE1" w14:textId="77777777" w:rsidR="00D92D07" w:rsidRDefault="00D92D07" w:rsidP="00935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8233B" w14:textId="77777777" w:rsidR="00D92D07" w:rsidRDefault="00D92D07" w:rsidP="0093593E">
      <w:r>
        <w:separator/>
      </w:r>
    </w:p>
  </w:footnote>
  <w:footnote w:type="continuationSeparator" w:id="0">
    <w:p w14:paraId="68FC774D" w14:textId="77777777" w:rsidR="00D92D07" w:rsidRDefault="00D92D07" w:rsidP="009359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6035AF"/>
    <w:multiLevelType w:val="hybridMultilevel"/>
    <w:tmpl w:val="6E00567C"/>
    <w:lvl w:ilvl="0" w:tplc="8DF21964">
      <w:start w:val="2"/>
      <w:numFmt w:val="decimal"/>
      <w:lvlText w:val="(%1"/>
      <w:lvlJc w:val="left"/>
      <w:pPr>
        <w:ind w:left="90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720" w:hanging="360"/>
      </w:pPr>
    </w:lvl>
    <w:lvl w:ilvl="2" w:tplc="0C09001B" w:tentative="1">
      <w:start w:val="1"/>
      <w:numFmt w:val="lowerRoman"/>
      <w:lvlText w:val="%3."/>
      <w:lvlJc w:val="right"/>
      <w:pPr>
        <w:ind w:left="10440" w:hanging="180"/>
      </w:pPr>
    </w:lvl>
    <w:lvl w:ilvl="3" w:tplc="0C09000F" w:tentative="1">
      <w:start w:val="1"/>
      <w:numFmt w:val="decimal"/>
      <w:lvlText w:val="%4."/>
      <w:lvlJc w:val="left"/>
      <w:pPr>
        <w:ind w:left="11160" w:hanging="360"/>
      </w:pPr>
    </w:lvl>
    <w:lvl w:ilvl="4" w:tplc="0C090019" w:tentative="1">
      <w:start w:val="1"/>
      <w:numFmt w:val="lowerLetter"/>
      <w:lvlText w:val="%5."/>
      <w:lvlJc w:val="left"/>
      <w:pPr>
        <w:ind w:left="11880" w:hanging="360"/>
      </w:pPr>
    </w:lvl>
    <w:lvl w:ilvl="5" w:tplc="0C09001B" w:tentative="1">
      <w:start w:val="1"/>
      <w:numFmt w:val="lowerRoman"/>
      <w:lvlText w:val="%6."/>
      <w:lvlJc w:val="right"/>
      <w:pPr>
        <w:ind w:left="12600" w:hanging="180"/>
      </w:pPr>
    </w:lvl>
    <w:lvl w:ilvl="6" w:tplc="0C09000F" w:tentative="1">
      <w:start w:val="1"/>
      <w:numFmt w:val="decimal"/>
      <w:lvlText w:val="%7."/>
      <w:lvlJc w:val="left"/>
      <w:pPr>
        <w:ind w:left="13320" w:hanging="360"/>
      </w:pPr>
    </w:lvl>
    <w:lvl w:ilvl="7" w:tplc="0C090019" w:tentative="1">
      <w:start w:val="1"/>
      <w:numFmt w:val="lowerLetter"/>
      <w:lvlText w:val="%8."/>
      <w:lvlJc w:val="left"/>
      <w:pPr>
        <w:ind w:left="14040" w:hanging="360"/>
      </w:pPr>
    </w:lvl>
    <w:lvl w:ilvl="8" w:tplc="0C09001B" w:tentative="1">
      <w:start w:val="1"/>
      <w:numFmt w:val="lowerRoman"/>
      <w:lvlText w:val="%9."/>
      <w:lvlJc w:val="right"/>
      <w:pPr>
        <w:ind w:left="14760" w:hanging="180"/>
      </w:pPr>
    </w:lvl>
  </w:abstractNum>
  <w:abstractNum w:abstractNumId="2">
    <w:nsid w:val="15910079"/>
    <w:multiLevelType w:val="hybridMultilevel"/>
    <w:tmpl w:val="ED1CE9DE"/>
    <w:lvl w:ilvl="0" w:tplc="48D69170">
      <w:start w:val="2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F785DC3"/>
    <w:multiLevelType w:val="hybridMultilevel"/>
    <w:tmpl w:val="6E00567C"/>
    <w:lvl w:ilvl="0" w:tplc="8DF21964">
      <w:start w:val="2"/>
      <w:numFmt w:val="decimal"/>
      <w:lvlText w:val="(%1"/>
      <w:lvlJc w:val="left"/>
      <w:pPr>
        <w:ind w:left="90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720" w:hanging="360"/>
      </w:pPr>
    </w:lvl>
    <w:lvl w:ilvl="2" w:tplc="0C09001B" w:tentative="1">
      <w:start w:val="1"/>
      <w:numFmt w:val="lowerRoman"/>
      <w:lvlText w:val="%3."/>
      <w:lvlJc w:val="right"/>
      <w:pPr>
        <w:ind w:left="10440" w:hanging="180"/>
      </w:pPr>
    </w:lvl>
    <w:lvl w:ilvl="3" w:tplc="0C09000F" w:tentative="1">
      <w:start w:val="1"/>
      <w:numFmt w:val="decimal"/>
      <w:lvlText w:val="%4."/>
      <w:lvlJc w:val="left"/>
      <w:pPr>
        <w:ind w:left="11160" w:hanging="360"/>
      </w:pPr>
    </w:lvl>
    <w:lvl w:ilvl="4" w:tplc="0C090019" w:tentative="1">
      <w:start w:val="1"/>
      <w:numFmt w:val="lowerLetter"/>
      <w:lvlText w:val="%5."/>
      <w:lvlJc w:val="left"/>
      <w:pPr>
        <w:ind w:left="11880" w:hanging="360"/>
      </w:pPr>
    </w:lvl>
    <w:lvl w:ilvl="5" w:tplc="0C09001B" w:tentative="1">
      <w:start w:val="1"/>
      <w:numFmt w:val="lowerRoman"/>
      <w:lvlText w:val="%6."/>
      <w:lvlJc w:val="right"/>
      <w:pPr>
        <w:ind w:left="12600" w:hanging="180"/>
      </w:pPr>
    </w:lvl>
    <w:lvl w:ilvl="6" w:tplc="0C09000F" w:tentative="1">
      <w:start w:val="1"/>
      <w:numFmt w:val="decimal"/>
      <w:lvlText w:val="%7."/>
      <w:lvlJc w:val="left"/>
      <w:pPr>
        <w:ind w:left="13320" w:hanging="360"/>
      </w:pPr>
    </w:lvl>
    <w:lvl w:ilvl="7" w:tplc="0C090019" w:tentative="1">
      <w:start w:val="1"/>
      <w:numFmt w:val="lowerLetter"/>
      <w:lvlText w:val="%8."/>
      <w:lvlJc w:val="left"/>
      <w:pPr>
        <w:ind w:left="14040" w:hanging="360"/>
      </w:pPr>
    </w:lvl>
    <w:lvl w:ilvl="8" w:tplc="0C09001B" w:tentative="1">
      <w:start w:val="1"/>
      <w:numFmt w:val="lowerRoman"/>
      <w:lvlText w:val="%9."/>
      <w:lvlJc w:val="right"/>
      <w:pPr>
        <w:ind w:left="14760" w:hanging="180"/>
      </w:pPr>
    </w:lvl>
  </w:abstractNum>
  <w:abstractNum w:abstractNumId="4">
    <w:nsid w:val="43805AAE"/>
    <w:multiLevelType w:val="hybridMultilevel"/>
    <w:tmpl w:val="5DF84A54"/>
    <w:lvl w:ilvl="0" w:tplc="D02E07D8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12139A"/>
    <w:multiLevelType w:val="hybridMultilevel"/>
    <w:tmpl w:val="DB04D0AE"/>
    <w:lvl w:ilvl="0" w:tplc="0C09000F">
      <w:start w:val="2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6DF7BA6"/>
    <w:multiLevelType w:val="hybridMultilevel"/>
    <w:tmpl w:val="83EEE8F4"/>
    <w:lvl w:ilvl="0" w:tplc="E5B0357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A04B10"/>
    <w:multiLevelType w:val="hybridMultilevel"/>
    <w:tmpl w:val="A9A6DBEE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5B521CB8"/>
    <w:multiLevelType w:val="hybridMultilevel"/>
    <w:tmpl w:val="695A1D3A"/>
    <w:lvl w:ilvl="0" w:tplc="4770289C">
      <w:start w:val="1"/>
      <w:numFmt w:val="decimal"/>
      <w:lvlText w:val="(%1"/>
      <w:lvlJc w:val="left"/>
      <w:pPr>
        <w:ind w:left="9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080" w:hanging="360"/>
      </w:pPr>
    </w:lvl>
    <w:lvl w:ilvl="2" w:tplc="0C09001B" w:tentative="1">
      <w:start w:val="1"/>
      <w:numFmt w:val="lowerRoman"/>
      <w:lvlText w:val="%3."/>
      <w:lvlJc w:val="right"/>
      <w:pPr>
        <w:ind w:left="10800" w:hanging="180"/>
      </w:pPr>
    </w:lvl>
    <w:lvl w:ilvl="3" w:tplc="0C09000F" w:tentative="1">
      <w:start w:val="1"/>
      <w:numFmt w:val="decimal"/>
      <w:lvlText w:val="%4."/>
      <w:lvlJc w:val="left"/>
      <w:pPr>
        <w:ind w:left="11520" w:hanging="360"/>
      </w:pPr>
    </w:lvl>
    <w:lvl w:ilvl="4" w:tplc="0C090019" w:tentative="1">
      <w:start w:val="1"/>
      <w:numFmt w:val="lowerLetter"/>
      <w:lvlText w:val="%5."/>
      <w:lvlJc w:val="left"/>
      <w:pPr>
        <w:ind w:left="12240" w:hanging="360"/>
      </w:pPr>
    </w:lvl>
    <w:lvl w:ilvl="5" w:tplc="0C09001B" w:tentative="1">
      <w:start w:val="1"/>
      <w:numFmt w:val="lowerRoman"/>
      <w:lvlText w:val="%6."/>
      <w:lvlJc w:val="right"/>
      <w:pPr>
        <w:ind w:left="12960" w:hanging="180"/>
      </w:pPr>
    </w:lvl>
    <w:lvl w:ilvl="6" w:tplc="0C09000F" w:tentative="1">
      <w:start w:val="1"/>
      <w:numFmt w:val="decimal"/>
      <w:lvlText w:val="%7."/>
      <w:lvlJc w:val="left"/>
      <w:pPr>
        <w:ind w:left="13680" w:hanging="360"/>
      </w:pPr>
    </w:lvl>
    <w:lvl w:ilvl="7" w:tplc="0C090019" w:tentative="1">
      <w:start w:val="1"/>
      <w:numFmt w:val="lowerLetter"/>
      <w:lvlText w:val="%8."/>
      <w:lvlJc w:val="left"/>
      <w:pPr>
        <w:ind w:left="14400" w:hanging="360"/>
      </w:pPr>
    </w:lvl>
    <w:lvl w:ilvl="8" w:tplc="0C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9">
    <w:nsid w:val="639B0B53"/>
    <w:multiLevelType w:val="hybridMultilevel"/>
    <w:tmpl w:val="36944610"/>
    <w:lvl w:ilvl="0" w:tplc="A16050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5E10390"/>
    <w:multiLevelType w:val="hybridMultilevel"/>
    <w:tmpl w:val="36944610"/>
    <w:lvl w:ilvl="0" w:tplc="A16050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7"/>
  </w:num>
  <w:num w:numId="5">
    <w:abstractNumId w:val="10"/>
  </w:num>
  <w:num w:numId="6">
    <w:abstractNumId w:val="4"/>
  </w:num>
  <w:num w:numId="7">
    <w:abstractNumId w:val="3"/>
  </w:num>
  <w:num w:numId="8">
    <w:abstractNumId w:val="1"/>
  </w:num>
  <w:num w:numId="9">
    <w:abstractNumId w:val="2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73B"/>
    <w:rsid w:val="00003AC0"/>
    <w:rsid w:val="00035392"/>
    <w:rsid w:val="000632EB"/>
    <w:rsid w:val="00163EED"/>
    <w:rsid w:val="001C5A7D"/>
    <w:rsid w:val="002640D5"/>
    <w:rsid w:val="00277412"/>
    <w:rsid w:val="00382138"/>
    <w:rsid w:val="003E2223"/>
    <w:rsid w:val="003F373B"/>
    <w:rsid w:val="004020A7"/>
    <w:rsid w:val="004138DE"/>
    <w:rsid w:val="00420D61"/>
    <w:rsid w:val="0056536B"/>
    <w:rsid w:val="005D1E00"/>
    <w:rsid w:val="00631F77"/>
    <w:rsid w:val="006753EE"/>
    <w:rsid w:val="006967E6"/>
    <w:rsid w:val="007214CB"/>
    <w:rsid w:val="0078015C"/>
    <w:rsid w:val="007C6904"/>
    <w:rsid w:val="00842A16"/>
    <w:rsid w:val="00896AFC"/>
    <w:rsid w:val="0093593E"/>
    <w:rsid w:val="00A2521D"/>
    <w:rsid w:val="00A45340"/>
    <w:rsid w:val="00A6161D"/>
    <w:rsid w:val="00AE62A1"/>
    <w:rsid w:val="00B91C28"/>
    <w:rsid w:val="00B93A0C"/>
    <w:rsid w:val="00B94C61"/>
    <w:rsid w:val="00C51B31"/>
    <w:rsid w:val="00CB545D"/>
    <w:rsid w:val="00CC6B88"/>
    <w:rsid w:val="00CD4843"/>
    <w:rsid w:val="00D233C2"/>
    <w:rsid w:val="00D33F0E"/>
    <w:rsid w:val="00D92D07"/>
    <w:rsid w:val="00DA3FE3"/>
    <w:rsid w:val="00DA5BA2"/>
    <w:rsid w:val="00DE162A"/>
    <w:rsid w:val="00DE3D73"/>
    <w:rsid w:val="00E152C1"/>
    <w:rsid w:val="00ED5CE7"/>
    <w:rsid w:val="00F15FB6"/>
    <w:rsid w:val="00F17DDA"/>
    <w:rsid w:val="00F23192"/>
    <w:rsid w:val="00F24ADE"/>
    <w:rsid w:val="00F457C1"/>
    <w:rsid w:val="00F46FF0"/>
    <w:rsid w:val="00F82B98"/>
    <w:rsid w:val="00F87D8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64EA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A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61D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7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73B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rsid w:val="00631F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31F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59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93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9359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93E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A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61D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7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73B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rsid w:val="00631F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31F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59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93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9359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93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0" Type="http://schemas.openxmlformats.org/officeDocument/2006/relationships/image" Target="media/image2.wmf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C0675EB-85B9-438C-9AFE-32EE718B2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35508A4D</Template>
  <TotalTime>6</TotalTime>
  <Pages>10</Pages>
  <Words>1460</Words>
  <Characters>8325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Stuart Shields</dc:creator>
  <cp:lastModifiedBy>ROBINSON Stephanie</cp:lastModifiedBy>
  <cp:revision>9</cp:revision>
  <cp:lastPrinted>2013-03-22T07:19:00Z</cp:lastPrinted>
  <dcterms:created xsi:type="dcterms:W3CDTF">2016-06-29T02:15:00Z</dcterms:created>
  <dcterms:modified xsi:type="dcterms:W3CDTF">2016-06-29T23:58:00Z</dcterms:modified>
</cp:coreProperties>
</file>